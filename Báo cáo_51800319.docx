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77C0E" w14:textId="77777777" w:rsidR="003218FF" w:rsidRPr="00B10E7E" w:rsidRDefault="003218FF" w:rsidP="00B22577">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6EEF078" w14:textId="77777777" w:rsidR="003218FF" w:rsidRPr="007E7FF7" w:rsidRDefault="003218FF" w:rsidP="00B22577">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78BD4BB" w14:textId="77777777" w:rsidR="003218FF" w:rsidRPr="00B10E7E" w:rsidRDefault="003218FF" w:rsidP="00B2257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A6CD90E" w14:textId="77777777" w:rsidR="003218FF" w:rsidRPr="00B10E7E" w:rsidRDefault="003218FF" w:rsidP="00B22577">
      <w:pPr>
        <w:suppressAutoHyphens/>
        <w:autoSpaceDE w:val="0"/>
        <w:autoSpaceDN w:val="0"/>
        <w:adjustRightInd w:val="0"/>
        <w:spacing w:line="360" w:lineRule="auto"/>
        <w:ind w:firstLine="720"/>
        <w:jc w:val="center"/>
        <w:rPr>
          <w:lang w:val="en"/>
        </w:rPr>
      </w:pPr>
    </w:p>
    <w:p w14:paraId="6CCFE718" w14:textId="38CE959D" w:rsidR="003218FF" w:rsidRDefault="003218FF" w:rsidP="00B22577">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441D664D" wp14:editId="36EA6899">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84E6D0B" w14:textId="77777777" w:rsidR="00280516" w:rsidRPr="00B10E7E" w:rsidRDefault="00280516" w:rsidP="00B22577">
      <w:pPr>
        <w:suppressAutoHyphens/>
        <w:autoSpaceDE w:val="0"/>
        <w:autoSpaceDN w:val="0"/>
        <w:adjustRightInd w:val="0"/>
        <w:spacing w:line="360" w:lineRule="auto"/>
        <w:ind w:firstLine="720"/>
        <w:jc w:val="center"/>
        <w:rPr>
          <w:b/>
          <w:bCs/>
          <w:sz w:val="28"/>
          <w:szCs w:val="28"/>
          <w:lang w:val="en"/>
        </w:rPr>
      </w:pPr>
    </w:p>
    <w:p w14:paraId="28D191A0" w14:textId="4F1AC7A7" w:rsidR="003218FF" w:rsidRPr="00B10E7E" w:rsidRDefault="00DB7595" w:rsidP="00B2257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w:t>
      </w:r>
      <w:r w:rsidR="008944E5">
        <w:rPr>
          <w:b/>
          <w:bCs/>
          <w:sz w:val="32"/>
          <w:szCs w:val="32"/>
          <w:lang w:val="en"/>
        </w:rPr>
        <w:t xml:space="preserve"> </w:t>
      </w:r>
      <w:r w:rsidR="00E766EA">
        <w:rPr>
          <w:b/>
          <w:bCs/>
          <w:sz w:val="32"/>
          <w:szCs w:val="32"/>
          <w:lang w:val="en"/>
        </w:rPr>
        <w:t>CUỐI KÌ</w:t>
      </w:r>
      <w:r>
        <w:rPr>
          <w:b/>
          <w:bCs/>
          <w:sz w:val="32"/>
          <w:szCs w:val="32"/>
          <w:lang w:val="en"/>
        </w:rPr>
        <w:t xml:space="preserve"> </w:t>
      </w:r>
      <w:r w:rsidR="00280516">
        <w:rPr>
          <w:b/>
          <w:bCs/>
          <w:sz w:val="32"/>
          <w:szCs w:val="32"/>
          <w:lang w:val="en"/>
        </w:rPr>
        <w:t>AN TOÀN MẠNG KHÔNG DÂY VÀ DI ĐỘNG</w:t>
      </w:r>
    </w:p>
    <w:p w14:paraId="0ACC5F66" w14:textId="77777777" w:rsidR="003218FF" w:rsidRPr="00B10E7E" w:rsidRDefault="007E7FF7" w:rsidP="00B2257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D748F57" w14:textId="77777777" w:rsidR="003218FF" w:rsidRPr="00B10E7E" w:rsidRDefault="003218FF" w:rsidP="00B22577">
      <w:pPr>
        <w:suppressAutoHyphens/>
        <w:autoSpaceDE w:val="0"/>
        <w:autoSpaceDN w:val="0"/>
        <w:adjustRightInd w:val="0"/>
        <w:spacing w:line="360" w:lineRule="auto"/>
        <w:rPr>
          <w:b/>
          <w:bCs/>
          <w:lang w:val="en"/>
        </w:rPr>
      </w:pPr>
    </w:p>
    <w:p w14:paraId="6AF55D95" w14:textId="7DC31CF7" w:rsidR="003218FF" w:rsidRPr="00B10E7E" w:rsidRDefault="00280516" w:rsidP="00B22577">
      <w:pPr>
        <w:suppressAutoHyphens/>
        <w:autoSpaceDE w:val="0"/>
        <w:autoSpaceDN w:val="0"/>
        <w:adjustRightInd w:val="0"/>
        <w:spacing w:line="360" w:lineRule="auto"/>
        <w:jc w:val="center"/>
        <w:rPr>
          <w:b/>
          <w:bCs/>
          <w:sz w:val="48"/>
          <w:szCs w:val="48"/>
          <w:lang w:val="en"/>
        </w:rPr>
      </w:pPr>
      <w:r w:rsidRPr="00280516">
        <w:rPr>
          <w:b/>
          <w:bCs/>
          <w:sz w:val="48"/>
          <w:szCs w:val="48"/>
          <w:lang w:val="en"/>
        </w:rPr>
        <w:t>Xây Dựng Hệ Thống Mạng Không Dây Cho Ngân Hàng T</w:t>
      </w:r>
      <w:r w:rsidR="0032097C">
        <w:rPr>
          <w:b/>
          <w:bCs/>
          <w:sz w:val="48"/>
          <w:szCs w:val="48"/>
          <w:lang w:val="en"/>
        </w:rPr>
        <w:t>iên Phong</w:t>
      </w:r>
    </w:p>
    <w:p w14:paraId="6214140A" w14:textId="77777777" w:rsidR="003218FF" w:rsidRPr="00B10E7E" w:rsidRDefault="00291721" w:rsidP="00B2257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751A7AA" w14:textId="77777777" w:rsidR="003218FF" w:rsidRPr="00B10E7E" w:rsidRDefault="003218FF" w:rsidP="00B22577">
      <w:pPr>
        <w:suppressAutoHyphens/>
        <w:autoSpaceDE w:val="0"/>
        <w:autoSpaceDN w:val="0"/>
        <w:adjustRightInd w:val="0"/>
        <w:spacing w:line="360" w:lineRule="auto"/>
        <w:jc w:val="center"/>
        <w:rPr>
          <w:b/>
          <w:bCs/>
          <w:lang w:val="en"/>
        </w:rPr>
      </w:pPr>
    </w:p>
    <w:p w14:paraId="5299EB0A" w14:textId="77777777" w:rsidR="003218FF" w:rsidRPr="00B10E7E" w:rsidRDefault="003218FF" w:rsidP="00B22577">
      <w:pPr>
        <w:suppressAutoHyphens/>
        <w:autoSpaceDE w:val="0"/>
        <w:autoSpaceDN w:val="0"/>
        <w:adjustRightInd w:val="0"/>
        <w:spacing w:line="360" w:lineRule="auto"/>
        <w:jc w:val="both"/>
        <w:rPr>
          <w:b/>
          <w:bCs/>
          <w:lang w:val="en"/>
        </w:rPr>
      </w:pPr>
    </w:p>
    <w:p w14:paraId="01A0CE12" w14:textId="5ACB2305" w:rsidR="003218FF" w:rsidRPr="00B10E7E" w:rsidRDefault="00DB7595" w:rsidP="00B22577">
      <w:pPr>
        <w:suppressAutoHyphens/>
        <w:autoSpaceDE w:val="0"/>
        <w:autoSpaceDN w:val="0"/>
        <w:adjustRightInd w:val="0"/>
        <w:spacing w:line="360" w:lineRule="auto"/>
        <w:jc w:val="right"/>
        <w:rPr>
          <w:sz w:val="28"/>
          <w:szCs w:val="28"/>
          <w:lang w:val="vi-VN"/>
        </w:rPr>
      </w:pPr>
      <w:r>
        <w:rPr>
          <w:b/>
          <w:bCs/>
          <w:color w:val="FF0000"/>
          <w:lang w:val="en"/>
        </w:rPr>
        <w:t xml:space="preserve"> </w:t>
      </w:r>
      <w:r w:rsidR="006516BC">
        <w:rPr>
          <w:b/>
          <w:bCs/>
          <w:color w:val="FF0000"/>
          <w:lang w:val="en"/>
        </w:rPr>
        <w:tab/>
      </w:r>
      <w:r w:rsidR="006516BC">
        <w:rPr>
          <w:b/>
          <w:bCs/>
          <w:color w:val="FF0000"/>
          <w:lang w:val="en"/>
        </w:rPr>
        <w:tab/>
      </w:r>
      <w:r w:rsidR="006516BC">
        <w:rPr>
          <w:b/>
          <w:bCs/>
          <w:color w:val="FF0000"/>
          <w:lang w:val="en"/>
        </w:rPr>
        <w:tab/>
        <w:t xml:space="preserve">     </w:t>
      </w:r>
      <w:r w:rsidR="003218FF" w:rsidRPr="00B10E7E">
        <w:rPr>
          <w:i/>
          <w:sz w:val="28"/>
          <w:szCs w:val="28"/>
          <w:lang w:val="en"/>
        </w:rPr>
        <w:t>Người h</w:t>
      </w:r>
      <w:r w:rsidR="003218FF" w:rsidRPr="00B10E7E">
        <w:rPr>
          <w:i/>
          <w:sz w:val="28"/>
          <w:szCs w:val="28"/>
          <w:lang w:val="vi-VN"/>
        </w:rPr>
        <w:t>ướng dẫn</w:t>
      </w:r>
      <w:r w:rsidR="003218FF" w:rsidRPr="00B10E7E">
        <w:rPr>
          <w:sz w:val="28"/>
          <w:szCs w:val="28"/>
          <w:lang w:val="vi-VN"/>
        </w:rPr>
        <w:t xml:space="preserve">: </w:t>
      </w:r>
      <w:r w:rsidR="004B64CF">
        <w:rPr>
          <w:b/>
          <w:sz w:val="28"/>
          <w:szCs w:val="28"/>
        </w:rPr>
        <w:t xml:space="preserve">GV </w:t>
      </w:r>
      <w:r w:rsidR="00280516">
        <w:rPr>
          <w:b/>
          <w:sz w:val="28"/>
          <w:szCs w:val="28"/>
        </w:rPr>
        <w:t>BÙI QUY ANH</w:t>
      </w:r>
    </w:p>
    <w:p w14:paraId="08D60B25" w14:textId="09C3A2BF" w:rsidR="008944E5" w:rsidRDefault="003218FF" w:rsidP="00B2257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944E5" w:rsidRPr="003218FF">
        <w:rPr>
          <w:b/>
          <w:bCs/>
          <w:sz w:val="28"/>
          <w:szCs w:val="28"/>
          <w:lang w:val="vi-VN"/>
        </w:rPr>
        <w:t xml:space="preserve">NGUYỄN </w:t>
      </w:r>
      <w:r w:rsidR="008944E5">
        <w:rPr>
          <w:b/>
          <w:bCs/>
          <w:sz w:val="28"/>
          <w:szCs w:val="28"/>
        </w:rPr>
        <w:t>HOÀNG TRÚC – 51800319</w:t>
      </w:r>
    </w:p>
    <w:p w14:paraId="13A7EA4D" w14:textId="77777777" w:rsidR="00280516" w:rsidRPr="00280516" w:rsidRDefault="00280516" w:rsidP="00B22577">
      <w:pPr>
        <w:suppressAutoHyphens/>
        <w:autoSpaceDE w:val="0"/>
        <w:autoSpaceDN w:val="0"/>
        <w:adjustRightInd w:val="0"/>
        <w:spacing w:line="360" w:lineRule="auto"/>
        <w:jc w:val="right"/>
        <w:rPr>
          <w:sz w:val="28"/>
          <w:szCs w:val="28"/>
        </w:rPr>
      </w:pPr>
      <w:r>
        <w:rPr>
          <w:sz w:val="28"/>
          <w:szCs w:val="28"/>
        </w:rPr>
        <w:t>Lớp: 18050402</w:t>
      </w:r>
    </w:p>
    <w:p w14:paraId="032FBCEB" w14:textId="617DF197" w:rsidR="003218FF" w:rsidRDefault="003218FF" w:rsidP="00B2257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Pr="00CA1C39">
        <w:rPr>
          <w:b/>
          <w:bCs/>
          <w:sz w:val="28"/>
          <w:szCs w:val="28"/>
          <w:lang w:val="vi-VN"/>
        </w:rPr>
        <w:t xml:space="preserve"> :    </w:t>
      </w:r>
      <w:r w:rsidR="004B64CF">
        <w:rPr>
          <w:b/>
          <w:bCs/>
          <w:sz w:val="28"/>
          <w:szCs w:val="28"/>
        </w:rPr>
        <w:t>22</w:t>
      </w:r>
    </w:p>
    <w:p w14:paraId="596F417C" w14:textId="77777777" w:rsidR="003218FF" w:rsidRDefault="003218FF" w:rsidP="00B22577">
      <w:pPr>
        <w:suppressAutoHyphens/>
        <w:autoSpaceDE w:val="0"/>
        <w:autoSpaceDN w:val="0"/>
        <w:adjustRightInd w:val="0"/>
        <w:spacing w:line="360" w:lineRule="auto"/>
        <w:jc w:val="center"/>
        <w:rPr>
          <w:b/>
          <w:bCs/>
          <w:lang w:val="vi-VN"/>
        </w:rPr>
      </w:pPr>
    </w:p>
    <w:p w14:paraId="6E79D7C3" w14:textId="053DC687" w:rsidR="00280516" w:rsidRDefault="003218FF" w:rsidP="00B22577">
      <w:pPr>
        <w:suppressAutoHyphens/>
        <w:autoSpaceDE w:val="0"/>
        <w:autoSpaceDN w:val="0"/>
        <w:adjustRightInd w:val="0"/>
        <w:spacing w:line="360" w:lineRule="auto"/>
        <w:jc w:val="center"/>
        <w:rPr>
          <w:b/>
          <w:bCs/>
          <w:iCs/>
          <w:sz w:val="28"/>
          <w:szCs w:val="28"/>
        </w:rPr>
      </w:pPr>
      <w:r w:rsidRPr="00CA1C39">
        <w:rPr>
          <w:b/>
          <w:bCs/>
          <w:iCs/>
          <w:sz w:val="28"/>
          <w:szCs w:val="28"/>
          <w:lang w:val="vi-VN"/>
        </w:rPr>
        <w:t>THÀNH PHỐ HỒ CHÍ MINH, NĂM 20</w:t>
      </w:r>
      <w:r w:rsidR="004B64CF">
        <w:rPr>
          <w:b/>
          <w:bCs/>
          <w:iCs/>
          <w:sz w:val="28"/>
          <w:szCs w:val="28"/>
        </w:rPr>
        <w:t>2</w:t>
      </w:r>
      <w:r w:rsidR="00280516">
        <w:rPr>
          <w:b/>
          <w:bCs/>
          <w:iCs/>
          <w:sz w:val="28"/>
          <w:szCs w:val="28"/>
        </w:rPr>
        <w:t>1</w:t>
      </w:r>
      <w:r w:rsidR="00280516">
        <w:rPr>
          <w:b/>
          <w:bCs/>
          <w:iCs/>
          <w:sz w:val="28"/>
          <w:szCs w:val="28"/>
        </w:rPr>
        <w:br/>
      </w:r>
    </w:p>
    <w:p w14:paraId="67A377F4" w14:textId="72DCA5DA" w:rsidR="00280516" w:rsidRDefault="00280516" w:rsidP="00B22577">
      <w:pPr>
        <w:spacing w:after="200" w:line="360" w:lineRule="auto"/>
        <w:rPr>
          <w:b/>
          <w:bCs/>
          <w:iCs/>
          <w:sz w:val="28"/>
          <w:szCs w:val="28"/>
        </w:rPr>
      </w:pPr>
    </w:p>
    <w:p w14:paraId="69B7BD9D" w14:textId="77777777" w:rsidR="00280516" w:rsidRPr="00B10E7E" w:rsidRDefault="00280516" w:rsidP="00B22577">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8F2255F" w14:textId="77777777" w:rsidR="00280516" w:rsidRPr="007E7FF7" w:rsidRDefault="00280516" w:rsidP="00B22577">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C909896" w14:textId="77777777" w:rsidR="00280516" w:rsidRPr="00B10E7E" w:rsidRDefault="00280516" w:rsidP="00B2257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23A7BA0" w14:textId="77777777" w:rsidR="00280516" w:rsidRPr="00B10E7E" w:rsidRDefault="00280516" w:rsidP="00B22577">
      <w:pPr>
        <w:suppressAutoHyphens/>
        <w:autoSpaceDE w:val="0"/>
        <w:autoSpaceDN w:val="0"/>
        <w:adjustRightInd w:val="0"/>
        <w:spacing w:line="360" w:lineRule="auto"/>
        <w:ind w:firstLine="720"/>
        <w:jc w:val="center"/>
        <w:rPr>
          <w:lang w:val="en"/>
        </w:rPr>
      </w:pPr>
    </w:p>
    <w:p w14:paraId="38A56764" w14:textId="77777777" w:rsidR="00280516" w:rsidRDefault="00280516" w:rsidP="00B22577">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2E139A8C" wp14:editId="411CAAC0">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C7C3EFF" w14:textId="77777777" w:rsidR="00280516" w:rsidRPr="00B10E7E" w:rsidRDefault="00280516" w:rsidP="00B22577">
      <w:pPr>
        <w:suppressAutoHyphens/>
        <w:autoSpaceDE w:val="0"/>
        <w:autoSpaceDN w:val="0"/>
        <w:adjustRightInd w:val="0"/>
        <w:spacing w:line="360" w:lineRule="auto"/>
        <w:ind w:firstLine="720"/>
        <w:jc w:val="center"/>
        <w:rPr>
          <w:b/>
          <w:bCs/>
          <w:sz w:val="28"/>
          <w:szCs w:val="28"/>
          <w:lang w:val="en"/>
        </w:rPr>
      </w:pPr>
    </w:p>
    <w:p w14:paraId="0589840C" w14:textId="77777777" w:rsidR="00280516" w:rsidRPr="00B10E7E" w:rsidRDefault="00280516" w:rsidP="00B2257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 CUỐI KÌ AN TOÀN MẠNG KHÔNG DÂY VÀ DI ĐỘNG</w:t>
      </w:r>
    </w:p>
    <w:p w14:paraId="079B77CF" w14:textId="77777777" w:rsidR="00280516" w:rsidRPr="00B10E7E" w:rsidRDefault="00280516" w:rsidP="00B2257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250038F" w14:textId="77777777" w:rsidR="00280516" w:rsidRPr="00B10E7E" w:rsidRDefault="00280516" w:rsidP="00B22577">
      <w:pPr>
        <w:suppressAutoHyphens/>
        <w:autoSpaceDE w:val="0"/>
        <w:autoSpaceDN w:val="0"/>
        <w:adjustRightInd w:val="0"/>
        <w:spacing w:line="360" w:lineRule="auto"/>
        <w:rPr>
          <w:b/>
          <w:bCs/>
          <w:lang w:val="en"/>
        </w:rPr>
      </w:pPr>
    </w:p>
    <w:p w14:paraId="02A56A1B" w14:textId="32598063" w:rsidR="00280516" w:rsidRPr="00B10E7E" w:rsidRDefault="00280516" w:rsidP="00B22577">
      <w:pPr>
        <w:suppressAutoHyphens/>
        <w:autoSpaceDE w:val="0"/>
        <w:autoSpaceDN w:val="0"/>
        <w:adjustRightInd w:val="0"/>
        <w:spacing w:line="360" w:lineRule="auto"/>
        <w:jc w:val="center"/>
        <w:rPr>
          <w:b/>
          <w:bCs/>
          <w:sz w:val="48"/>
          <w:szCs w:val="48"/>
          <w:lang w:val="en"/>
        </w:rPr>
      </w:pPr>
      <w:r w:rsidRPr="00280516">
        <w:rPr>
          <w:b/>
          <w:bCs/>
          <w:sz w:val="48"/>
          <w:szCs w:val="48"/>
          <w:lang w:val="en"/>
        </w:rPr>
        <w:t>Xây Dựng Hệ Thống Mạng Không Dây Cho Ngân Hàng T</w:t>
      </w:r>
      <w:r w:rsidR="00402CA9">
        <w:rPr>
          <w:b/>
          <w:bCs/>
          <w:sz w:val="48"/>
          <w:szCs w:val="48"/>
          <w:lang w:val="en"/>
        </w:rPr>
        <w:t>iên Phong</w:t>
      </w:r>
    </w:p>
    <w:p w14:paraId="1EE449AE" w14:textId="77777777" w:rsidR="00280516" w:rsidRPr="00B10E7E" w:rsidRDefault="00280516" w:rsidP="00B2257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6EB50B6" w14:textId="77777777" w:rsidR="00280516" w:rsidRPr="00B10E7E" w:rsidRDefault="00280516" w:rsidP="00B22577">
      <w:pPr>
        <w:suppressAutoHyphens/>
        <w:autoSpaceDE w:val="0"/>
        <w:autoSpaceDN w:val="0"/>
        <w:adjustRightInd w:val="0"/>
        <w:spacing w:line="360" w:lineRule="auto"/>
        <w:jc w:val="center"/>
        <w:rPr>
          <w:b/>
          <w:bCs/>
          <w:lang w:val="en"/>
        </w:rPr>
      </w:pPr>
    </w:p>
    <w:p w14:paraId="7C841EF2" w14:textId="77777777" w:rsidR="00280516" w:rsidRPr="00B10E7E" w:rsidRDefault="00280516" w:rsidP="00B22577">
      <w:pPr>
        <w:suppressAutoHyphens/>
        <w:autoSpaceDE w:val="0"/>
        <w:autoSpaceDN w:val="0"/>
        <w:adjustRightInd w:val="0"/>
        <w:spacing w:line="360" w:lineRule="auto"/>
        <w:jc w:val="both"/>
        <w:rPr>
          <w:b/>
          <w:bCs/>
          <w:lang w:val="en"/>
        </w:rPr>
      </w:pPr>
    </w:p>
    <w:p w14:paraId="73A41908" w14:textId="77777777" w:rsidR="00280516" w:rsidRPr="00B10E7E" w:rsidRDefault="00280516" w:rsidP="00B22577">
      <w:pPr>
        <w:suppressAutoHyphens/>
        <w:autoSpaceDE w:val="0"/>
        <w:autoSpaceDN w:val="0"/>
        <w:adjustRightInd w:val="0"/>
        <w:spacing w:line="360" w:lineRule="auto"/>
        <w:jc w:val="right"/>
        <w:rPr>
          <w:sz w:val="28"/>
          <w:szCs w:val="28"/>
          <w:lang w:val="vi-VN"/>
        </w:rPr>
      </w:pPr>
      <w:r>
        <w:rPr>
          <w:b/>
          <w:bCs/>
          <w:color w:val="FF0000"/>
          <w:lang w:val="en"/>
        </w:rPr>
        <w:t xml:space="preserve"> </w:t>
      </w:r>
      <w:r>
        <w:rPr>
          <w:b/>
          <w:bCs/>
          <w:color w:val="FF0000"/>
          <w:lang w:val="en"/>
        </w:rPr>
        <w:tab/>
      </w:r>
      <w:r>
        <w:rPr>
          <w:b/>
          <w:bCs/>
          <w:color w:val="FF0000"/>
          <w:lang w:val="en"/>
        </w:rPr>
        <w:tab/>
      </w:r>
      <w:r>
        <w:rPr>
          <w:b/>
          <w:bCs/>
          <w:color w:val="FF0000"/>
          <w:lang w:val="en"/>
        </w:rPr>
        <w:tab/>
        <w:t xml:space="preserve">     </w:t>
      </w: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 BÙI QUY ANH</w:t>
      </w:r>
    </w:p>
    <w:p w14:paraId="79613021" w14:textId="77777777" w:rsidR="00280516" w:rsidRDefault="00280516" w:rsidP="00B2257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HOÀNG TRÚC – 51800319</w:t>
      </w:r>
    </w:p>
    <w:p w14:paraId="2080554E" w14:textId="77777777" w:rsidR="00280516" w:rsidRPr="00280516" w:rsidRDefault="00280516" w:rsidP="00B22577">
      <w:pPr>
        <w:suppressAutoHyphens/>
        <w:autoSpaceDE w:val="0"/>
        <w:autoSpaceDN w:val="0"/>
        <w:adjustRightInd w:val="0"/>
        <w:spacing w:line="360" w:lineRule="auto"/>
        <w:jc w:val="right"/>
        <w:rPr>
          <w:sz w:val="28"/>
          <w:szCs w:val="28"/>
        </w:rPr>
      </w:pPr>
      <w:r>
        <w:rPr>
          <w:sz w:val="28"/>
          <w:szCs w:val="28"/>
        </w:rPr>
        <w:t>Lớp: 18050402</w:t>
      </w:r>
    </w:p>
    <w:p w14:paraId="765559CA" w14:textId="77777777" w:rsidR="00280516" w:rsidRDefault="00280516" w:rsidP="00B2257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22</w:t>
      </w:r>
    </w:p>
    <w:p w14:paraId="43628D06" w14:textId="77777777" w:rsidR="00280516" w:rsidRDefault="00280516" w:rsidP="00B22577">
      <w:pPr>
        <w:suppressAutoHyphens/>
        <w:autoSpaceDE w:val="0"/>
        <w:autoSpaceDN w:val="0"/>
        <w:adjustRightInd w:val="0"/>
        <w:spacing w:line="360" w:lineRule="auto"/>
        <w:jc w:val="center"/>
        <w:rPr>
          <w:b/>
          <w:bCs/>
          <w:lang w:val="vi-VN"/>
        </w:rPr>
      </w:pPr>
    </w:p>
    <w:p w14:paraId="54A737C6" w14:textId="77777777" w:rsidR="00280516" w:rsidRPr="004B64CF" w:rsidRDefault="00280516" w:rsidP="00B22577">
      <w:pPr>
        <w:suppressAutoHyphens/>
        <w:autoSpaceDE w:val="0"/>
        <w:autoSpaceDN w:val="0"/>
        <w:adjustRightInd w:val="0"/>
        <w:spacing w:line="360" w:lineRule="auto"/>
        <w:jc w:val="center"/>
        <w:rPr>
          <w:b/>
          <w:bCs/>
          <w:iCs/>
          <w:sz w:val="28"/>
          <w:szCs w:val="28"/>
        </w:rPr>
        <w:sectPr w:rsidR="00280516" w:rsidRPr="004B64CF"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4D5D5AD5" w14:textId="77777777" w:rsidR="00BB2B2A" w:rsidRPr="00DB7595" w:rsidRDefault="00BB2B2A" w:rsidP="00B22577">
      <w:pPr>
        <w:pStyle w:val="Chng"/>
        <w:jc w:val="center"/>
        <w:outlineLvl w:val="0"/>
        <w:rPr>
          <w:lang w:val="vi-VN"/>
        </w:rPr>
      </w:pPr>
      <w:bookmarkStart w:id="0" w:name="_Toc387692905"/>
      <w:bookmarkStart w:id="1" w:name="_Toc36463389"/>
      <w:bookmarkStart w:id="2" w:name="_Toc37095954"/>
      <w:bookmarkStart w:id="3" w:name="_Toc37096496"/>
      <w:bookmarkStart w:id="4" w:name="_Toc38315210"/>
      <w:bookmarkStart w:id="5" w:name="_Toc91792906"/>
      <w:bookmarkStart w:id="6" w:name="_Toc91793273"/>
      <w:bookmarkStart w:id="7" w:name="_Toc91798326"/>
      <w:r w:rsidRPr="00DB7595">
        <w:rPr>
          <w:lang w:val="vi-VN"/>
        </w:rPr>
        <w:lastRenderedPageBreak/>
        <w:t>LỜI CẢM ƠN</w:t>
      </w:r>
      <w:bookmarkEnd w:id="0"/>
      <w:bookmarkEnd w:id="1"/>
      <w:bookmarkEnd w:id="2"/>
      <w:bookmarkEnd w:id="3"/>
      <w:bookmarkEnd w:id="4"/>
      <w:bookmarkEnd w:id="5"/>
      <w:bookmarkEnd w:id="6"/>
      <w:bookmarkEnd w:id="7"/>
    </w:p>
    <w:p w14:paraId="6F09B460" w14:textId="6C67DC9C" w:rsidR="004B64CF" w:rsidRDefault="006B0E55" w:rsidP="00B22577">
      <w:pPr>
        <w:pStyle w:val="Nidungvnbn"/>
        <w:rPr>
          <w:lang w:val="vi-VN"/>
        </w:rPr>
      </w:pPr>
      <w:r w:rsidRPr="00F54CF1">
        <w:rPr>
          <w:lang w:val="vi-VN"/>
        </w:rPr>
        <w:t xml:space="preserve">Em xin cảm ơn và bảy tỏ lòng biết ơn với Ban giám hiệu nhà trường Đại học Tôn Đức Thắng, khoa Công nghệ thông tin, các thầy cô giáo đã tham gia quản lý, giảng dạy và giúp đỡ em trong suốt thời gian học tập môn </w:t>
      </w:r>
      <w:r w:rsidR="009058A6">
        <w:t>An toàn mạng không dây và di động</w:t>
      </w:r>
      <w:r w:rsidRPr="00F54CF1">
        <w:rPr>
          <w:lang w:val="vi-VN"/>
        </w:rPr>
        <w:t>.</w:t>
      </w:r>
      <w:r w:rsidR="009058A6">
        <w:t xml:space="preserve"> </w:t>
      </w:r>
      <w:r w:rsidR="004B64CF" w:rsidRPr="00F54CF1">
        <w:rPr>
          <w:lang w:val="vi-VN"/>
        </w:rPr>
        <w:t>Trong quá trình học tập và nghiên cứu đề tài “</w:t>
      </w:r>
      <w:r w:rsidR="009058A6" w:rsidRPr="009058A6">
        <w:rPr>
          <w:lang w:val="vi-VN"/>
        </w:rPr>
        <w:t>Xây Dựng Hệ Thống Mạng Không Dây Cho Ngân Hàng T</w:t>
      </w:r>
      <w:r w:rsidR="0032097C">
        <w:t>iên Phong</w:t>
      </w:r>
      <w:r w:rsidR="004B64CF" w:rsidRPr="00F54CF1">
        <w:rPr>
          <w:lang w:val="vi-VN"/>
        </w:rPr>
        <w:t xml:space="preserve">” , em nhận được sự giúp đỡ và hướng dẫn của Thầy </w:t>
      </w:r>
      <w:r w:rsidR="009058A6">
        <w:t>Bùi Quy Anh</w:t>
      </w:r>
      <w:r w:rsidR="004B64CF" w:rsidRPr="00F54CF1">
        <w:rPr>
          <w:lang w:val="vi-VN"/>
        </w:rPr>
        <w:t xml:space="preserve">, để hoàn thành bài </w:t>
      </w:r>
      <w:r w:rsidR="009058A6">
        <w:t xml:space="preserve">đồ án </w:t>
      </w:r>
      <w:r w:rsidR="004B64CF" w:rsidRPr="00F54CF1">
        <w:rPr>
          <w:lang w:val="vi-VN"/>
        </w:rPr>
        <w:t>này.</w:t>
      </w:r>
      <w:r w:rsidR="009058A6">
        <w:t xml:space="preserve"> </w:t>
      </w:r>
      <w:r w:rsidR="004B64CF" w:rsidRPr="00F54CF1">
        <w:rPr>
          <w:lang w:val="vi-VN"/>
        </w:rPr>
        <w:t>Em xin cảm ơn bạn bè, thầy cô đã hỗ trợ và giúp đỡ em trong quá trình học tập.</w:t>
      </w:r>
    </w:p>
    <w:p w14:paraId="6259BEAF" w14:textId="77777777" w:rsidR="00BB2B2A" w:rsidRPr="00DB7595" w:rsidRDefault="00BB2B2A" w:rsidP="00B22577">
      <w:pPr>
        <w:pStyle w:val="Nidungvnbn"/>
        <w:rPr>
          <w:b/>
          <w:bCs/>
          <w:sz w:val="32"/>
          <w:szCs w:val="32"/>
          <w:lang w:val="vi-VN"/>
        </w:rPr>
      </w:pPr>
      <w:r w:rsidRPr="00DB7595">
        <w:rPr>
          <w:b/>
          <w:bCs/>
          <w:sz w:val="32"/>
          <w:szCs w:val="32"/>
          <w:lang w:val="vi-VN"/>
        </w:rPr>
        <w:br w:type="page"/>
      </w:r>
    </w:p>
    <w:p w14:paraId="27F52A80" w14:textId="77777777" w:rsidR="003218FF" w:rsidRPr="002D796D" w:rsidRDefault="00B118C8" w:rsidP="00B22577">
      <w:pPr>
        <w:spacing w:line="360" w:lineRule="auto"/>
        <w:jc w:val="center"/>
        <w:outlineLvl w:val="0"/>
        <w:rPr>
          <w:b/>
          <w:sz w:val="32"/>
          <w:szCs w:val="32"/>
          <w:lang w:val="vi-VN"/>
        </w:rPr>
      </w:pPr>
      <w:bookmarkStart w:id="8" w:name="_Toc36463390"/>
      <w:bookmarkStart w:id="9" w:name="_Toc37095955"/>
      <w:bookmarkStart w:id="10" w:name="_Toc37096497"/>
      <w:bookmarkStart w:id="11" w:name="_Toc38315211"/>
      <w:bookmarkStart w:id="12" w:name="_Toc91792907"/>
      <w:bookmarkStart w:id="13" w:name="_Toc91793274"/>
      <w:bookmarkStart w:id="14" w:name="_Toc91798327"/>
      <w:r w:rsidRPr="002D796D">
        <w:rPr>
          <w:b/>
          <w:sz w:val="32"/>
          <w:szCs w:val="32"/>
          <w:lang w:val="vi-VN"/>
        </w:rPr>
        <w:lastRenderedPageBreak/>
        <w:t>ĐỒ ÁN</w:t>
      </w:r>
      <w:r w:rsidR="003218FF" w:rsidRPr="002D796D">
        <w:rPr>
          <w:b/>
          <w:sz w:val="32"/>
          <w:szCs w:val="32"/>
          <w:lang w:val="vi-VN"/>
        </w:rPr>
        <w:t xml:space="preserve"> ĐƯỢC HOÀN THÀNH</w:t>
      </w:r>
      <w:bookmarkEnd w:id="8"/>
      <w:bookmarkEnd w:id="9"/>
      <w:bookmarkEnd w:id="10"/>
      <w:bookmarkEnd w:id="11"/>
      <w:bookmarkEnd w:id="12"/>
      <w:bookmarkEnd w:id="13"/>
      <w:bookmarkEnd w:id="14"/>
    </w:p>
    <w:p w14:paraId="036C2BB3" w14:textId="77777777" w:rsidR="003218FF" w:rsidRPr="002D796D" w:rsidRDefault="003218FF" w:rsidP="00B22577">
      <w:pPr>
        <w:spacing w:line="360" w:lineRule="auto"/>
        <w:jc w:val="center"/>
        <w:rPr>
          <w:b/>
          <w:sz w:val="32"/>
          <w:szCs w:val="32"/>
          <w:lang w:val="vi-VN"/>
        </w:rPr>
      </w:pPr>
      <w:r w:rsidRPr="002D796D">
        <w:rPr>
          <w:b/>
          <w:sz w:val="32"/>
          <w:szCs w:val="32"/>
          <w:lang w:val="vi-VN"/>
        </w:rPr>
        <w:t>TẠI TRƯỜNG ĐẠI HỌC TÔN ĐỨC THẮNG</w:t>
      </w:r>
    </w:p>
    <w:p w14:paraId="67D5122B" w14:textId="77777777" w:rsidR="00291721" w:rsidRPr="00DB7595" w:rsidRDefault="00291721" w:rsidP="00B22577">
      <w:pPr>
        <w:autoSpaceDE w:val="0"/>
        <w:autoSpaceDN w:val="0"/>
        <w:adjustRightInd w:val="0"/>
        <w:spacing w:line="360" w:lineRule="auto"/>
        <w:ind w:firstLine="720"/>
        <w:jc w:val="both"/>
        <w:rPr>
          <w:sz w:val="26"/>
          <w:szCs w:val="26"/>
          <w:lang w:val="vi-VN"/>
        </w:rPr>
      </w:pPr>
    </w:p>
    <w:p w14:paraId="7426F8E6" w14:textId="02994B5F" w:rsidR="003218FF" w:rsidRPr="00DB7595" w:rsidRDefault="003218FF" w:rsidP="00B22577">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4B64CF">
        <w:rPr>
          <w:sz w:val="26"/>
          <w:szCs w:val="26"/>
        </w:rPr>
        <w:t>GV</w:t>
      </w:r>
      <w:r w:rsidR="007777B6">
        <w:rPr>
          <w:sz w:val="26"/>
          <w:szCs w:val="26"/>
        </w:rPr>
        <w:t xml:space="preserve"> 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627845F" w14:textId="77777777" w:rsidR="003218FF" w:rsidRPr="00DB7595" w:rsidRDefault="003218FF" w:rsidP="00B22577">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50DEAE3" w14:textId="77777777" w:rsidR="003218FF" w:rsidRPr="00DB7595" w:rsidRDefault="003218FF" w:rsidP="00B22577">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1F8A6B0" w14:textId="159D42E5" w:rsidR="003218FF" w:rsidRPr="00DB7595" w:rsidRDefault="003218FF" w:rsidP="00B22577">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7777B6">
        <w:rPr>
          <w:i/>
          <w:sz w:val="26"/>
          <w:szCs w:val="26"/>
        </w:rPr>
        <w:t>26</w:t>
      </w:r>
      <w:r w:rsidRPr="00DB7595">
        <w:rPr>
          <w:i/>
          <w:sz w:val="26"/>
          <w:szCs w:val="26"/>
          <w:lang w:val="vi-VN"/>
        </w:rPr>
        <w:t xml:space="preserve">  tháng </w:t>
      </w:r>
      <w:r w:rsidR="007777B6">
        <w:rPr>
          <w:i/>
          <w:sz w:val="26"/>
          <w:szCs w:val="26"/>
        </w:rPr>
        <w:t>12</w:t>
      </w:r>
      <w:r w:rsidRPr="00DB7595">
        <w:rPr>
          <w:i/>
          <w:sz w:val="26"/>
          <w:szCs w:val="26"/>
          <w:lang w:val="vi-VN"/>
        </w:rPr>
        <w:t xml:space="preserve">  năm </w:t>
      </w:r>
      <w:r w:rsidR="004B64CF">
        <w:rPr>
          <w:i/>
          <w:sz w:val="26"/>
          <w:szCs w:val="26"/>
        </w:rPr>
        <w:t>202</w:t>
      </w:r>
      <w:r w:rsidR="007777B6">
        <w:rPr>
          <w:i/>
          <w:sz w:val="26"/>
          <w:szCs w:val="26"/>
        </w:rPr>
        <w:t>1</w:t>
      </w:r>
      <w:r w:rsidRPr="00DB7595">
        <w:rPr>
          <w:i/>
          <w:sz w:val="26"/>
          <w:szCs w:val="26"/>
          <w:lang w:val="vi-VN"/>
        </w:rPr>
        <w:t xml:space="preserve">    </w:t>
      </w:r>
    </w:p>
    <w:p w14:paraId="3B1F6576" w14:textId="77777777" w:rsidR="003218FF" w:rsidRPr="00DB7595" w:rsidRDefault="003218FF" w:rsidP="00B22577">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E842A33" w14:textId="09AC143B" w:rsidR="00857589" w:rsidRPr="007777B6" w:rsidRDefault="00BB2B2A" w:rsidP="00B22577">
      <w:pPr>
        <w:tabs>
          <w:tab w:val="center" w:pos="6379"/>
        </w:tabs>
        <w:spacing w:after="200" w:line="360" w:lineRule="auto"/>
        <w:rPr>
          <w:i/>
          <w:sz w:val="26"/>
          <w:szCs w:val="26"/>
        </w:rPr>
      </w:pPr>
      <w:r w:rsidRPr="00DB7595">
        <w:rPr>
          <w:i/>
          <w:sz w:val="26"/>
          <w:szCs w:val="26"/>
          <w:lang w:val="vi-VN"/>
        </w:rPr>
        <w:tab/>
      </w:r>
      <w:r w:rsidR="007777B6">
        <w:rPr>
          <w:i/>
          <w:sz w:val="26"/>
          <w:szCs w:val="26"/>
        </w:rPr>
        <w:t>Nguyễn Hoàng Trúc</w:t>
      </w:r>
    </w:p>
    <w:p w14:paraId="6F53B832" w14:textId="77777777" w:rsidR="00BB2B2A" w:rsidRPr="00DB7595" w:rsidRDefault="00BB2B2A" w:rsidP="00B22577">
      <w:pPr>
        <w:tabs>
          <w:tab w:val="center" w:pos="6379"/>
        </w:tabs>
        <w:spacing w:after="200" w:line="360" w:lineRule="auto"/>
        <w:rPr>
          <w:i/>
          <w:sz w:val="26"/>
          <w:szCs w:val="26"/>
          <w:lang w:val="vi-VN"/>
        </w:rPr>
      </w:pPr>
    </w:p>
    <w:p w14:paraId="79CE55EA" w14:textId="12B92E30" w:rsidR="00BB2B2A" w:rsidRPr="004B64CF" w:rsidRDefault="00BB2B2A" w:rsidP="00B22577">
      <w:pPr>
        <w:tabs>
          <w:tab w:val="center" w:pos="6379"/>
        </w:tabs>
        <w:spacing w:after="200" w:line="360" w:lineRule="auto"/>
        <w:rPr>
          <w:i/>
          <w:sz w:val="26"/>
          <w:szCs w:val="26"/>
        </w:rPr>
      </w:pPr>
      <w:r w:rsidRPr="00DB7595">
        <w:rPr>
          <w:i/>
          <w:sz w:val="26"/>
          <w:szCs w:val="26"/>
          <w:lang w:val="vi-VN"/>
        </w:rPr>
        <w:tab/>
      </w:r>
    </w:p>
    <w:p w14:paraId="7BC2E6AB" w14:textId="77777777" w:rsidR="00BB2B2A" w:rsidRPr="00DB7595" w:rsidRDefault="00BB2B2A" w:rsidP="00B22577">
      <w:pPr>
        <w:tabs>
          <w:tab w:val="center" w:pos="6379"/>
        </w:tabs>
        <w:spacing w:after="200" w:line="360" w:lineRule="auto"/>
        <w:rPr>
          <w:i/>
          <w:sz w:val="26"/>
          <w:szCs w:val="26"/>
          <w:lang w:val="vi-VN"/>
        </w:rPr>
      </w:pPr>
    </w:p>
    <w:p w14:paraId="7F182747" w14:textId="77777777" w:rsidR="00BB2B2A" w:rsidRPr="00DB7595" w:rsidRDefault="00BB2B2A" w:rsidP="00B22577">
      <w:pPr>
        <w:tabs>
          <w:tab w:val="center" w:pos="6379"/>
        </w:tabs>
        <w:spacing w:after="200" w:line="360" w:lineRule="auto"/>
        <w:rPr>
          <w:i/>
          <w:sz w:val="26"/>
          <w:szCs w:val="26"/>
          <w:lang w:val="vi-VN"/>
        </w:rPr>
      </w:pPr>
    </w:p>
    <w:p w14:paraId="5CA7C40E" w14:textId="77777777" w:rsidR="00BB2B2A" w:rsidRPr="00DB7595" w:rsidRDefault="00BB2B2A" w:rsidP="00B22577">
      <w:pPr>
        <w:tabs>
          <w:tab w:val="center" w:pos="6379"/>
        </w:tabs>
        <w:spacing w:after="200" w:line="360" w:lineRule="auto"/>
        <w:rPr>
          <w:i/>
          <w:sz w:val="26"/>
          <w:szCs w:val="26"/>
          <w:lang w:val="vi-VN"/>
        </w:rPr>
      </w:pPr>
    </w:p>
    <w:p w14:paraId="2B193144" w14:textId="77777777" w:rsidR="00BB2B2A" w:rsidRPr="00DB7595" w:rsidRDefault="00BB2B2A" w:rsidP="00B22577">
      <w:pPr>
        <w:tabs>
          <w:tab w:val="center" w:pos="6379"/>
        </w:tabs>
        <w:spacing w:after="200" w:line="360" w:lineRule="auto"/>
        <w:rPr>
          <w:i/>
          <w:sz w:val="26"/>
          <w:szCs w:val="26"/>
          <w:lang w:val="vi-VN"/>
        </w:rPr>
      </w:pPr>
      <w:r w:rsidRPr="00DB7595">
        <w:rPr>
          <w:i/>
          <w:sz w:val="26"/>
          <w:szCs w:val="26"/>
          <w:lang w:val="vi-VN"/>
        </w:rPr>
        <w:tab/>
      </w:r>
    </w:p>
    <w:p w14:paraId="0083D1ED" w14:textId="77777777" w:rsidR="00BB2B2A" w:rsidRPr="00DB7595" w:rsidRDefault="00BB2B2A" w:rsidP="00B22577">
      <w:pPr>
        <w:spacing w:after="200" w:line="360" w:lineRule="auto"/>
        <w:rPr>
          <w:i/>
          <w:sz w:val="26"/>
          <w:szCs w:val="26"/>
          <w:lang w:val="vi-VN"/>
        </w:rPr>
      </w:pPr>
      <w:r w:rsidRPr="00DB7595">
        <w:rPr>
          <w:i/>
          <w:sz w:val="26"/>
          <w:szCs w:val="26"/>
          <w:lang w:val="vi-VN"/>
        </w:rPr>
        <w:br w:type="page"/>
      </w:r>
    </w:p>
    <w:p w14:paraId="5C192ADE" w14:textId="77777777" w:rsidR="00B118C8" w:rsidRPr="00B118C8" w:rsidRDefault="00B118C8" w:rsidP="00B22577">
      <w:pPr>
        <w:pStyle w:val="Chng"/>
        <w:jc w:val="center"/>
        <w:outlineLvl w:val="0"/>
        <w:rPr>
          <w:lang w:val="vi-VN"/>
        </w:rPr>
      </w:pPr>
      <w:bookmarkStart w:id="15" w:name="_Toc387692906"/>
      <w:bookmarkStart w:id="16" w:name="_Toc36463391"/>
      <w:bookmarkStart w:id="17" w:name="_Toc37095956"/>
      <w:bookmarkStart w:id="18" w:name="_Toc37096498"/>
      <w:bookmarkStart w:id="19" w:name="_Toc38315212"/>
      <w:bookmarkStart w:id="20" w:name="_Toc91792908"/>
      <w:bookmarkStart w:id="21" w:name="_Toc91793275"/>
      <w:bookmarkStart w:id="22" w:name="_Toc91798328"/>
      <w:r w:rsidRPr="00B118C8">
        <w:rPr>
          <w:lang w:val="vi-VN"/>
        </w:rPr>
        <w:lastRenderedPageBreak/>
        <w:t>PHẦN XÁC NHẬN VÀ ĐÁNH GIÁ CỦA GIẢNG VIÊN</w:t>
      </w:r>
      <w:bookmarkEnd w:id="15"/>
      <w:bookmarkEnd w:id="16"/>
      <w:bookmarkEnd w:id="17"/>
      <w:bookmarkEnd w:id="18"/>
      <w:bookmarkEnd w:id="19"/>
      <w:bookmarkEnd w:id="20"/>
      <w:bookmarkEnd w:id="21"/>
      <w:bookmarkEnd w:id="22"/>
    </w:p>
    <w:p w14:paraId="4C8E6236" w14:textId="77777777" w:rsidR="00B118C8" w:rsidRPr="002D796D" w:rsidRDefault="00B118C8" w:rsidP="00B22577">
      <w:pPr>
        <w:pStyle w:val="Nidungvnbn"/>
        <w:rPr>
          <w:b/>
          <w:lang w:val="vi-VN"/>
        </w:rPr>
      </w:pPr>
      <w:r w:rsidRPr="002D796D">
        <w:rPr>
          <w:b/>
          <w:lang w:val="vi-VN"/>
        </w:rPr>
        <w:t>Phần xác nhận của GV hướng dẫn</w:t>
      </w:r>
    </w:p>
    <w:p w14:paraId="0D5A9593" w14:textId="77777777" w:rsidR="00B118C8" w:rsidRPr="00DC2276" w:rsidRDefault="00B118C8" w:rsidP="00B22577">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28E7B7" w14:textId="77777777" w:rsidR="00B118C8" w:rsidRPr="00DC2276" w:rsidRDefault="00B118C8" w:rsidP="00B22577">
      <w:pPr>
        <w:tabs>
          <w:tab w:val="center" w:pos="6237"/>
        </w:tabs>
        <w:spacing w:line="360" w:lineRule="auto"/>
        <w:rPr>
          <w:lang w:val="vi-VN"/>
        </w:rPr>
      </w:pPr>
      <w:r w:rsidRPr="00DC2276">
        <w:rPr>
          <w:lang w:val="vi-VN"/>
        </w:rPr>
        <w:tab/>
        <w:t xml:space="preserve">Tp. Hồ Chí Minh, ngày     tháng   năm   </w:t>
      </w:r>
    </w:p>
    <w:p w14:paraId="274E43FA" w14:textId="77777777" w:rsidR="00B118C8" w:rsidRPr="00DC2276" w:rsidRDefault="00B118C8" w:rsidP="00B22577">
      <w:pPr>
        <w:tabs>
          <w:tab w:val="center" w:pos="6237"/>
        </w:tabs>
        <w:spacing w:line="360" w:lineRule="auto"/>
        <w:rPr>
          <w:lang w:val="vi-VN"/>
        </w:rPr>
      </w:pPr>
      <w:r w:rsidRPr="00DC2276">
        <w:rPr>
          <w:lang w:val="vi-VN"/>
        </w:rPr>
        <w:tab/>
        <w:t>(kí và ghi họ tên)</w:t>
      </w:r>
    </w:p>
    <w:p w14:paraId="650C44B1" w14:textId="77777777" w:rsidR="00B118C8" w:rsidRPr="00DC2276" w:rsidRDefault="00B118C8" w:rsidP="00B22577">
      <w:pPr>
        <w:spacing w:after="200" w:line="360" w:lineRule="auto"/>
        <w:rPr>
          <w:lang w:val="vi-VN"/>
        </w:rPr>
      </w:pPr>
    </w:p>
    <w:p w14:paraId="22B41707" w14:textId="77777777" w:rsidR="00B118C8" w:rsidRPr="00DC2276" w:rsidRDefault="00B118C8" w:rsidP="00B22577">
      <w:pPr>
        <w:pStyle w:val="Nidungvnbn"/>
        <w:rPr>
          <w:b/>
          <w:lang w:val="vi-VN"/>
        </w:rPr>
      </w:pPr>
      <w:r w:rsidRPr="00DC2276">
        <w:rPr>
          <w:b/>
          <w:lang w:val="vi-VN"/>
        </w:rPr>
        <w:t>Phần đánh giá của GV chấm bài</w:t>
      </w:r>
    </w:p>
    <w:p w14:paraId="71E425BB" w14:textId="77777777" w:rsidR="00B118C8" w:rsidRPr="00DC2276" w:rsidRDefault="00B118C8" w:rsidP="00B22577">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886DFE" w14:textId="77777777" w:rsidR="00B118C8" w:rsidRPr="00DC2276" w:rsidRDefault="00B118C8" w:rsidP="00B22577">
      <w:pPr>
        <w:tabs>
          <w:tab w:val="center" w:pos="6237"/>
        </w:tabs>
        <w:spacing w:line="360" w:lineRule="auto"/>
        <w:rPr>
          <w:lang w:val="vi-VN"/>
        </w:rPr>
      </w:pPr>
      <w:r w:rsidRPr="00DC2276">
        <w:rPr>
          <w:lang w:val="vi-VN"/>
        </w:rPr>
        <w:tab/>
        <w:t xml:space="preserve">Tp. Hồ Chí Minh, ngày     tháng   năm   </w:t>
      </w:r>
    </w:p>
    <w:p w14:paraId="5FAC186F" w14:textId="7C876F44" w:rsidR="00B118C8" w:rsidRPr="00B810D4" w:rsidRDefault="00B118C8" w:rsidP="00B810D4">
      <w:pPr>
        <w:tabs>
          <w:tab w:val="center" w:pos="6237"/>
        </w:tabs>
        <w:spacing w:line="360" w:lineRule="auto"/>
        <w:rPr>
          <w:lang w:val="vi-VN"/>
        </w:rPr>
      </w:pPr>
      <w:r w:rsidRPr="00DC2276">
        <w:rPr>
          <w:lang w:val="vi-VN"/>
        </w:rPr>
        <w:tab/>
        <w:t>(kí và ghi họ tên)</w:t>
      </w:r>
    </w:p>
    <w:p w14:paraId="68325475" w14:textId="77777777" w:rsidR="00BB2B2A" w:rsidRPr="00DB7595" w:rsidRDefault="00BB2B2A" w:rsidP="00B22577">
      <w:pPr>
        <w:pStyle w:val="Chng"/>
        <w:jc w:val="center"/>
        <w:outlineLvl w:val="0"/>
        <w:rPr>
          <w:lang w:val="vi-VN"/>
        </w:rPr>
      </w:pPr>
      <w:bookmarkStart w:id="23" w:name="_Toc387692907"/>
      <w:bookmarkStart w:id="24" w:name="_Toc36463392"/>
      <w:bookmarkStart w:id="25" w:name="_Toc37095957"/>
      <w:bookmarkStart w:id="26" w:name="_Toc37096499"/>
      <w:bookmarkStart w:id="27" w:name="_Toc38315213"/>
      <w:bookmarkStart w:id="28" w:name="_Toc91792909"/>
      <w:bookmarkStart w:id="29" w:name="_Toc91793276"/>
      <w:bookmarkStart w:id="30" w:name="_Toc91798329"/>
      <w:r w:rsidRPr="00DB7595">
        <w:rPr>
          <w:lang w:val="vi-VN"/>
        </w:rPr>
        <w:lastRenderedPageBreak/>
        <w:t>TÓM TẮT</w:t>
      </w:r>
      <w:bookmarkEnd w:id="23"/>
      <w:bookmarkEnd w:id="24"/>
      <w:bookmarkEnd w:id="25"/>
      <w:bookmarkEnd w:id="26"/>
      <w:bookmarkEnd w:id="27"/>
      <w:bookmarkEnd w:id="28"/>
      <w:bookmarkEnd w:id="29"/>
      <w:bookmarkEnd w:id="30"/>
    </w:p>
    <w:p w14:paraId="4559AAF5" w14:textId="614470B0" w:rsidR="0069412B" w:rsidRDefault="00C857F0" w:rsidP="009E329C">
      <w:pPr>
        <w:pStyle w:val="Nidungvnbn"/>
        <w:spacing w:before="120" w:after="120"/>
        <w:rPr>
          <w:noProof/>
        </w:rPr>
      </w:pPr>
      <w:r w:rsidRPr="004668F5">
        <w:rPr>
          <w:lang w:val="vi-VN"/>
        </w:rPr>
        <w:t>Chương 1: tổng quan đề tài giới thiệu về ngân hàng Tiên Phong , mục đích và yêu cầu của ngân hàng đối với hệ thống mạng của mình như nào, bao gồm trang thiết bị bảo mật giá tiền và quy mô, phân chia quyền</w:t>
      </w:r>
      <w:r w:rsidRPr="004668F5">
        <w:t>…</w:t>
      </w:r>
      <w:r w:rsidRPr="004668F5">
        <w:rPr>
          <w:noProof/>
        </w:rPr>
        <w:t xml:space="preserve"> Tầng 1 là phòng ban Reception, phòng ban Transaction, phòng ban Logistic. Tầng 2 là phòng ban Accounting, phòng ban Finance, phòng ban Marketing. Tầng 3 là phòng ban Admin, phòng ban Electrical, phòng ban IT. Tất cả các PC đều là kết nối có dây. Tất cả các Laptop, Máy Tính bảng và điện thoại đều được kết nối Wifi. </w:t>
      </w:r>
      <w:r w:rsidR="00DC1D74" w:rsidRPr="004668F5">
        <w:rPr>
          <w:noProof/>
        </w:rPr>
        <w:t xml:space="preserve">Số lượng máy tính chi nhánh có 58 thiết bị gồm 9 PC kết nối dây, 9 Printer có dây, 3 Access Point, 9 máy tính bảng kết nối wifi, 9 laptop kết nối không dây, 9 điện thoại kết nối wifi, 3 Server, 4 Switch, 3 Router. </w:t>
      </w:r>
    </w:p>
    <w:p w14:paraId="63A8F670" w14:textId="77777777" w:rsidR="0069412B" w:rsidRDefault="0069412B" w:rsidP="009E329C">
      <w:pPr>
        <w:pStyle w:val="Nidungvnbn"/>
        <w:spacing w:before="120" w:after="120"/>
        <w:rPr>
          <w:noProof/>
        </w:rPr>
      </w:pPr>
      <w:r>
        <w:rPr>
          <w:noProof/>
        </w:rPr>
        <w:t>Chương 2</w:t>
      </w:r>
      <w:r w:rsidR="00126E1F">
        <w:rPr>
          <w:noProof/>
        </w:rPr>
        <w:t>:</w:t>
      </w:r>
      <w:r w:rsidR="000A1AED">
        <w:rPr>
          <w:noProof/>
        </w:rPr>
        <w:t xml:space="preserve"> </w:t>
      </w:r>
      <w:r w:rsidR="000A1AED" w:rsidRPr="000A1AED">
        <w:rPr>
          <w:noProof/>
        </w:rPr>
        <w:t>bao gồm các thiết bị  PC,</w:t>
      </w:r>
      <w:r w:rsidR="007C1562">
        <w:rPr>
          <w:noProof/>
        </w:rPr>
        <w:t xml:space="preserve"> </w:t>
      </w:r>
      <w:r w:rsidR="000A1AED" w:rsidRPr="000A1AED">
        <w:rPr>
          <w:noProof/>
        </w:rPr>
        <w:t>Printer,  Access Point, máy tính bảng, laptop, điện thoại, Server, Switch, Router với các chi phí dự kiến. Lý thuyết về mạng LAN MAN WAN để lắp đặt cho ngân hàng</w:t>
      </w:r>
      <w:r w:rsidR="004B4603">
        <w:rPr>
          <w:noProof/>
        </w:rPr>
        <w:t xml:space="preserve">, so sánh </w:t>
      </w:r>
      <w:r w:rsidR="004B4603" w:rsidRPr="000A1AED">
        <w:rPr>
          <w:noProof/>
        </w:rPr>
        <w:t>mạng LAN MAN WAN</w:t>
      </w:r>
      <w:r w:rsidR="004B4603">
        <w:rPr>
          <w:noProof/>
        </w:rPr>
        <w:t>.</w:t>
      </w:r>
    </w:p>
    <w:p w14:paraId="6CDAAA22" w14:textId="77777777" w:rsidR="004B4603" w:rsidRDefault="004B4603" w:rsidP="009E329C">
      <w:pPr>
        <w:pStyle w:val="Nidungvnbn"/>
        <w:spacing w:before="120" w:after="120"/>
        <w:rPr>
          <w:noProof/>
        </w:rPr>
      </w:pPr>
      <w:r w:rsidRPr="004B4603">
        <w:rPr>
          <w:noProof/>
        </w:rPr>
        <w:t xml:space="preserve">Chương 3: Cơ sở lý thuyết về các chuẩn mạng 802.11, 802.11b, 802.11a, 802.11g, 802.11n, 802.11ac. </w:t>
      </w:r>
      <w:r>
        <w:rPr>
          <w:noProof/>
        </w:rPr>
        <w:t>N</w:t>
      </w:r>
      <w:r w:rsidRPr="004B4603">
        <w:rPr>
          <w:noProof/>
        </w:rPr>
        <w:t>êu ra được các nguy cơ an toàn hệ thống, xác định các tài nguyên cần được bảo vệ, các đoe dọa đối với hệ thống và đưa ra phương hướng giả quyết bằng giao thức bảo mật 802.1x</w:t>
      </w:r>
      <w:r w:rsidR="008138EF">
        <w:rPr>
          <w:noProof/>
        </w:rPr>
        <w:t>.</w:t>
      </w:r>
    </w:p>
    <w:p w14:paraId="19A347E1" w14:textId="77777777" w:rsidR="009E329C" w:rsidRDefault="009E329C" w:rsidP="009E329C">
      <w:pPr>
        <w:pStyle w:val="Nidungvnbn"/>
        <w:spacing w:before="120" w:after="120"/>
        <w:rPr>
          <w:noProof/>
        </w:rPr>
      </w:pPr>
      <w:r>
        <w:rPr>
          <w:noProof/>
        </w:rPr>
        <w:t>Chương 4: thiết kế các sơ đồ mạng bằng hình vẽ, khái quát các thiết bị và cách bố trí từng tầng. Chi phí thực tế.</w:t>
      </w:r>
    </w:p>
    <w:p w14:paraId="4EA25454" w14:textId="77777777" w:rsidR="009E329C" w:rsidRDefault="009E329C" w:rsidP="009E329C">
      <w:pPr>
        <w:pStyle w:val="Nidungvnbn"/>
        <w:spacing w:before="120" w:after="120"/>
        <w:rPr>
          <w:noProof/>
        </w:rPr>
      </w:pPr>
      <w:r>
        <w:rPr>
          <w:noProof/>
        </w:rPr>
        <w:t>Chương 5: thực hành lắp đặt trên packet tracer bao gồm các định dạng IP, cấu hình,.. và chụp lại kết quả ping giữa các máy và truy cập server.</w:t>
      </w:r>
    </w:p>
    <w:p w14:paraId="1C0217D1" w14:textId="299885A5" w:rsidR="009E329C" w:rsidRPr="004668F5" w:rsidRDefault="009E329C" w:rsidP="009E329C">
      <w:pPr>
        <w:pStyle w:val="Nidungvnbn"/>
        <w:spacing w:before="120" w:after="120"/>
        <w:rPr>
          <w:noProof/>
        </w:rPr>
        <w:sectPr w:rsidR="009E329C" w:rsidRPr="004668F5" w:rsidSect="00B118C8">
          <w:headerReference w:type="default" r:id="rId10"/>
          <w:pgSz w:w="12240" w:h="15840"/>
          <w:pgMar w:top="1985" w:right="1134" w:bottom="1701" w:left="1985" w:header="720" w:footer="720" w:gutter="0"/>
          <w:pgNumType w:fmt="lowerRoman" w:start="1"/>
          <w:cols w:space="720"/>
          <w:docGrid w:linePitch="360"/>
        </w:sectPr>
      </w:pPr>
      <w:r>
        <w:rPr>
          <w:noProof/>
        </w:rPr>
        <w:t xml:space="preserve">Chương 6: kết luận những điều đã làm được và định hướng tương lai phát triển thêm mô hình hệ thống. </w:t>
      </w:r>
    </w:p>
    <w:p w14:paraId="5FD64A81" w14:textId="04F34652" w:rsidR="00817E5F" w:rsidRDefault="007E6AB9" w:rsidP="00B22577">
      <w:pPr>
        <w:pStyle w:val="Chng"/>
        <w:jc w:val="center"/>
        <w:outlineLvl w:val="0"/>
      </w:pPr>
      <w:bookmarkStart w:id="31" w:name="_Toc387692908"/>
      <w:bookmarkStart w:id="32" w:name="_Toc36463393"/>
      <w:bookmarkStart w:id="33" w:name="_Toc37095958"/>
      <w:bookmarkStart w:id="34" w:name="_Toc37096500"/>
      <w:bookmarkStart w:id="35" w:name="_Toc38315214"/>
      <w:bookmarkStart w:id="36" w:name="_Toc91792910"/>
      <w:bookmarkStart w:id="37" w:name="_Toc91793277"/>
      <w:bookmarkStart w:id="38" w:name="_Toc91798330"/>
      <w:r>
        <w:lastRenderedPageBreak/>
        <w:t>MỤC LỤC</w:t>
      </w:r>
      <w:bookmarkEnd w:id="31"/>
      <w:bookmarkEnd w:id="32"/>
      <w:bookmarkEnd w:id="33"/>
      <w:bookmarkEnd w:id="34"/>
      <w:bookmarkEnd w:id="35"/>
      <w:bookmarkEnd w:id="36"/>
      <w:bookmarkEnd w:id="37"/>
      <w:bookmarkEnd w:id="38"/>
    </w:p>
    <w:p w14:paraId="1D0F572A" w14:textId="78F039D5" w:rsidR="00C46ADA" w:rsidRPr="00C46ADA" w:rsidRDefault="00C46ADA">
      <w:pPr>
        <w:pStyle w:val="TOC1"/>
        <w:tabs>
          <w:tab w:val="right" w:leader="dot" w:pos="9111"/>
        </w:tabs>
        <w:rPr>
          <w:rFonts w:asciiTheme="minorHAnsi" w:eastAsiaTheme="minorEastAsia" w:hAnsiTheme="minorHAnsi" w:cstheme="minorBidi"/>
          <w:noProof/>
          <w:sz w:val="22"/>
          <w:szCs w:val="22"/>
        </w:rPr>
      </w:pPr>
      <w:r w:rsidRPr="00C46ADA">
        <w:fldChar w:fldCharType="begin"/>
      </w:r>
      <w:r w:rsidRPr="00C46ADA">
        <w:instrText xml:space="preserve"> TOC \o "1-4" \h \z \u </w:instrText>
      </w:r>
      <w:r w:rsidRPr="00C46ADA">
        <w:fldChar w:fldCharType="separate"/>
      </w:r>
      <w:hyperlink w:anchor="_Toc91798326" w:history="1">
        <w:r w:rsidRPr="00C46ADA">
          <w:rPr>
            <w:rStyle w:val="Hyperlink"/>
            <w:noProof/>
            <w:lang w:val="vi-VN"/>
          </w:rPr>
          <w:t>LỜI CẢM ƠN</w:t>
        </w:r>
        <w:r w:rsidRPr="00C46ADA">
          <w:rPr>
            <w:noProof/>
            <w:webHidden/>
          </w:rPr>
          <w:tab/>
        </w:r>
        <w:r w:rsidRPr="00C46ADA">
          <w:rPr>
            <w:noProof/>
            <w:webHidden/>
          </w:rPr>
          <w:fldChar w:fldCharType="begin"/>
        </w:r>
        <w:r w:rsidRPr="00C46ADA">
          <w:rPr>
            <w:noProof/>
            <w:webHidden/>
          </w:rPr>
          <w:instrText xml:space="preserve"> PAGEREF _Toc91798326 \h </w:instrText>
        </w:r>
        <w:r w:rsidRPr="00C46ADA">
          <w:rPr>
            <w:noProof/>
            <w:webHidden/>
          </w:rPr>
        </w:r>
        <w:r w:rsidRPr="00C46ADA">
          <w:rPr>
            <w:noProof/>
            <w:webHidden/>
          </w:rPr>
          <w:fldChar w:fldCharType="separate"/>
        </w:r>
        <w:r w:rsidRPr="00C46ADA">
          <w:rPr>
            <w:noProof/>
            <w:webHidden/>
          </w:rPr>
          <w:t>i</w:t>
        </w:r>
        <w:r w:rsidRPr="00C46ADA">
          <w:rPr>
            <w:noProof/>
            <w:webHidden/>
          </w:rPr>
          <w:fldChar w:fldCharType="end"/>
        </w:r>
      </w:hyperlink>
    </w:p>
    <w:p w14:paraId="708FBAED" w14:textId="03FF2532"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27" w:history="1">
        <w:r w:rsidR="00C46ADA" w:rsidRPr="00C46ADA">
          <w:rPr>
            <w:rStyle w:val="Hyperlink"/>
            <w:noProof/>
            <w:lang w:val="vi-VN"/>
          </w:rPr>
          <w:t>ĐỒ ÁN ĐƯỢC HOÀN THÀNH</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_Toc91798327 \h </w:instrText>
        </w:r>
        <w:r w:rsidR="00C46ADA" w:rsidRPr="00C46ADA">
          <w:rPr>
            <w:noProof/>
            <w:webHidden/>
          </w:rPr>
        </w:r>
        <w:r w:rsidR="00C46ADA" w:rsidRPr="00C46ADA">
          <w:rPr>
            <w:noProof/>
            <w:webHidden/>
          </w:rPr>
          <w:fldChar w:fldCharType="separate"/>
        </w:r>
        <w:r w:rsidR="00C46ADA" w:rsidRPr="00C46ADA">
          <w:rPr>
            <w:noProof/>
            <w:webHidden/>
          </w:rPr>
          <w:t>ii</w:t>
        </w:r>
        <w:r w:rsidR="00C46ADA" w:rsidRPr="00C46ADA">
          <w:rPr>
            <w:noProof/>
            <w:webHidden/>
          </w:rPr>
          <w:fldChar w:fldCharType="end"/>
        </w:r>
      </w:hyperlink>
    </w:p>
    <w:p w14:paraId="5502F9AD" w14:textId="6D6963D9"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28" w:history="1">
        <w:r w:rsidR="00C46ADA" w:rsidRPr="00C46ADA">
          <w:rPr>
            <w:rStyle w:val="Hyperlink"/>
            <w:noProof/>
            <w:lang w:val="vi-VN"/>
          </w:rPr>
          <w:t>PHẦN XÁC NHẬN VÀ ĐÁNH GIÁ CỦA GIẢNG VIÊN</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_Toc91798328 \h </w:instrText>
        </w:r>
        <w:r w:rsidR="00C46ADA" w:rsidRPr="00C46ADA">
          <w:rPr>
            <w:noProof/>
            <w:webHidden/>
          </w:rPr>
        </w:r>
        <w:r w:rsidR="00C46ADA" w:rsidRPr="00C46ADA">
          <w:rPr>
            <w:noProof/>
            <w:webHidden/>
          </w:rPr>
          <w:fldChar w:fldCharType="separate"/>
        </w:r>
        <w:r w:rsidR="00C46ADA" w:rsidRPr="00C46ADA">
          <w:rPr>
            <w:noProof/>
            <w:webHidden/>
          </w:rPr>
          <w:t>iii</w:t>
        </w:r>
        <w:r w:rsidR="00C46ADA" w:rsidRPr="00C46ADA">
          <w:rPr>
            <w:noProof/>
            <w:webHidden/>
          </w:rPr>
          <w:fldChar w:fldCharType="end"/>
        </w:r>
      </w:hyperlink>
    </w:p>
    <w:p w14:paraId="6E314B1F" w14:textId="37D3EFD8"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29" w:history="1">
        <w:r w:rsidR="00C46ADA" w:rsidRPr="00C46ADA">
          <w:rPr>
            <w:rStyle w:val="Hyperlink"/>
            <w:noProof/>
            <w:lang w:val="vi-VN"/>
          </w:rPr>
          <w:t>TÓM TẮT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_Toc91798329 \h </w:instrText>
        </w:r>
        <w:r w:rsidR="00C46ADA" w:rsidRPr="00C46ADA">
          <w:rPr>
            <w:noProof/>
            <w:webHidden/>
          </w:rPr>
        </w:r>
        <w:r w:rsidR="00C46ADA" w:rsidRPr="00C46ADA">
          <w:rPr>
            <w:noProof/>
            <w:webHidden/>
          </w:rPr>
          <w:fldChar w:fldCharType="separate"/>
        </w:r>
        <w:r w:rsidR="00C46ADA" w:rsidRPr="00C46ADA">
          <w:rPr>
            <w:noProof/>
            <w:webHidden/>
          </w:rPr>
          <w:t>iv</w:t>
        </w:r>
        <w:r w:rsidR="00C46ADA" w:rsidRPr="00C46ADA">
          <w:rPr>
            <w:noProof/>
            <w:webHidden/>
          </w:rPr>
          <w:fldChar w:fldCharType="end"/>
        </w:r>
      </w:hyperlink>
    </w:p>
    <w:p w14:paraId="741BC5F7" w14:textId="6F5105FE"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30" w:history="1">
        <w:r w:rsidR="00C46ADA" w:rsidRPr="00C46ADA">
          <w:rPr>
            <w:rStyle w:val="Hyperlink"/>
            <w:noProof/>
          </w:rPr>
          <w:t>MỤC LỤC</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_Toc91798330 \h </w:instrText>
        </w:r>
        <w:r w:rsidR="00C46ADA" w:rsidRPr="00C46ADA">
          <w:rPr>
            <w:noProof/>
            <w:webHidden/>
          </w:rPr>
        </w:r>
        <w:r w:rsidR="00C46ADA" w:rsidRPr="00C46ADA">
          <w:rPr>
            <w:noProof/>
            <w:webHidden/>
          </w:rPr>
          <w:fldChar w:fldCharType="separate"/>
        </w:r>
        <w:r w:rsidR="00C46ADA" w:rsidRPr="00C46ADA">
          <w:rPr>
            <w:noProof/>
            <w:webHidden/>
          </w:rPr>
          <w:t>1</w:t>
        </w:r>
        <w:r w:rsidR="00C46ADA" w:rsidRPr="00C46ADA">
          <w:rPr>
            <w:noProof/>
            <w:webHidden/>
          </w:rPr>
          <w:fldChar w:fldCharType="end"/>
        </w:r>
      </w:hyperlink>
    </w:p>
    <w:p w14:paraId="68868F89" w14:textId="7177287B"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31" w:history="1">
        <w:r w:rsidR="00C46ADA" w:rsidRPr="00C46ADA">
          <w:rPr>
            <w:rStyle w:val="Hyperlink"/>
            <w:noProof/>
          </w:rPr>
          <w:t>DANH MỤC KÍ HIỆU VÀ CHỮ VIẾT TẮT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_Toc91798331 \h </w:instrText>
        </w:r>
        <w:r w:rsidR="00C46ADA" w:rsidRPr="00C46ADA">
          <w:rPr>
            <w:noProof/>
            <w:webHidden/>
          </w:rPr>
        </w:r>
        <w:r w:rsidR="00C46ADA" w:rsidRPr="00C46ADA">
          <w:rPr>
            <w:noProof/>
            <w:webHidden/>
          </w:rPr>
          <w:fldChar w:fldCharType="separate"/>
        </w:r>
        <w:r w:rsidR="00C46ADA" w:rsidRPr="00C46ADA">
          <w:rPr>
            <w:noProof/>
            <w:webHidden/>
          </w:rPr>
          <w:t>4</w:t>
        </w:r>
        <w:r w:rsidR="00C46ADA" w:rsidRPr="00C46ADA">
          <w:rPr>
            <w:noProof/>
            <w:webHidden/>
          </w:rPr>
          <w:fldChar w:fldCharType="end"/>
        </w:r>
      </w:hyperlink>
    </w:p>
    <w:p w14:paraId="0D3D6FE3" w14:textId="140B8DA4"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2" w:history="1">
        <w:r w:rsidR="00C46ADA" w:rsidRPr="00C46ADA">
          <w:rPr>
            <w:rStyle w:val="Hyperlink"/>
            <w:noProof/>
          </w:rPr>
          <w:t>CÁC KÝ HIỆU</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_Toc91798332 \h </w:instrText>
        </w:r>
        <w:r w:rsidR="00C46ADA" w:rsidRPr="00C46ADA">
          <w:rPr>
            <w:noProof/>
            <w:webHidden/>
          </w:rPr>
        </w:r>
        <w:r w:rsidR="00C46ADA" w:rsidRPr="00C46ADA">
          <w:rPr>
            <w:noProof/>
            <w:webHidden/>
          </w:rPr>
          <w:fldChar w:fldCharType="separate"/>
        </w:r>
        <w:r w:rsidR="00C46ADA" w:rsidRPr="00C46ADA">
          <w:rPr>
            <w:noProof/>
            <w:webHidden/>
          </w:rPr>
          <w:t>4</w:t>
        </w:r>
        <w:r w:rsidR="00C46ADA" w:rsidRPr="00C46ADA">
          <w:rPr>
            <w:noProof/>
            <w:webHidden/>
          </w:rPr>
          <w:fldChar w:fldCharType="end"/>
        </w:r>
      </w:hyperlink>
    </w:p>
    <w:p w14:paraId="08FA0746" w14:textId="4A7BC2EF"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3" w:history="1">
        <w:r w:rsidR="00C46ADA" w:rsidRPr="00C46ADA">
          <w:rPr>
            <w:rStyle w:val="Hyperlink"/>
            <w:noProof/>
          </w:rPr>
          <w:t>CÁC CHỮ VIẾT TẮT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_Toc91798333 \h </w:instrText>
        </w:r>
        <w:r w:rsidR="00C46ADA" w:rsidRPr="00C46ADA">
          <w:rPr>
            <w:noProof/>
            <w:webHidden/>
          </w:rPr>
        </w:r>
        <w:r w:rsidR="00C46ADA" w:rsidRPr="00C46ADA">
          <w:rPr>
            <w:noProof/>
            <w:webHidden/>
          </w:rPr>
          <w:fldChar w:fldCharType="separate"/>
        </w:r>
        <w:r w:rsidR="00C46ADA" w:rsidRPr="00C46ADA">
          <w:rPr>
            <w:noProof/>
            <w:webHidden/>
          </w:rPr>
          <w:t>4</w:t>
        </w:r>
        <w:r w:rsidR="00C46ADA" w:rsidRPr="00C46ADA">
          <w:rPr>
            <w:noProof/>
            <w:webHidden/>
          </w:rPr>
          <w:fldChar w:fldCharType="end"/>
        </w:r>
      </w:hyperlink>
    </w:p>
    <w:p w14:paraId="7AF5B78E" w14:textId="199FAF36"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34" w:history="1">
        <w:r w:rsidR="00C46ADA" w:rsidRPr="00C46ADA">
          <w:rPr>
            <w:rStyle w:val="Hyperlink"/>
            <w:noProof/>
          </w:rPr>
          <w:t>DANH MỤC CÁC BẢNG BIỂU, HÌNH VẼ, ĐỒ THỊ</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_Toc91798334 \h </w:instrText>
        </w:r>
        <w:r w:rsidR="00C46ADA" w:rsidRPr="00C46ADA">
          <w:rPr>
            <w:noProof/>
            <w:webHidden/>
          </w:rPr>
        </w:r>
        <w:r w:rsidR="00C46ADA" w:rsidRPr="00C46ADA">
          <w:rPr>
            <w:noProof/>
            <w:webHidden/>
          </w:rPr>
          <w:fldChar w:fldCharType="separate"/>
        </w:r>
        <w:r w:rsidR="00C46ADA" w:rsidRPr="00C46ADA">
          <w:rPr>
            <w:noProof/>
            <w:webHidden/>
          </w:rPr>
          <w:t>5</w:t>
        </w:r>
        <w:r w:rsidR="00C46ADA" w:rsidRPr="00C46ADA">
          <w:rPr>
            <w:noProof/>
            <w:webHidden/>
          </w:rPr>
          <w:fldChar w:fldCharType="end"/>
        </w:r>
      </w:hyperlink>
    </w:p>
    <w:p w14:paraId="3F8FCC74" w14:textId="6FE552A2"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5" w:history="1">
        <w:r w:rsidR="00C46ADA" w:rsidRPr="00C46ADA">
          <w:rPr>
            <w:rStyle w:val="Hyperlink"/>
            <w:noProof/>
          </w:rPr>
          <w:t>DANH MỤC HÌNH</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_Toc91798335 \h </w:instrText>
        </w:r>
        <w:r w:rsidR="00C46ADA" w:rsidRPr="00C46ADA">
          <w:rPr>
            <w:noProof/>
            <w:webHidden/>
          </w:rPr>
        </w:r>
        <w:r w:rsidR="00C46ADA" w:rsidRPr="00C46ADA">
          <w:rPr>
            <w:noProof/>
            <w:webHidden/>
          </w:rPr>
          <w:fldChar w:fldCharType="separate"/>
        </w:r>
        <w:r w:rsidR="00C46ADA" w:rsidRPr="00C46ADA">
          <w:rPr>
            <w:noProof/>
            <w:webHidden/>
          </w:rPr>
          <w:t>5</w:t>
        </w:r>
        <w:r w:rsidR="00C46ADA" w:rsidRPr="00C46ADA">
          <w:rPr>
            <w:noProof/>
            <w:webHidden/>
          </w:rPr>
          <w:fldChar w:fldCharType="end"/>
        </w:r>
      </w:hyperlink>
    </w:p>
    <w:p w14:paraId="0AA36060" w14:textId="3A2660F1"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6" w:history="1">
        <w:r w:rsidR="00C46ADA" w:rsidRPr="00C46ADA">
          <w:rPr>
            <w:rStyle w:val="Hyperlink"/>
            <w:noProof/>
          </w:rPr>
          <w:t>DANH MỤC BẢNG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_Toc91798336 \h </w:instrText>
        </w:r>
        <w:r w:rsidR="00C46ADA" w:rsidRPr="00C46ADA">
          <w:rPr>
            <w:noProof/>
            <w:webHidden/>
          </w:rPr>
        </w:r>
        <w:r w:rsidR="00C46ADA" w:rsidRPr="00C46ADA">
          <w:rPr>
            <w:noProof/>
            <w:webHidden/>
          </w:rPr>
          <w:fldChar w:fldCharType="separate"/>
        </w:r>
        <w:r w:rsidR="00C46ADA" w:rsidRPr="00C46ADA">
          <w:rPr>
            <w:noProof/>
            <w:webHidden/>
          </w:rPr>
          <w:t>8</w:t>
        </w:r>
        <w:r w:rsidR="00C46ADA" w:rsidRPr="00C46ADA">
          <w:rPr>
            <w:noProof/>
            <w:webHidden/>
          </w:rPr>
          <w:fldChar w:fldCharType="end"/>
        </w:r>
      </w:hyperlink>
    </w:p>
    <w:p w14:paraId="38B4FB5F" w14:textId="75B442EE"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37" w:history="1">
        <w:r w:rsidR="00C46ADA" w:rsidRPr="00C46ADA">
          <w:rPr>
            <w:rStyle w:val="Hyperlink"/>
            <w:noProof/>
          </w:rPr>
          <w:t>CHƯƠNG 1 – TỔNG QUAN ĐỀ TÀI</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_Toc91798337 \h </w:instrText>
        </w:r>
        <w:r w:rsidR="00C46ADA" w:rsidRPr="00C46ADA">
          <w:rPr>
            <w:noProof/>
            <w:webHidden/>
          </w:rPr>
        </w:r>
        <w:r w:rsidR="00C46ADA" w:rsidRPr="00C46ADA">
          <w:rPr>
            <w:noProof/>
            <w:webHidden/>
          </w:rPr>
          <w:fldChar w:fldCharType="separate"/>
        </w:r>
        <w:r w:rsidR="00C46ADA" w:rsidRPr="00C46ADA">
          <w:rPr>
            <w:noProof/>
            <w:webHidden/>
          </w:rPr>
          <w:t>9</w:t>
        </w:r>
        <w:r w:rsidR="00C46ADA" w:rsidRPr="00C46ADA">
          <w:rPr>
            <w:noProof/>
            <w:webHidden/>
          </w:rPr>
          <w:fldChar w:fldCharType="end"/>
        </w:r>
      </w:hyperlink>
    </w:p>
    <w:p w14:paraId="121C43B5" w14:textId="6D53CC6F"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8" w:history="1">
        <w:r w:rsidR="00C46ADA" w:rsidRPr="00C46ADA">
          <w:rPr>
            <w:rStyle w:val="Hyperlink"/>
            <w:noProof/>
          </w:rPr>
          <w:t>1.1 Giới thiệu về Ngân Hàng Tiên Phong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_Toc91798338 \h </w:instrText>
        </w:r>
        <w:r w:rsidR="00C46ADA" w:rsidRPr="00C46ADA">
          <w:rPr>
            <w:noProof/>
            <w:webHidden/>
          </w:rPr>
        </w:r>
        <w:r w:rsidR="00C46ADA" w:rsidRPr="00C46ADA">
          <w:rPr>
            <w:noProof/>
            <w:webHidden/>
          </w:rPr>
          <w:fldChar w:fldCharType="separate"/>
        </w:r>
        <w:r w:rsidR="00C46ADA" w:rsidRPr="00C46ADA">
          <w:rPr>
            <w:noProof/>
            <w:webHidden/>
          </w:rPr>
          <w:t>9</w:t>
        </w:r>
        <w:r w:rsidR="00C46ADA" w:rsidRPr="00C46ADA">
          <w:rPr>
            <w:noProof/>
            <w:webHidden/>
          </w:rPr>
          <w:fldChar w:fldCharType="end"/>
        </w:r>
      </w:hyperlink>
    </w:p>
    <w:p w14:paraId="615E2236" w14:textId="75BC4AC3"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39" w:history="1">
        <w:r w:rsidR="00C46ADA" w:rsidRPr="00C46ADA">
          <w:rPr>
            <w:rStyle w:val="Hyperlink"/>
            <w:noProof/>
          </w:rPr>
          <w:t>1.2 Mục đích và yêu cầu</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_Toc91798339 \h </w:instrText>
        </w:r>
        <w:r w:rsidR="00C46ADA" w:rsidRPr="00C46ADA">
          <w:rPr>
            <w:noProof/>
            <w:webHidden/>
          </w:rPr>
        </w:r>
        <w:r w:rsidR="00C46ADA" w:rsidRPr="00C46ADA">
          <w:rPr>
            <w:noProof/>
            <w:webHidden/>
          </w:rPr>
          <w:fldChar w:fldCharType="separate"/>
        </w:r>
        <w:r w:rsidR="00C46ADA" w:rsidRPr="00C46ADA">
          <w:rPr>
            <w:noProof/>
            <w:webHidden/>
          </w:rPr>
          <w:t>9</w:t>
        </w:r>
        <w:r w:rsidR="00C46ADA" w:rsidRPr="00C46ADA">
          <w:rPr>
            <w:noProof/>
            <w:webHidden/>
          </w:rPr>
          <w:fldChar w:fldCharType="end"/>
        </w:r>
      </w:hyperlink>
    </w:p>
    <w:p w14:paraId="735358F1" w14:textId="0F05EB5C"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40" w:history="1">
        <w:r w:rsidR="00C46ADA" w:rsidRPr="00C46ADA">
          <w:rPr>
            <w:rStyle w:val="Hyperlink"/>
            <w:noProof/>
          </w:rPr>
          <w:t>CHƯƠNG 2 – CÁC THIẾT BỊ VÀ CHI PHÍ DỰ KIẾN</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_Toc91798340 \h </w:instrText>
        </w:r>
        <w:r w:rsidR="00C46ADA" w:rsidRPr="00C46ADA">
          <w:rPr>
            <w:noProof/>
            <w:webHidden/>
          </w:rPr>
        </w:r>
        <w:r w:rsidR="00C46ADA" w:rsidRPr="00C46ADA">
          <w:rPr>
            <w:noProof/>
            <w:webHidden/>
          </w:rPr>
          <w:fldChar w:fldCharType="separate"/>
        </w:r>
        <w:r w:rsidR="00C46ADA" w:rsidRPr="00C46ADA">
          <w:rPr>
            <w:noProof/>
            <w:webHidden/>
          </w:rPr>
          <w:t>13</w:t>
        </w:r>
        <w:r w:rsidR="00C46ADA" w:rsidRPr="00C46ADA">
          <w:rPr>
            <w:noProof/>
            <w:webHidden/>
          </w:rPr>
          <w:fldChar w:fldCharType="end"/>
        </w:r>
      </w:hyperlink>
    </w:p>
    <w:p w14:paraId="5F8801E5" w14:textId="15A1F738"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41" w:history="1">
        <w:r w:rsidR="00C46ADA" w:rsidRPr="00C46ADA">
          <w:rPr>
            <w:rStyle w:val="Hyperlink"/>
            <w:noProof/>
          </w:rPr>
          <w:t>2.1 LAN (Local Area Netwok) – Mạng cục bộ</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_Toc91798341 \h </w:instrText>
        </w:r>
        <w:r w:rsidR="00C46ADA" w:rsidRPr="00C46ADA">
          <w:rPr>
            <w:noProof/>
            <w:webHidden/>
          </w:rPr>
        </w:r>
        <w:r w:rsidR="00C46ADA" w:rsidRPr="00C46ADA">
          <w:rPr>
            <w:noProof/>
            <w:webHidden/>
          </w:rPr>
          <w:fldChar w:fldCharType="separate"/>
        </w:r>
        <w:r w:rsidR="00C46ADA" w:rsidRPr="00C46ADA">
          <w:rPr>
            <w:noProof/>
            <w:webHidden/>
          </w:rPr>
          <w:t>13</w:t>
        </w:r>
        <w:r w:rsidR="00C46ADA" w:rsidRPr="00C46ADA">
          <w:rPr>
            <w:noProof/>
            <w:webHidden/>
          </w:rPr>
          <w:fldChar w:fldCharType="end"/>
        </w:r>
      </w:hyperlink>
    </w:p>
    <w:p w14:paraId="7FBDA134" w14:textId="53293D4F"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42" w:history="1">
        <w:r w:rsidR="00C46ADA" w:rsidRPr="00C46ADA">
          <w:rPr>
            <w:rStyle w:val="Hyperlink"/>
            <w:noProof/>
          </w:rPr>
          <w:t>2.2 MAN (Metropolitan Area Network) – Mạng đô thị</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_Toc91798342 \h </w:instrText>
        </w:r>
        <w:r w:rsidR="00C46ADA" w:rsidRPr="00C46ADA">
          <w:rPr>
            <w:noProof/>
            <w:webHidden/>
          </w:rPr>
        </w:r>
        <w:r w:rsidR="00C46ADA" w:rsidRPr="00C46ADA">
          <w:rPr>
            <w:noProof/>
            <w:webHidden/>
          </w:rPr>
          <w:fldChar w:fldCharType="separate"/>
        </w:r>
        <w:r w:rsidR="00C46ADA" w:rsidRPr="00C46ADA">
          <w:rPr>
            <w:noProof/>
            <w:webHidden/>
          </w:rPr>
          <w:t>13</w:t>
        </w:r>
        <w:r w:rsidR="00C46ADA" w:rsidRPr="00C46ADA">
          <w:rPr>
            <w:noProof/>
            <w:webHidden/>
          </w:rPr>
          <w:fldChar w:fldCharType="end"/>
        </w:r>
      </w:hyperlink>
    </w:p>
    <w:p w14:paraId="28DE4120" w14:textId="06907EEB"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43" w:history="1">
        <w:r w:rsidR="00C46ADA" w:rsidRPr="00C46ADA">
          <w:rPr>
            <w:rStyle w:val="Hyperlink"/>
            <w:noProof/>
          </w:rPr>
          <w:t>2.3 WAN (Wide Area Network) – Mạng diện rộng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_Toc91798343 \h </w:instrText>
        </w:r>
        <w:r w:rsidR="00C46ADA" w:rsidRPr="00C46ADA">
          <w:rPr>
            <w:noProof/>
            <w:webHidden/>
          </w:rPr>
        </w:r>
        <w:r w:rsidR="00C46ADA" w:rsidRPr="00C46ADA">
          <w:rPr>
            <w:noProof/>
            <w:webHidden/>
          </w:rPr>
          <w:fldChar w:fldCharType="separate"/>
        </w:r>
        <w:r w:rsidR="00C46ADA" w:rsidRPr="00C46ADA">
          <w:rPr>
            <w:noProof/>
            <w:webHidden/>
          </w:rPr>
          <w:t>14</w:t>
        </w:r>
        <w:r w:rsidR="00C46ADA" w:rsidRPr="00C46ADA">
          <w:rPr>
            <w:noProof/>
            <w:webHidden/>
          </w:rPr>
          <w:fldChar w:fldCharType="end"/>
        </w:r>
      </w:hyperlink>
    </w:p>
    <w:p w14:paraId="71753E91" w14:textId="488ADBE2"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44" w:history="1">
        <w:r w:rsidR="00C46ADA" w:rsidRPr="00C46ADA">
          <w:rPr>
            <w:rStyle w:val="Hyperlink"/>
            <w:noProof/>
          </w:rPr>
          <w:t>2.4 So sánh</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_Toc91798344 \h </w:instrText>
        </w:r>
        <w:r w:rsidR="00C46ADA" w:rsidRPr="00C46ADA">
          <w:rPr>
            <w:noProof/>
            <w:webHidden/>
          </w:rPr>
        </w:r>
        <w:r w:rsidR="00C46ADA" w:rsidRPr="00C46ADA">
          <w:rPr>
            <w:noProof/>
            <w:webHidden/>
          </w:rPr>
          <w:fldChar w:fldCharType="separate"/>
        </w:r>
        <w:r w:rsidR="00C46ADA" w:rsidRPr="00C46ADA">
          <w:rPr>
            <w:noProof/>
            <w:webHidden/>
          </w:rPr>
          <w:t>16</w:t>
        </w:r>
        <w:r w:rsidR="00C46ADA" w:rsidRPr="00C46ADA">
          <w:rPr>
            <w:noProof/>
            <w:webHidden/>
          </w:rPr>
          <w:fldChar w:fldCharType="end"/>
        </w:r>
      </w:hyperlink>
    </w:p>
    <w:p w14:paraId="39EE27A1" w14:textId="0283CA04"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45" w:history="1">
        <w:r w:rsidR="00C46ADA" w:rsidRPr="00C46ADA">
          <w:rPr>
            <w:rStyle w:val="Hyperlink"/>
            <w:noProof/>
          </w:rPr>
          <w:t>2.5 Giới thiệu các thiết bị trong hệ thống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_Toc91798345 \h </w:instrText>
        </w:r>
        <w:r w:rsidR="00C46ADA" w:rsidRPr="00C46ADA">
          <w:rPr>
            <w:noProof/>
            <w:webHidden/>
          </w:rPr>
        </w:r>
        <w:r w:rsidR="00C46ADA" w:rsidRPr="00C46ADA">
          <w:rPr>
            <w:noProof/>
            <w:webHidden/>
          </w:rPr>
          <w:fldChar w:fldCharType="separate"/>
        </w:r>
        <w:r w:rsidR="00C46ADA" w:rsidRPr="00C46ADA">
          <w:rPr>
            <w:noProof/>
            <w:webHidden/>
          </w:rPr>
          <w:t>16</w:t>
        </w:r>
        <w:r w:rsidR="00C46ADA" w:rsidRPr="00C46ADA">
          <w:rPr>
            <w:noProof/>
            <w:webHidden/>
          </w:rPr>
          <w:fldChar w:fldCharType="end"/>
        </w:r>
      </w:hyperlink>
    </w:p>
    <w:p w14:paraId="00731526" w14:textId="08FAC498"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46" w:history="1">
        <w:r w:rsidR="00C46ADA" w:rsidRPr="00C46ADA">
          <w:rPr>
            <w:rStyle w:val="Hyperlink"/>
            <w:i/>
            <w:iCs/>
            <w:noProof/>
          </w:rPr>
          <w:t>2.5.1 Router 2911</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_Toc91798346 \h </w:instrText>
        </w:r>
        <w:r w:rsidR="00C46ADA" w:rsidRPr="00C46ADA">
          <w:rPr>
            <w:noProof/>
            <w:webHidden/>
          </w:rPr>
        </w:r>
        <w:r w:rsidR="00C46ADA" w:rsidRPr="00C46ADA">
          <w:rPr>
            <w:noProof/>
            <w:webHidden/>
          </w:rPr>
          <w:fldChar w:fldCharType="separate"/>
        </w:r>
        <w:r w:rsidR="00C46ADA" w:rsidRPr="00C46ADA">
          <w:rPr>
            <w:noProof/>
            <w:webHidden/>
          </w:rPr>
          <w:t>16</w:t>
        </w:r>
        <w:r w:rsidR="00C46ADA" w:rsidRPr="00C46ADA">
          <w:rPr>
            <w:noProof/>
            <w:webHidden/>
          </w:rPr>
          <w:fldChar w:fldCharType="end"/>
        </w:r>
      </w:hyperlink>
    </w:p>
    <w:p w14:paraId="59FEF51F" w14:textId="50867794" w:rsidR="00C46ADA" w:rsidRPr="00C46ADA" w:rsidRDefault="00A2576E">
      <w:pPr>
        <w:pStyle w:val="TOC4"/>
        <w:tabs>
          <w:tab w:val="right" w:leader="dot" w:pos="9111"/>
        </w:tabs>
        <w:rPr>
          <w:rFonts w:asciiTheme="minorHAnsi" w:eastAsiaTheme="minorEastAsia" w:hAnsiTheme="minorHAnsi" w:cstheme="minorBidi"/>
          <w:noProof/>
          <w:sz w:val="22"/>
          <w:szCs w:val="22"/>
        </w:rPr>
      </w:pPr>
      <w:hyperlink w:anchor="_Toc91798347" w:history="1">
        <w:r w:rsidR="00C46ADA" w:rsidRPr="00C46ADA">
          <w:rPr>
            <w:rStyle w:val="Hyperlink"/>
            <w:i/>
            <w:iCs/>
            <w:noProof/>
          </w:rPr>
          <w:t xml:space="preserve">2.5.1.1 </w:t>
        </w:r>
        <w:r w:rsidR="00C46ADA" w:rsidRPr="00C46ADA">
          <w:rPr>
            <w:rStyle w:val="Hyperlink"/>
            <w:i/>
            <w:noProof/>
            <w:spacing w:val="-4"/>
          </w:rPr>
          <w:t xml:space="preserve">Các </w:t>
        </w:r>
        <w:r w:rsidR="00C46ADA" w:rsidRPr="00C46ADA">
          <w:rPr>
            <w:rStyle w:val="Hyperlink"/>
            <w:i/>
            <w:noProof/>
            <w:spacing w:val="-3"/>
          </w:rPr>
          <w:t xml:space="preserve">thành </w:t>
        </w:r>
        <w:r w:rsidR="00C46ADA" w:rsidRPr="00C46ADA">
          <w:rPr>
            <w:rStyle w:val="Hyperlink"/>
            <w:i/>
            <w:noProof/>
            <w:spacing w:val="-4"/>
          </w:rPr>
          <w:t xml:space="preserve">phần </w:t>
        </w:r>
        <w:r w:rsidR="00C46ADA" w:rsidRPr="00C46ADA">
          <w:rPr>
            <w:rStyle w:val="Hyperlink"/>
            <w:i/>
            <w:noProof/>
            <w:spacing w:val="-3"/>
          </w:rPr>
          <w:t>bên trong</w:t>
        </w:r>
        <w:r w:rsidR="00C46ADA" w:rsidRPr="00C46ADA">
          <w:rPr>
            <w:rStyle w:val="Hyperlink"/>
            <w:i/>
            <w:noProof/>
            <w:spacing w:val="-22"/>
          </w:rPr>
          <w:t xml:space="preserve"> </w:t>
        </w:r>
        <w:r w:rsidR="00C46ADA" w:rsidRPr="00C46ADA">
          <w:rPr>
            <w:rStyle w:val="Hyperlink"/>
            <w:i/>
            <w:noProof/>
            <w:spacing w:val="-3"/>
          </w:rPr>
          <w:t>router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_Toc91798347 \h </w:instrText>
        </w:r>
        <w:r w:rsidR="00C46ADA" w:rsidRPr="00C46ADA">
          <w:rPr>
            <w:noProof/>
            <w:webHidden/>
          </w:rPr>
        </w:r>
        <w:r w:rsidR="00C46ADA" w:rsidRPr="00C46ADA">
          <w:rPr>
            <w:noProof/>
            <w:webHidden/>
          </w:rPr>
          <w:fldChar w:fldCharType="separate"/>
        </w:r>
        <w:r w:rsidR="00C46ADA" w:rsidRPr="00C46ADA">
          <w:rPr>
            <w:noProof/>
            <w:webHidden/>
          </w:rPr>
          <w:t>16</w:t>
        </w:r>
        <w:r w:rsidR="00C46ADA" w:rsidRPr="00C46ADA">
          <w:rPr>
            <w:noProof/>
            <w:webHidden/>
          </w:rPr>
          <w:fldChar w:fldCharType="end"/>
        </w:r>
      </w:hyperlink>
    </w:p>
    <w:p w14:paraId="250E8772" w14:textId="2BBC6EB9" w:rsidR="00C46ADA" w:rsidRPr="00C46ADA" w:rsidRDefault="00A2576E">
      <w:pPr>
        <w:pStyle w:val="TOC4"/>
        <w:tabs>
          <w:tab w:val="right" w:leader="dot" w:pos="9111"/>
        </w:tabs>
        <w:rPr>
          <w:rFonts w:asciiTheme="minorHAnsi" w:eastAsiaTheme="minorEastAsia" w:hAnsiTheme="minorHAnsi" w:cstheme="minorBidi"/>
          <w:noProof/>
          <w:sz w:val="22"/>
          <w:szCs w:val="22"/>
        </w:rPr>
      </w:pPr>
      <w:hyperlink w:anchor="_Toc91798348" w:history="1">
        <w:r w:rsidR="00C46ADA" w:rsidRPr="00C46ADA">
          <w:rPr>
            <w:rStyle w:val="Hyperlink"/>
            <w:i/>
            <w:iCs/>
            <w:noProof/>
          </w:rPr>
          <w:t xml:space="preserve">2.5.1.2 </w:t>
        </w:r>
        <w:r w:rsidR="00C46ADA" w:rsidRPr="00C46ADA">
          <w:rPr>
            <w:rStyle w:val="Hyperlink"/>
            <w:i/>
            <w:noProof/>
            <w:spacing w:val="-4"/>
          </w:rPr>
          <w:t>Chức năng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_Toc91798348 \h </w:instrText>
        </w:r>
        <w:r w:rsidR="00C46ADA" w:rsidRPr="00C46ADA">
          <w:rPr>
            <w:noProof/>
            <w:webHidden/>
          </w:rPr>
        </w:r>
        <w:r w:rsidR="00C46ADA" w:rsidRPr="00C46ADA">
          <w:rPr>
            <w:noProof/>
            <w:webHidden/>
          </w:rPr>
          <w:fldChar w:fldCharType="separate"/>
        </w:r>
        <w:r w:rsidR="00C46ADA" w:rsidRPr="00C46ADA">
          <w:rPr>
            <w:noProof/>
            <w:webHidden/>
          </w:rPr>
          <w:t>18</w:t>
        </w:r>
        <w:r w:rsidR="00C46ADA" w:rsidRPr="00C46ADA">
          <w:rPr>
            <w:noProof/>
            <w:webHidden/>
          </w:rPr>
          <w:fldChar w:fldCharType="end"/>
        </w:r>
      </w:hyperlink>
    </w:p>
    <w:p w14:paraId="396EF5E8" w14:textId="2A75ACA8"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49" w:history="1">
        <w:r w:rsidR="00C46ADA" w:rsidRPr="00C46ADA">
          <w:rPr>
            <w:rStyle w:val="Hyperlink"/>
            <w:i/>
            <w:iCs/>
            <w:noProof/>
          </w:rPr>
          <w:t>2.5.2 Swith 2960</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_Toc91798349 \h </w:instrText>
        </w:r>
        <w:r w:rsidR="00C46ADA" w:rsidRPr="00C46ADA">
          <w:rPr>
            <w:noProof/>
            <w:webHidden/>
          </w:rPr>
        </w:r>
        <w:r w:rsidR="00C46ADA" w:rsidRPr="00C46ADA">
          <w:rPr>
            <w:noProof/>
            <w:webHidden/>
          </w:rPr>
          <w:fldChar w:fldCharType="separate"/>
        </w:r>
        <w:r w:rsidR="00C46ADA" w:rsidRPr="00C46ADA">
          <w:rPr>
            <w:noProof/>
            <w:webHidden/>
          </w:rPr>
          <w:t>19</w:t>
        </w:r>
        <w:r w:rsidR="00C46ADA" w:rsidRPr="00C46ADA">
          <w:rPr>
            <w:noProof/>
            <w:webHidden/>
          </w:rPr>
          <w:fldChar w:fldCharType="end"/>
        </w:r>
      </w:hyperlink>
    </w:p>
    <w:p w14:paraId="70DCA8C9" w14:textId="3D061CC8"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0" w:history="1">
        <w:r w:rsidR="00C46ADA" w:rsidRPr="00C46ADA">
          <w:rPr>
            <w:rStyle w:val="Hyperlink"/>
            <w:i/>
            <w:iCs/>
            <w:noProof/>
          </w:rPr>
          <w:t>2.5.3 Access Point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_Toc91798350 \h </w:instrText>
        </w:r>
        <w:r w:rsidR="00C46ADA" w:rsidRPr="00C46ADA">
          <w:rPr>
            <w:noProof/>
            <w:webHidden/>
          </w:rPr>
        </w:r>
        <w:r w:rsidR="00C46ADA" w:rsidRPr="00C46ADA">
          <w:rPr>
            <w:noProof/>
            <w:webHidden/>
          </w:rPr>
          <w:fldChar w:fldCharType="separate"/>
        </w:r>
        <w:r w:rsidR="00C46ADA" w:rsidRPr="00C46ADA">
          <w:rPr>
            <w:noProof/>
            <w:webHidden/>
          </w:rPr>
          <w:t>19</w:t>
        </w:r>
        <w:r w:rsidR="00C46ADA" w:rsidRPr="00C46ADA">
          <w:rPr>
            <w:noProof/>
            <w:webHidden/>
          </w:rPr>
          <w:fldChar w:fldCharType="end"/>
        </w:r>
      </w:hyperlink>
    </w:p>
    <w:p w14:paraId="5C440940" w14:textId="1F44F81F"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1" w:history="1">
        <w:r w:rsidR="00C46ADA" w:rsidRPr="00C46ADA">
          <w:rPr>
            <w:rStyle w:val="Hyperlink"/>
            <w:i/>
            <w:iCs/>
            <w:noProof/>
          </w:rPr>
          <w:t>2.5.4 Printer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_Toc91798351 \h </w:instrText>
        </w:r>
        <w:r w:rsidR="00C46ADA" w:rsidRPr="00C46ADA">
          <w:rPr>
            <w:noProof/>
            <w:webHidden/>
          </w:rPr>
        </w:r>
        <w:r w:rsidR="00C46ADA" w:rsidRPr="00C46ADA">
          <w:rPr>
            <w:noProof/>
            <w:webHidden/>
          </w:rPr>
          <w:fldChar w:fldCharType="separate"/>
        </w:r>
        <w:r w:rsidR="00C46ADA" w:rsidRPr="00C46ADA">
          <w:rPr>
            <w:noProof/>
            <w:webHidden/>
          </w:rPr>
          <w:t>21</w:t>
        </w:r>
        <w:r w:rsidR="00C46ADA" w:rsidRPr="00C46ADA">
          <w:rPr>
            <w:noProof/>
            <w:webHidden/>
          </w:rPr>
          <w:fldChar w:fldCharType="end"/>
        </w:r>
      </w:hyperlink>
    </w:p>
    <w:p w14:paraId="3923BB2F" w14:textId="73B9A150"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2" w:history="1">
        <w:r w:rsidR="00C46ADA" w:rsidRPr="00C46ADA">
          <w:rPr>
            <w:rStyle w:val="Hyperlink"/>
            <w:i/>
            <w:iCs/>
            <w:noProof/>
          </w:rPr>
          <w:t>2.5.5 PC</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_Toc91798352 \h </w:instrText>
        </w:r>
        <w:r w:rsidR="00C46ADA" w:rsidRPr="00C46ADA">
          <w:rPr>
            <w:noProof/>
            <w:webHidden/>
          </w:rPr>
        </w:r>
        <w:r w:rsidR="00C46ADA" w:rsidRPr="00C46ADA">
          <w:rPr>
            <w:noProof/>
            <w:webHidden/>
          </w:rPr>
          <w:fldChar w:fldCharType="separate"/>
        </w:r>
        <w:r w:rsidR="00C46ADA" w:rsidRPr="00C46ADA">
          <w:rPr>
            <w:noProof/>
            <w:webHidden/>
          </w:rPr>
          <w:t>21</w:t>
        </w:r>
        <w:r w:rsidR="00C46ADA" w:rsidRPr="00C46ADA">
          <w:rPr>
            <w:noProof/>
            <w:webHidden/>
          </w:rPr>
          <w:fldChar w:fldCharType="end"/>
        </w:r>
      </w:hyperlink>
    </w:p>
    <w:p w14:paraId="2AD0D93C" w14:textId="39FD3161"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3" w:history="1">
        <w:r w:rsidR="00C46ADA" w:rsidRPr="00C46ADA">
          <w:rPr>
            <w:rStyle w:val="Hyperlink"/>
            <w:i/>
            <w:iCs/>
            <w:noProof/>
          </w:rPr>
          <w:t>2.5.6 Laptop</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_Toc91798353 \h </w:instrText>
        </w:r>
        <w:r w:rsidR="00C46ADA" w:rsidRPr="00C46ADA">
          <w:rPr>
            <w:noProof/>
            <w:webHidden/>
          </w:rPr>
        </w:r>
        <w:r w:rsidR="00C46ADA" w:rsidRPr="00C46ADA">
          <w:rPr>
            <w:noProof/>
            <w:webHidden/>
          </w:rPr>
          <w:fldChar w:fldCharType="separate"/>
        </w:r>
        <w:r w:rsidR="00C46ADA" w:rsidRPr="00C46ADA">
          <w:rPr>
            <w:noProof/>
            <w:webHidden/>
          </w:rPr>
          <w:t>23</w:t>
        </w:r>
        <w:r w:rsidR="00C46ADA" w:rsidRPr="00C46ADA">
          <w:rPr>
            <w:noProof/>
            <w:webHidden/>
          </w:rPr>
          <w:fldChar w:fldCharType="end"/>
        </w:r>
      </w:hyperlink>
    </w:p>
    <w:p w14:paraId="292AA080" w14:textId="2A91819D"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4" w:history="1">
        <w:r w:rsidR="00C46ADA" w:rsidRPr="00C46ADA">
          <w:rPr>
            <w:rStyle w:val="Hyperlink"/>
            <w:i/>
            <w:iCs/>
            <w:noProof/>
          </w:rPr>
          <w:t>2.5.7 Các thiết bị khác</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_Toc91798354 \h </w:instrText>
        </w:r>
        <w:r w:rsidR="00C46ADA" w:rsidRPr="00C46ADA">
          <w:rPr>
            <w:noProof/>
            <w:webHidden/>
          </w:rPr>
        </w:r>
        <w:r w:rsidR="00C46ADA" w:rsidRPr="00C46ADA">
          <w:rPr>
            <w:noProof/>
            <w:webHidden/>
          </w:rPr>
          <w:fldChar w:fldCharType="separate"/>
        </w:r>
        <w:r w:rsidR="00C46ADA" w:rsidRPr="00C46ADA">
          <w:rPr>
            <w:noProof/>
            <w:webHidden/>
          </w:rPr>
          <w:t>23</w:t>
        </w:r>
        <w:r w:rsidR="00C46ADA" w:rsidRPr="00C46ADA">
          <w:rPr>
            <w:noProof/>
            <w:webHidden/>
          </w:rPr>
          <w:fldChar w:fldCharType="end"/>
        </w:r>
      </w:hyperlink>
    </w:p>
    <w:p w14:paraId="635C0FD6" w14:textId="6DDED101"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55" w:history="1">
        <w:r w:rsidR="00C46ADA" w:rsidRPr="00C46ADA">
          <w:rPr>
            <w:rStyle w:val="Hyperlink"/>
            <w:noProof/>
          </w:rPr>
          <w:t>CHƯƠNG 3 – CƠ SỞ LÝ THUYẾT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_Toc91798355 \h </w:instrText>
        </w:r>
        <w:r w:rsidR="00C46ADA" w:rsidRPr="00C46ADA">
          <w:rPr>
            <w:noProof/>
            <w:webHidden/>
          </w:rPr>
        </w:r>
        <w:r w:rsidR="00C46ADA" w:rsidRPr="00C46ADA">
          <w:rPr>
            <w:noProof/>
            <w:webHidden/>
          </w:rPr>
          <w:fldChar w:fldCharType="separate"/>
        </w:r>
        <w:r w:rsidR="00C46ADA" w:rsidRPr="00C46ADA">
          <w:rPr>
            <w:noProof/>
            <w:webHidden/>
          </w:rPr>
          <w:t>25</w:t>
        </w:r>
        <w:r w:rsidR="00C46ADA" w:rsidRPr="00C46ADA">
          <w:rPr>
            <w:noProof/>
            <w:webHidden/>
          </w:rPr>
          <w:fldChar w:fldCharType="end"/>
        </w:r>
      </w:hyperlink>
    </w:p>
    <w:p w14:paraId="5DD86D91" w14:textId="390498F8"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56" w:history="1">
        <w:r w:rsidR="00C46ADA" w:rsidRPr="00C46ADA">
          <w:rPr>
            <w:rStyle w:val="Hyperlink"/>
            <w:noProof/>
          </w:rPr>
          <w:t>3.1 Các chuẩn WLAN IEEE 802.11</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_Toc91798356 \h </w:instrText>
        </w:r>
        <w:r w:rsidR="00C46ADA" w:rsidRPr="00C46ADA">
          <w:rPr>
            <w:noProof/>
            <w:webHidden/>
          </w:rPr>
        </w:r>
        <w:r w:rsidR="00C46ADA" w:rsidRPr="00C46ADA">
          <w:rPr>
            <w:noProof/>
            <w:webHidden/>
          </w:rPr>
          <w:fldChar w:fldCharType="separate"/>
        </w:r>
        <w:r w:rsidR="00C46ADA" w:rsidRPr="00C46ADA">
          <w:rPr>
            <w:noProof/>
            <w:webHidden/>
          </w:rPr>
          <w:t>25</w:t>
        </w:r>
        <w:r w:rsidR="00C46ADA" w:rsidRPr="00C46ADA">
          <w:rPr>
            <w:noProof/>
            <w:webHidden/>
          </w:rPr>
          <w:fldChar w:fldCharType="end"/>
        </w:r>
      </w:hyperlink>
    </w:p>
    <w:p w14:paraId="52F031EF" w14:textId="2468B0F7"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7" w:history="1">
        <w:r w:rsidR="00C46ADA" w:rsidRPr="00C46ADA">
          <w:rPr>
            <w:rStyle w:val="Hyperlink"/>
            <w:i/>
            <w:iCs/>
            <w:noProof/>
          </w:rPr>
          <w:t>3.1.1 Chuẩn WiFi đầu tiên 802.11</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_Toc91798357 \h </w:instrText>
        </w:r>
        <w:r w:rsidR="00C46ADA" w:rsidRPr="00C46ADA">
          <w:rPr>
            <w:noProof/>
            <w:webHidden/>
          </w:rPr>
        </w:r>
        <w:r w:rsidR="00C46ADA" w:rsidRPr="00C46ADA">
          <w:rPr>
            <w:noProof/>
            <w:webHidden/>
          </w:rPr>
          <w:fldChar w:fldCharType="separate"/>
        </w:r>
        <w:r w:rsidR="00C46ADA" w:rsidRPr="00C46ADA">
          <w:rPr>
            <w:noProof/>
            <w:webHidden/>
          </w:rPr>
          <w:t>25</w:t>
        </w:r>
        <w:r w:rsidR="00C46ADA" w:rsidRPr="00C46ADA">
          <w:rPr>
            <w:noProof/>
            <w:webHidden/>
          </w:rPr>
          <w:fldChar w:fldCharType="end"/>
        </w:r>
      </w:hyperlink>
    </w:p>
    <w:p w14:paraId="63B88AFE" w14:textId="58070FC6"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8" w:history="1">
        <w:r w:rsidR="00C46ADA" w:rsidRPr="00C46ADA">
          <w:rPr>
            <w:rStyle w:val="Hyperlink"/>
            <w:i/>
            <w:iCs/>
            <w:noProof/>
          </w:rPr>
          <w:t>3.1.2 Chuẩn WiFi 802.11b</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_Toc91798358 \h </w:instrText>
        </w:r>
        <w:r w:rsidR="00C46ADA" w:rsidRPr="00C46ADA">
          <w:rPr>
            <w:noProof/>
            <w:webHidden/>
          </w:rPr>
        </w:r>
        <w:r w:rsidR="00C46ADA" w:rsidRPr="00C46ADA">
          <w:rPr>
            <w:noProof/>
            <w:webHidden/>
          </w:rPr>
          <w:fldChar w:fldCharType="separate"/>
        </w:r>
        <w:r w:rsidR="00C46ADA" w:rsidRPr="00C46ADA">
          <w:rPr>
            <w:noProof/>
            <w:webHidden/>
          </w:rPr>
          <w:t>25</w:t>
        </w:r>
        <w:r w:rsidR="00C46ADA" w:rsidRPr="00C46ADA">
          <w:rPr>
            <w:noProof/>
            <w:webHidden/>
          </w:rPr>
          <w:fldChar w:fldCharType="end"/>
        </w:r>
      </w:hyperlink>
    </w:p>
    <w:p w14:paraId="39B92510" w14:textId="5E4DD823"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59" w:history="1">
        <w:r w:rsidR="00C46ADA" w:rsidRPr="00C46ADA">
          <w:rPr>
            <w:rStyle w:val="Hyperlink"/>
            <w:i/>
            <w:iCs/>
            <w:noProof/>
          </w:rPr>
          <w:t>3.1.3 Chuẩn WiFi 802.11a</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_Toc91798359 \h </w:instrText>
        </w:r>
        <w:r w:rsidR="00C46ADA" w:rsidRPr="00C46ADA">
          <w:rPr>
            <w:noProof/>
            <w:webHidden/>
          </w:rPr>
        </w:r>
        <w:r w:rsidR="00C46ADA" w:rsidRPr="00C46ADA">
          <w:rPr>
            <w:noProof/>
            <w:webHidden/>
          </w:rPr>
          <w:fldChar w:fldCharType="separate"/>
        </w:r>
        <w:r w:rsidR="00C46ADA" w:rsidRPr="00C46ADA">
          <w:rPr>
            <w:noProof/>
            <w:webHidden/>
          </w:rPr>
          <w:t>25</w:t>
        </w:r>
        <w:r w:rsidR="00C46ADA" w:rsidRPr="00C46ADA">
          <w:rPr>
            <w:noProof/>
            <w:webHidden/>
          </w:rPr>
          <w:fldChar w:fldCharType="end"/>
        </w:r>
      </w:hyperlink>
    </w:p>
    <w:p w14:paraId="0ECFBB25" w14:textId="451F7D0E"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0" w:history="1">
        <w:r w:rsidR="00C46ADA" w:rsidRPr="00C46ADA">
          <w:rPr>
            <w:rStyle w:val="Hyperlink"/>
            <w:i/>
            <w:iCs/>
            <w:noProof/>
          </w:rPr>
          <w:t>3.1.4 Chuẩn WiFi 802.11g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_Toc91798360 \h </w:instrText>
        </w:r>
        <w:r w:rsidR="00C46ADA" w:rsidRPr="00C46ADA">
          <w:rPr>
            <w:noProof/>
            <w:webHidden/>
          </w:rPr>
        </w:r>
        <w:r w:rsidR="00C46ADA" w:rsidRPr="00C46ADA">
          <w:rPr>
            <w:noProof/>
            <w:webHidden/>
          </w:rPr>
          <w:fldChar w:fldCharType="separate"/>
        </w:r>
        <w:r w:rsidR="00C46ADA" w:rsidRPr="00C46ADA">
          <w:rPr>
            <w:noProof/>
            <w:webHidden/>
          </w:rPr>
          <w:t>27</w:t>
        </w:r>
        <w:r w:rsidR="00C46ADA" w:rsidRPr="00C46ADA">
          <w:rPr>
            <w:noProof/>
            <w:webHidden/>
          </w:rPr>
          <w:fldChar w:fldCharType="end"/>
        </w:r>
      </w:hyperlink>
    </w:p>
    <w:p w14:paraId="524B363C" w14:textId="7208E223"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1" w:history="1">
        <w:r w:rsidR="00C46ADA" w:rsidRPr="00C46ADA">
          <w:rPr>
            <w:rStyle w:val="Hyperlink"/>
            <w:i/>
            <w:iCs/>
            <w:noProof/>
          </w:rPr>
          <w:t>3.1.5 Chuẩn WiFi 802.11n</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_Toc91798361 \h </w:instrText>
        </w:r>
        <w:r w:rsidR="00C46ADA" w:rsidRPr="00C46ADA">
          <w:rPr>
            <w:noProof/>
            <w:webHidden/>
          </w:rPr>
        </w:r>
        <w:r w:rsidR="00C46ADA" w:rsidRPr="00C46ADA">
          <w:rPr>
            <w:noProof/>
            <w:webHidden/>
          </w:rPr>
          <w:fldChar w:fldCharType="separate"/>
        </w:r>
        <w:r w:rsidR="00C46ADA" w:rsidRPr="00C46ADA">
          <w:rPr>
            <w:noProof/>
            <w:webHidden/>
          </w:rPr>
          <w:t>27</w:t>
        </w:r>
        <w:r w:rsidR="00C46ADA" w:rsidRPr="00C46ADA">
          <w:rPr>
            <w:noProof/>
            <w:webHidden/>
          </w:rPr>
          <w:fldChar w:fldCharType="end"/>
        </w:r>
      </w:hyperlink>
    </w:p>
    <w:p w14:paraId="2A6C73B0" w14:textId="29B4E35A"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2" w:history="1">
        <w:r w:rsidR="00C46ADA" w:rsidRPr="00C46ADA">
          <w:rPr>
            <w:rStyle w:val="Hyperlink"/>
            <w:i/>
            <w:iCs/>
            <w:noProof/>
          </w:rPr>
          <w:t>3.1.6 Chuẩn WiFi 802.11ac</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_Toc91798362 \h </w:instrText>
        </w:r>
        <w:r w:rsidR="00C46ADA" w:rsidRPr="00C46ADA">
          <w:rPr>
            <w:noProof/>
            <w:webHidden/>
          </w:rPr>
        </w:r>
        <w:r w:rsidR="00C46ADA" w:rsidRPr="00C46ADA">
          <w:rPr>
            <w:noProof/>
            <w:webHidden/>
          </w:rPr>
          <w:fldChar w:fldCharType="separate"/>
        </w:r>
        <w:r w:rsidR="00C46ADA" w:rsidRPr="00C46ADA">
          <w:rPr>
            <w:noProof/>
            <w:webHidden/>
          </w:rPr>
          <w:t>28</w:t>
        </w:r>
        <w:r w:rsidR="00C46ADA" w:rsidRPr="00C46ADA">
          <w:rPr>
            <w:noProof/>
            <w:webHidden/>
          </w:rPr>
          <w:fldChar w:fldCharType="end"/>
        </w:r>
      </w:hyperlink>
    </w:p>
    <w:p w14:paraId="1D9F0340" w14:textId="7E1C4518"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63" w:history="1">
        <w:r w:rsidR="00C46ADA" w:rsidRPr="00C46ADA">
          <w:rPr>
            <w:rStyle w:val="Hyperlink"/>
            <w:noProof/>
          </w:rPr>
          <w:t>3.2 Nguy cơ an ninh hệ thống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_Toc91798363 \h </w:instrText>
        </w:r>
        <w:r w:rsidR="00C46ADA" w:rsidRPr="00C46ADA">
          <w:rPr>
            <w:noProof/>
            <w:webHidden/>
          </w:rPr>
        </w:r>
        <w:r w:rsidR="00C46ADA" w:rsidRPr="00C46ADA">
          <w:rPr>
            <w:noProof/>
            <w:webHidden/>
          </w:rPr>
          <w:fldChar w:fldCharType="separate"/>
        </w:r>
        <w:r w:rsidR="00C46ADA" w:rsidRPr="00C46ADA">
          <w:rPr>
            <w:noProof/>
            <w:webHidden/>
          </w:rPr>
          <w:t>28</w:t>
        </w:r>
        <w:r w:rsidR="00C46ADA" w:rsidRPr="00C46ADA">
          <w:rPr>
            <w:noProof/>
            <w:webHidden/>
          </w:rPr>
          <w:fldChar w:fldCharType="end"/>
        </w:r>
      </w:hyperlink>
    </w:p>
    <w:p w14:paraId="784C7FB2" w14:textId="04D0005D"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4" w:history="1">
        <w:r w:rsidR="00C46ADA" w:rsidRPr="00C46ADA">
          <w:rPr>
            <w:rStyle w:val="Hyperlink"/>
            <w:i/>
            <w:iCs/>
            <w:noProof/>
          </w:rPr>
          <w:t>3.2.1 Xác dịnh các tài nguyên cần được bảo vệ</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_Toc91798364 \h </w:instrText>
        </w:r>
        <w:r w:rsidR="00C46ADA" w:rsidRPr="00C46ADA">
          <w:rPr>
            <w:noProof/>
            <w:webHidden/>
          </w:rPr>
        </w:r>
        <w:r w:rsidR="00C46ADA" w:rsidRPr="00C46ADA">
          <w:rPr>
            <w:noProof/>
            <w:webHidden/>
          </w:rPr>
          <w:fldChar w:fldCharType="separate"/>
        </w:r>
        <w:r w:rsidR="00C46ADA" w:rsidRPr="00C46ADA">
          <w:rPr>
            <w:noProof/>
            <w:webHidden/>
          </w:rPr>
          <w:t>28</w:t>
        </w:r>
        <w:r w:rsidR="00C46ADA" w:rsidRPr="00C46ADA">
          <w:rPr>
            <w:noProof/>
            <w:webHidden/>
          </w:rPr>
          <w:fldChar w:fldCharType="end"/>
        </w:r>
      </w:hyperlink>
    </w:p>
    <w:p w14:paraId="29CBBA83" w14:textId="6CF03FE0"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5" w:history="1">
        <w:r w:rsidR="00C46ADA" w:rsidRPr="00C46ADA">
          <w:rPr>
            <w:rStyle w:val="Hyperlink"/>
            <w:i/>
            <w:iCs/>
            <w:noProof/>
          </w:rPr>
          <w:t>3.2.2 Xác định mối đe dọa đối với hệ thống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_Toc91798365 \h </w:instrText>
        </w:r>
        <w:r w:rsidR="00C46ADA" w:rsidRPr="00C46ADA">
          <w:rPr>
            <w:noProof/>
            <w:webHidden/>
          </w:rPr>
        </w:r>
        <w:r w:rsidR="00C46ADA" w:rsidRPr="00C46ADA">
          <w:rPr>
            <w:noProof/>
            <w:webHidden/>
          </w:rPr>
          <w:fldChar w:fldCharType="separate"/>
        </w:r>
        <w:r w:rsidR="00C46ADA" w:rsidRPr="00C46ADA">
          <w:rPr>
            <w:noProof/>
            <w:webHidden/>
          </w:rPr>
          <w:t>29</w:t>
        </w:r>
        <w:r w:rsidR="00C46ADA" w:rsidRPr="00C46ADA">
          <w:rPr>
            <w:noProof/>
            <w:webHidden/>
          </w:rPr>
          <w:fldChar w:fldCharType="end"/>
        </w:r>
      </w:hyperlink>
    </w:p>
    <w:p w14:paraId="07BF0E55" w14:textId="5ABE15EE"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66" w:history="1">
        <w:r w:rsidR="00C46ADA" w:rsidRPr="00C46ADA">
          <w:rPr>
            <w:rStyle w:val="Hyperlink"/>
            <w:i/>
            <w:iCs/>
            <w:noProof/>
          </w:rPr>
          <w:t>3.2.3 Đề xuất giải pháp bảo mật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_Toc91798366 \h </w:instrText>
        </w:r>
        <w:r w:rsidR="00C46ADA" w:rsidRPr="00C46ADA">
          <w:rPr>
            <w:noProof/>
            <w:webHidden/>
          </w:rPr>
        </w:r>
        <w:r w:rsidR="00C46ADA" w:rsidRPr="00C46ADA">
          <w:rPr>
            <w:noProof/>
            <w:webHidden/>
          </w:rPr>
          <w:fldChar w:fldCharType="separate"/>
        </w:r>
        <w:r w:rsidR="00C46ADA" w:rsidRPr="00C46ADA">
          <w:rPr>
            <w:noProof/>
            <w:webHidden/>
          </w:rPr>
          <w:t>29</w:t>
        </w:r>
        <w:r w:rsidR="00C46ADA" w:rsidRPr="00C46ADA">
          <w:rPr>
            <w:noProof/>
            <w:webHidden/>
          </w:rPr>
          <w:fldChar w:fldCharType="end"/>
        </w:r>
      </w:hyperlink>
    </w:p>
    <w:p w14:paraId="47958515" w14:textId="2E44F66C"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67" w:history="1">
        <w:r w:rsidR="00C46ADA" w:rsidRPr="00C46ADA">
          <w:rPr>
            <w:rStyle w:val="Hyperlink"/>
            <w:noProof/>
          </w:rPr>
          <w:t>3.3 Giao thức bảo mật 802.1x</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_Toc91798367 \h </w:instrText>
        </w:r>
        <w:r w:rsidR="00C46ADA" w:rsidRPr="00C46ADA">
          <w:rPr>
            <w:noProof/>
            <w:webHidden/>
          </w:rPr>
        </w:r>
        <w:r w:rsidR="00C46ADA" w:rsidRPr="00C46ADA">
          <w:rPr>
            <w:noProof/>
            <w:webHidden/>
          </w:rPr>
          <w:fldChar w:fldCharType="separate"/>
        </w:r>
        <w:r w:rsidR="00C46ADA" w:rsidRPr="00C46ADA">
          <w:rPr>
            <w:noProof/>
            <w:webHidden/>
          </w:rPr>
          <w:t>31</w:t>
        </w:r>
        <w:r w:rsidR="00C46ADA" w:rsidRPr="00C46ADA">
          <w:rPr>
            <w:noProof/>
            <w:webHidden/>
          </w:rPr>
          <w:fldChar w:fldCharType="end"/>
        </w:r>
      </w:hyperlink>
    </w:p>
    <w:p w14:paraId="4E1F44EE" w14:textId="3743530B"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68" w:history="1">
        <w:r w:rsidR="00C46ADA" w:rsidRPr="00C46ADA">
          <w:rPr>
            <w:rStyle w:val="Hyperlink"/>
            <w:noProof/>
          </w:rPr>
          <w:t>CHƯƠNG 4 – THIẾT KẾ MẠNG</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_Toc91798368 \h </w:instrText>
        </w:r>
        <w:r w:rsidR="00C46ADA" w:rsidRPr="00C46ADA">
          <w:rPr>
            <w:noProof/>
            <w:webHidden/>
          </w:rPr>
        </w:r>
        <w:r w:rsidR="00C46ADA" w:rsidRPr="00C46ADA">
          <w:rPr>
            <w:noProof/>
            <w:webHidden/>
          </w:rPr>
          <w:fldChar w:fldCharType="separate"/>
        </w:r>
        <w:r w:rsidR="00C46ADA" w:rsidRPr="00C46ADA">
          <w:rPr>
            <w:noProof/>
            <w:webHidden/>
          </w:rPr>
          <w:t>34</w:t>
        </w:r>
        <w:r w:rsidR="00C46ADA" w:rsidRPr="00C46ADA">
          <w:rPr>
            <w:noProof/>
            <w:webHidden/>
          </w:rPr>
          <w:fldChar w:fldCharType="end"/>
        </w:r>
      </w:hyperlink>
    </w:p>
    <w:p w14:paraId="20A4312F" w14:textId="1409F08D"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69" w:history="1">
        <w:r w:rsidR="00C46ADA" w:rsidRPr="00C46ADA">
          <w:rPr>
            <w:rStyle w:val="Hyperlink"/>
            <w:noProof/>
          </w:rPr>
          <w:t>4.1 Sơ đồ mạng tầng 1</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_Toc91798369 \h </w:instrText>
        </w:r>
        <w:r w:rsidR="00C46ADA" w:rsidRPr="00C46ADA">
          <w:rPr>
            <w:noProof/>
            <w:webHidden/>
          </w:rPr>
        </w:r>
        <w:r w:rsidR="00C46ADA" w:rsidRPr="00C46ADA">
          <w:rPr>
            <w:noProof/>
            <w:webHidden/>
          </w:rPr>
          <w:fldChar w:fldCharType="separate"/>
        </w:r>
        <w:r w:rsidR="00C46ADA" w:rsidRPr="00C46ADA">
          <w:rPr>
            <w:noProof/>
            <w:webHidden/>
          </w:rPr>
          <w:t>34</w:t>
        </w:r>
        <w:r w:rsidR="00C46ADA" w:rsidRPr="00C46ADA">
          <w:rPr>
            <w:noProof/>
            <w:webHidden/>
          </w:rPr>
          <w:fldChar w:fldCharType="end"/>
        </w:r>
      </w:hyperlink>
    </w:p>
    <w:p w14:paraId="55FF9FEE" w14:textId="75C5F8FA"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0" w:history="1">
        <w:r w:rsidR="00C46ADA" w:rsidRPr="00C46ADA">
          <w:rPr>
            <w:rStyle w:val="Hyperlink"/>
            <w:noProof/>
          </w:rPr>
          <w:t>4.2 Sơ đồ mạng tầng 2</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_Toc91798370 \h </w:instrText>
        </w:r>
        <w:r w:rsidR="00C46ADA" w:rsidRPr="00C46ADA">
          <w:rPr>
            <w:noProof/>
            <w:webHidden/>
          </w:rPr>
        </w:r>
        <w:r w:rsidR="00C46ADA" w:rsidRPr="00C46ADA">
          <w:rPr>
            <w:noProof/>
            <w:webHidden/>
          </w:rPr>
          <w:fldChar w:fldCharType="separate"/>
        </w:r>
        <w:r w:rsidR="00C46ADA" w:rsidRPr="00C46ADA">
          <w:rPr>
            <w:noProof/>
            <w:webHidden/>
          </w:rPr>
          <w:t>35</w:t>
        </w:r>
        <w:r w:rsidR="00C46ADA" w:rsidRPr="00C46ADA">
          <w:rPr>
            <w:noProof/>
            <w:webHidden/>
          </w:rPr>
          <w:fldChar w:fldCharType="end"/>
        </w:r>
      </w:hyperlink>
    </w:p>
    <w:p w14:paraId="4AA74EB8" w14:textId="59BF5D26"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1" w:history="1">
        <w:r w:rsidR="00C46ADA" w:rsidRPr="00C46ADA">
          <w:rPr>
            <w:rStyle w:val="Hyperlink"/>
            <w:noProof/>
          </w:rPr>
          <w:t>4.3 Sơ đồ mạng tầng 3</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_Toc91798371 \h </w:instrText>
        </w:r>
        <w:r w:rsidR="00C46ADA" w:rsidRPr="00C46ADA">
          <w:rPr>
            <w:noProof/>
            <w:webHidden/>
          </w:rPr>
        </w:r>
        <w:r w:rsidR="00C46ADA" w:rsidRPr="00C46ADA">
          <w:rPr>
            <w:noProof/>
            <w:webHidden/>
          </w:rPr>
          <w:fldChar w:fldCharType="separate"/>
        </w:r>
        <w:r w:rsidR="00C46ADA" w:rsidRPr="00C46ADA">
          <w:rPr>
            <w:noProof/>
            <w:webHidden/>
          </w:rPr>
          <w:t>36</w:t>
        </w:r>
        <w:r w:rsidR="00C46ADA" w:rsidRPr="00C46ADA">
          <w:rPr>
            <w:noProof/>
            <w:webHidden/>
          </w:rPr>
          <w:fldChar w:fldCharType="end"/>
        </w:r>
      </w:hyperlink>
    </w:p>
    <w:p w14:paraId="0F83B9D8" w14:textId="53FF4A88"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2" w:history="1">
        <w:r w:rsidR="00C46ADA" w:rsidRPr="00C46ADA">
          <w:rPr>
            <w:rStyle w:val="Hyperlink"/>
            <w:noProof/>
          </w:rPr>
          <w:t>4.4 Sơ đồ mạng kết nối Router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_Toc91798372 \h </w:instrText>
        </w:r>
        <w:r w:rsidR="00C46ADA" w:rsidRPr="00C46ADA">
          <w:rPr>
            <w:noProof/>
            <w:webHidden/>
          </w:rPr>
        </w:r>
        <w:r w:rsidR="00C46ADA" w:rsidRPr="00C46ADA">
          <w:rPr>
            <w:noProof/>
            <w:webHidden/>
          </w:rPr>
          <w:fldChar w:fldCharType="separate"/>
        </w:r>
        <w:r w:rsidR="00C46ADA" w:rsidRPr="00C46ADA">
          <w:rPr>
            <w:noProof/>
            <w:webHidden/>
          </w:rPr>
          <w:t>38</w:t>
        </w:r>
        <w:r w:rsidR="00C46ADA" w:rsidRPr="00C46ADA">
          <w:rPr>
            <w:noProof/>
            <w:webHidden/>
          </w:rPr>
          <w:fldChar w:fldCharType="end"/>
        </w:r>
      </w:hyperlink>
    </w:p>
    <w:p w14:paraId="4B7D5482" w14:textId="4CE560BC"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3" w:history="1">
        <w:r w:rsidR="00C46ADA" w:rsidRPr="00C46ADA">
          <w:rPr>
            <w:rStyle w:val="Hyperlink"/>
            <w:noProof/>
          </w:rPr>
          <w:t>4.5 Sơ đồ mạng tổng quát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_Toc91798373 \h </w:instrText>
        </w:r>
        <w:r w:rsidR="00C46ADA" w:rsidRPr="00C46ADA">
          <w:rPr>
            <w:noProof/>
            <w:webHidden/>
          </w:rPr>
        </w:r>
        <w:r w:rsidR="00C46ADA" w:rsidRPr="00C46ADA">
          <w:rPr>
            <w:noProof/>
            <w:webHidden/>
          </w:rPr>
          <w:fldChar w:fldCharType="separate"/>
        </w:r>
        <w:r w:rsidR="00C46ADA" w:rsidRPr="00C46ADA">
          <w:rPr>
            <w:noProof/>
            <w:webHidden/>
          </w:rPr>
          <w:t>39</w:t>
        </w:r>
        <w:r w:rsidR="00C46ADA" w:rsidRPr="00C46ADA">
          <w:rPr>
            <w:noProof/>
            <w:webHidden/>
          </w:rPr>
          <w:fldChar w:fldCharType="end"/>
        </w:r>
      </w:hyperlink>
    </w:p>
    <w:p w14:paraId="221FCC2E" w14:textId="24BE6AAB"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74" w:history="1">
        <w:r w:rsidR="00C46ADA" w:rsidRPr="00C46ADA">
          <w:rPr>
            <w:rStyle w:val="Hyperlink"/>
            <w:noProof/>
          </w:rPr>
          <w:t>CHƯƠNG 5 – THỰC HÀNH TRÊN PACKET TRACER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_Toc91798374 \h </w:instrText>
        </w:r>
        <w:r w:rsidR="00C46ADA" w:rsidRPr="00C46ADA">
          <w:rPr>
            <w:noProof/>
            <w:webHidden/>
          </w:rPr>
        </w:r>
        <w:r w:rsidR="00C46ADA" w:rsidRPr="00C46ADA">
          <w:rPr>
            <w:noProof/>
            <w:webHidden/>
          </w:rPr>
          <w:fldChar w:fldCharType="separate"/>
        </w:r>
        <w:r w:rsidR="00C46ADA" w:rsidRPr="00C46ADA">
          <w:rPr>
            <w:noProof/>
            <w:webHidden/>
          </w:rPr>
          <w:t>40</w:t>
        </w:r>
        <w:r w:rsidR="00C46ADA" w:rsidRPr="00C46ADA">
          <w:rPr>
            <w:noProof/>
            <w:webHidden/>
          </w:rPr>
          <w:fldChar w:fldCharType="end"/>
        </w:r>
      </w:hyperlink>
    </w:p>
    <w:p w14:paraId="38E8C918" w14:textId="6C1D8A85"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5" w:history="1">
        <w:r w:rsidR="00C46ADA" w:rsidRPr="00C46ADA">
          <w:rPr>
            <w:rStyle w:val="Hyperlink"/>
            <w:noProof/>
          </w:rPr>
          <w:t>5.1 Tổng quát thiết kế trên packet tracer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_Toc91798375 \h </w:instrText>
        </w:r>
        <w:r w:rsidR="00C46ADA" w:rsidRPr="00C46ADA">
          <w:rPr>
            <w:noProof/>
            <w:webHidden/>
          </w:rPr>
        </w:r>
        <w:r w:rsidR="00C46ADA" w:rsidRPr="00C46ADA">
          <w:rPr>
            <w:noProof/>
            <w:webHidden/>
          </w:rPr>
          <w:fldChar w:fldCharType="separate"/>
        </w:r>
        <w:r w:rsidR="00C46ADA" w:rsidRPr="00C46ADA">
          <w:rPr>
            <w:noProof/>
            <w:webHidden/>
          </w:rPr>
          <w:t>40</w:t>
        </w:r>
        <w:r w:rsidR="00C46ADA" w:rsidRPr="00C46ADA">
          <w:rPr>
            <w:noProof/>
            <w:webHidden/>
          </w:rPr>
          <w:fldChar w:fldCharType="end"/>
        </w:r>
      </w:hyperlink>
    </w:p>
    <w:p w14:paraId="55776307" w14:textId="62620B29"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76" w:history="1">
        <w:r w:rsidR="00C46ADA" w:rsidRPr="00C46ADA">
          <w:rPr>
            <w:rStyle w:val="Hyperlink"/>
            <w:noProof/>
          </w:rPr>
          <w:t>5.2 Lắp đặt Router và cấu hình.</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_Toc91798376 \h </w:instrText>
        </w:r>
        <w:r w:rsidR="00C46ADA" w:rsidRPr="00C46ADA">
          <w:rPr>
            <w:noProof/>
            <w:webHidden/>
          </w:rPr>
        </w:r>
        <w:r w:rsidR="00C46ADA" w:rsidRPr="00C46ADA">
          <w:rPr>
            <w:noProof/>
            <w:webHidden/>
          </w:rPr>
          <w:fldChar w:fldCharType="separate"/>
        </w:r>
        <w:r w:rsidR="00C46ADA" w:rsidRPr="00C46ADA">
          <w:rPr>
            <w:noProof/>
            <w:webHidden/>
          </w:rPr>
          <w:t>40</w:t>
        </w:r>
        <w:r w:rsidR="00C46ADA" w:rsidRPr="00C46ADA">
          <w:rPr>
            <w:noProof/>
            <w:webHidden/>
          </w:rPr>
          <w:fldChar w:fldCharType="end"/>
        </w:r>
      </w:hyperlink>
    </w:p>
    <w:p w14:paraId="601EDE0E" w14:textId="4A70E5B8"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77" w:history="1">
        <w:r w:rsidR="00C46ADA" w:rsidRPr="00C46ADA">
          <w:rPr>
            <w:rStyle w:val="Hyperlink"/>
            <w:i/>
            <w:iCs/>
            <w:noProof/>
          </w:rPr>
          <w:t>5.2.1 Lắp đặt và cấu hình tầng 1</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_Toc91798377 \h </w:instrText>
        </w:r>
        <w:r w:rsidR="00C46ADA" w:rsidRPr="00C46ADA">
          <w:rPr>
            <w:noProof/>
            <w:webHidden/>
          </w:rPr>
        </w:r>
        <w:r w:rsidR="00C46ADA" w:rsidRPr="00C46ADA">
          <w:rPr>
            <w:noProof/>
            <w:webHidden/>
          </w:rPr>
          <w:fldChar w:fldCharType="separate"/>
        </w:r>
        <w:r w:rsidR="00C46ADA" w:rsidRPr="00C46ADA">
          <w:rPr>
            <w:noProof/>
            <w:webHidden/>
          </w:rPr>
          <w:t>46</w:t>
        </w:r>
        <w:r w:rsidR="00C46ADA" w:rsidRPr="00C46ADA">
          <w:rPr>
            <w:noProof/>
            <w:webHidden/>
          </w:rPr>
          <w:fldChar w:fldCharType="end"/>
        </w:r>
      </w:hyperlink>
    </w:p>
    <w:p w14:paraId="1B39A91D" w14:textId="7855FAA9"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78" w:history="1">
        <w:r w:rsidR="00C46ADA" w:rsidRPr="00C46ADA">
          <w:rPr>
            <w:rStyle w:val="Hyperlink"/>
            <w:i/>
            <w:iCs/>
            <w:noProof/>
          </w:rPr>
          <w:t>5.2.2 Lắp đặt và cấu hình tầng 2</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_Toc91798378 \h </w:instrText>
        </w:r>
        <w:r w:rsidR="00C46ADA" w:rsidRPr="00C46ADA">
          <w:rPr>
            <w:noProof/>
            <w:webHidden/>
          </w:rPr>
        </w:r>
        <w:r w:rsidR="00C46ADA" w:rsidRPr="00C46ADA">
          <w:rPr>
            <w:noProof/>
            <w:webHidden/>
          </w:rPr>
          <w:fldChar w:fldCharType="separate"/>
        </w:r>
        <w:r w:rsidR="00C46ADA" w:rsidRPr="00C46ADA">
          <w:rPr>
            <w:noProof/>
            <w:webHidden/>
          </w:rPr>
          <w:t>68</w:t>
        </w:r>
        <w:r w:rsidR="00C46ADA" w:rsidRPr="00C46ADA">
          <w:rPr>
            <w:noProof/>
            <w:webHidden/>
          </w:rPr>
          <w:fldChar w:fldCharType="end"/>
        </w:r>
      </w:hyperlink>
    </w:p>
    <w:p w14:paraId="0E1971D7" w14:textId="7C12388E"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79" w:history="1">
        <w:r w:rsidR="00C46ADA" w:rsidRPr="00C46ADA">
          <w:rPr>
            <w:rStyle w:val="Hyperlink"/>
            <w:i/>
            <w:iCs/>
            <w:noProof/>
          </w:rPr>
          <w:t>5.2.3 Lắp đặt và cấu hình tầng 3</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_Toc91798379 \h </w:instrText>
        </w:r>
        <w:r w:rsidR="00C46ADA" w:rsidRPr="00C46ADA">
          <w:rPr>
            <w:noProof/>
            <w:webHidden/>
          </w:rPr>
        </w:r>
        <w:r w:rsidR="00C46ADA" w:rsidRPr="00C46ADA">
          <w:rPr>
            <w:noProof/>
            <w:webHidden/>
          </w:rPr>
          <w:fldChar w:fldCharType="separate"/>
        </w:r>
        <w:r w:rsidR="00C46ADA" w:rsidRPr="00C46ADA">
          <w:rPr>
            <w:noProof/>
            <w:webHidden/>
          </w:rPr>
          <w:t>86</w:t>
        </w:r>
        <w:r w:rsidR="00C46ADA" w:rsidRPr="00C46ADA">
          <w:rPr>
            <w:noProof/>
            <w:webHidden/>
          </w:rPr>
          <w:fldChar w:fldCharType="end"/>
        </w:r>
      </w:hyperlink>
    </w:p>
    <w:p w14:paraId="0130F058" w14:textId="4F7F2777" w:rsidR="00C46ADA" w:rsidRPr="00C46ADA" w:rsidRDefault="00A2576E">
      <w:pPr>
        <w:pStyle w:val="TOC3"/>
        <w:tabs>
          <w:tab w:val="right" w:leader="dot" w:pos="9111"/>
        </w:tabs>
        <w:rPr>
          <w:rFonts w:asciiTheme="minorHAnsi" w:eastAsiaTheme="minorEastAsia" w:hAnsiTheme="minorHAnsi" w:cstheme="minorBidi"/>
          <w:noProof/>
          <w:sz w:val="22"/>
          <w:szCs w:val="22"/>
        </w:rPr>
      </w:pPr>
      <w:hyperlink w:anchor="_Toc91798380" w:history="1">
        <w:r w:rsidR="00C46ADA" w:rsidRPr="00C46ADA">
          <w:rPr>
            <w:rStyle w:val="Hyperlink"/>
            <w:i/>
            <w:iCs/>
            <w:noProof/>
          </w:rPr>
          <w:t>5.2.4 Lắp đặt và cấu hình Core Layer</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_Toc91798380 \h </w:instrText>
        </w:r>
        <w:r w:rsidR="00C46ADA" w:rsidRPr="00C46ADA">
          <w:rPr>
            <w:noProof/>
            <w:webHidden/>
          </w:rPr>
        </w:r>
        <w:r w:rsidR="00C46ADA" w:rsidRPr="00C46ADA">
          <w:rPr>
            <w:noProof/>
            <w:webHidden/>
          </w:rPr>
          <w:fldChar w:fldCharType="separate"/>
        </w:r>
        <w:r w:rsidR="00C46ADA" w:rsidRPr="00C46ADA">
          <w:rPr>
            <w:noProof/>
            <w:webHidden/>
          </w:rPr>
          <w:t>103</w:t>
        </w:r>
        <w:r w:rsidR="00C46ADA" w:rsidRPr="00C46ADA">
          <w:rPr>
            <w:noProof/>
            <w:webHidden/>
          </w:rPr>
          <w:fldChar w:fldCharType="end"/>
        </w:r>
      </w:hyperlink>
    </w:p>
    <w:p w14:paraId="4D810C07" w14:textId="33DD60CC"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81" w:history="1">
        <w:r w:rsidR="00C46ADA" w:rsidRPr="00C46ADA">
          <w:rPr>
            <w:rStyle w:val="Hyperlink"/>
            <w:noProof/>
          </w:rPr>
          <w:t>5.3 Kết quả</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_Toc91798381 \h </w:instrText>
        </w:r>
        <w:r w:rsidR="00C46ADA" w:rsidRPr="00C46ADA">
          <w:rPr>
            <w:noProof/>
            <w:webHidden/>
          </w:rPr>
        </w:r>
        <w:r w:rsidR="00C46ADA" w:rsidRPr="00C46ADA">
          <w:rPr>
            <w:noProof/>
            <w:webHidden/>
          </w:rPr>
          <w:fldChar w:fldCharType="separate"/>
        </w:r>
        <w:r w:rsidR="00C46ADA" w:rsidRPr="00C46ADA">
          <w:rPr>
            <w:noProof/>
            <w:webHidden/>
          </w:rPr>
          <w:t>109</w:t>
        </w:r>
        <w:r w:rsidR="00C46ADA" w:rsidRPr="00C46ADA">
          <w:rPr>
            <w:noProof/>
            <w:webHidden/>
          </w:rPr>
          <w:fldChar w:fldCharType="end"/>
        </w:r>
      </w:hyperlink>
    </w:p>
    <w:p w14:paraId="6AB73AE3" w14:textId="0E4AD30B"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82" w:history="1">
        <w:r w:rsidR="00C46ADA" w:rsidRPr="00C46ADA">
          <w:rPr>
            <w:rStyle w:val="Hyperlink"/>
            <w:noProof/>
          </w:rPr>
          <w:t>CHƯƠNG 6 – KẾT LUẬN</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_Toc91798382 \h </w:instrText>
        </w:r>
        <w:r w:rsidR="00C46ADA" w:rsidRPr="00C46ADA">
          <w:rPr>
            <w:noProof/>
            <w:webHidden/>
          </w:rPr>
        </w:r>
        <w:r w:rsidR="00C46ADA" w:rsidRPr="00C46ADA">
          <w:rPr>
            <w:noProof/>
            <w:webHidden/>
          </w:rPr>
          <w:fldChar w:fldCharType="separate"/>
        </w:r>
        <w:r w:rsidR="00C46ADA" w:rsidRPr="00C46ADA">
          <w:rPr>
            <w:noProof/>
            <w:webHidden/>
          </w:rPr>
          <w:t>112</w:t>
        </w:r>
        <w:r w:rsidR="00C46ADA" w:rsidRPr="00C46ADA">
          <w:rPr>
            <w:noProof/>
            <w:webHidden/>
          </w:rPr>
          <w:fldChar w:fldCharType="end"/>
        </w:r>
      </w:hyperlink>
    </w:p>
    <w:p w14:paraId="125B13AC" w14:textId="003B812C" w:rsidR="00C46ADA" w:rsidRPr="00C46ADA" w:rsidRDefault="00A2576E">
      <w:pPr>
        <w:pStyle w:val="TOC1"/>
        <w:tabs>
          <w:tab w:val="right" w:leader="dot" w:pos="9111"/>
        </w:tabs>
        <w:rPr>
          <w:rFonts w:asciiTheme="minorHAnsi" w:eastAsiaTheme="minorEastAsia" w:hAnsiTheme="minorHAnsi" w:cstheme="minorBidi"/>
          <w:noProof/>
          <w:sz w:val="22"/>
          <w:szCs w:val="22"/>
        </w:rPr>
      </w:pPr>
      <w:hyperlink w:anchor="_Toc91798383" w:history="1">
        <w:r w:rsidR="00C46ADA" w:rsidRPr="00C46ADA">
          <w:rPr>
            <w:rStyle w:val="Hyperlink"/>
            <w:noProof/>
          </w:rPr>
          <w:t>TÀI LIỆU THAM KHẢO</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_Toc91798383 \h </w:instrText>
        </w:r>
        <w:r w:rsidR="00C46ADA" w:rsidRPr="00C46ADA">
          <w:rPr>
            <w:noProof/>
            <w:webHidden/>
          </w:rPr>
        </w:r>
        <w:r w:rsidR="00C46ADA" w:rsidRPr="00C46ADA">
          <w:rPr>
            <w:noProof/>
            <w:webHidden/>
          </w:rPr>
          <w:fldChar w:fldCharType="separate"/>
        </w:r>
        <w:r w:rsidR="00C46ADA" w:rsidRPr="00C46ADA">
          <w:rPr>
            <w:noProof/>
            <w:webHidden/>
          </w:rPr>
          <w:t>113</w:t>
        </w:r>
        <w:r w:rsidR="00C46ADA" w:rsidRPr="00C46ADA">
          <w:rPr>
            <w:noProof/>
            <w:webHidden/>
          </w:rPr>
          <w:fldChar w:fldCharType="end"/>
        </w:r>
      </w:hyperlink>
    </w:p>
    <w:p w14:paraId="4B0E74F7" w14:textId="4ABDA864"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84" w:history="1">
        <w:r w:rsidR="00C46ADA" w:rsidRPr="00C46ADA">
          <w:rPr>
            <w:rStyle w:val="Hyperlink"/>
            <w:noProof/>
          </w:rPr>
          <w:t>Tiếng Anh</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_Toc91798384 \h </w:instrText>
        </w:r>
        <w:r w:rsidR="00C46ADA" w:rsidRPr="00C46ADA">
          <w:rPr>
            <w:noProof/>
            <w:webHidden/>
          </w:rPr>
        </w:r>
        <w:r w:rsidR="00C46ADA" w:rsidRPr="00C46ADA">
          <w:rPr>
            <w:noProof/>
            <w:webHidden/>
          </w:rPr>
          <w:fldChar w:fldCharType="separate"/>
        </w:r>
        <w:r w:rsidR="00C46ADA" w:rsidRPr="00C46ADA">
          <w:rPr>
            <w:noProof/>
            <w:webHidden/>
          </w:rPr>
          <w:t>113</w:t>
        </w:r>
        <w:r w:rsidR="00C46ADA" w:rsidRPr="00C46ADA">
          <w:rPr>
            <w:noProof/>
            <w:webHidden/>
          </w:rPr>
          <w:fldChar w:fldCharType="end"/>
        </w:r>
      </w:hyperlink>
    </w:p>
    <w:p w14:paraId="04AA0C83" w14:textId="0CFD4957" w:rsidR="00C46ADA" w:rsidRPr="00C46ADA" w:rsidRDefault="00A2576E">
      <w:pPr>
        <w:pStyle w:val="TOC2"/>
        <w:tabs>
          <w:tab w:val="right" w:leader="dot" w:pos="9111"/>
        </w:tabs>
        <w:rPr>
          <w:rFonts w:asciiTheme="minorHAnsi" w:eastAsiaTheme="minorEastAsia" w:hAnsiTheme="minorHAnsi" w:cstheme="minorBidi"/>
          <w:noProof/>
          <w:sz w:val="22"/>
          <w:szCs w:val="22"/>
        </w:rPr>
      </w:pPr>
      <w:hyperlink w:anchor="_Toc91798385" w:history="1">
        <w:r w:rsidR="00C46ADA" w:rsidRPr="00C46ADA">
          <w:rPr>
            <w:rStyle w:val="Hyperlink"/>
            <w:noProof/>
          </w:rPr>
          <w:t>Tiếng Việt</w:t>
        </w:r>
        <w:r w:rsidR="00C46ADA" w:rsidRPr="00C46ADA">
          <w:rPr>
            <w:noProof/>
            <w:webHidden/>
          </w:rPr>
          <w:tab/>
        </w:r>
        <w:r w:rsidR="00C46ADA" w:rsidRPr="00C46ADA">
          <w:rPr>
            <w:noProof/>
            <w:webHidden/>
          </w:rPr>
          <w:fldChar w:fldCharType="begin"/>
        </w:r>
        <w:r w:rsidR="00C46ADA" w:rsidRPr="00C46ADA">
          <w:rPr>
            <w:noProof/>
            <w:webHidden/>
          </w:rPr>
          <w:instrText xml:space="preserve"> PAGEREF _Toc91798385 \h </w:instrText>
        </w:r>
        <w:r w:rsidR="00C46ADA" w:rsidRPr="00C46ADA">
          <w:rPr>
            <w:noProof/>
            <w:webHidden/>
          </w:rPr>
        </w:r>
        <w:r w:rsidR="00C46ADA" w:rsidRPr="00C46ADA">
          <w:rPr>
            <w:noProof/>
            <w:webHidden/>
          </w:rPr>
          <w:fldChar w:fldCharType="separate"/>
        </w:r>
        <w:r w:rsidR="00C46ADA" w:rsidRPr="00C46ADA">
          <w:rPr>
            <w:noProof/>
            <w:webHidden/>
          </w:rPr>
          <w:t>113</w:t>
        </w:r>
        <w:r w:rsidR="00C46ADA" w:rsidRPr="00C46ADA">
          <w:rPr>
            <w:noProof/>
            <w:webHidden/>
          </w:rPr>
          <w:fldChar w:fldCharType="end"/>
        </w:r>
      </w:hyperlink>
    </w:p>
    <w:p w14:paraId="4F2D3CD1" w14:textId="0AAEBCD5" w:rsidR="007777B6" w:rsidRDefault="00C46ADA" w:rsidP="00B34345">
      <w:pPr>
        <w:pStyle w:val="Chng"/>
      </w:pPr>
      <w:r w:rsidRPr="00C46ADA">
        <w:rPr>
          <w:b w:val="0"/>
        </w:rPr>
        <w:fldChar w:fldCharType="end"/>
      </w:r>
    </w:p>
    <w:p w14:paraId="6AE799F2" w14:textId="77777777" w:rsidR="007777B6" w:rsidRDefault="007777B6" w:rsidP="00B22577">
      <w:pPr>
        <w:spacing w:after="200" w:line="360" w:lineRule="auto"/>
        <w:rPr>
          <w:b/>
          <w:sz w:val="32"/>
          <w:szCs w:val="32"/>
        </w:rPr>
      </w:pPr>
      <w:r>
        <w:br w:type="page"/>
      </w:r>
    </w:p>
    <w:p w14:paraId="26654EFE" w14:textId="4F861E1A" w:rsidR="007E6AB9" w:rsidRPr="007E6AB9" w:rsidRDefault="007E6AB9" w:rsidP="00B22577">
      <w:pPr>
        <w:tabs>
          <w:tab w:val="center" w:pos="6379"/>
        </w:tabs>
        <w:spacing w:after="200" w:line="360" w:lineRule="auto"/>
        <w:jc w:val="center"/>
        <w:outlineLvl w:val="0"/>
        <w:rPr>
          <w:b/>
          <w:sz w:val="32"/>
          <w:szCs w:val="32"/>
        </w:rPr>
      </w:pPr>
      <w:bookmarkStart w:id="39" w:name="_Toc36463394"/>
      <w:bookmarkStart w:id="40" w:name="_Toc37095959"/>
      <w:bookmarkStart w:id="41" w:name="_Toc37096501"/>
      <w:bookmarkStart w:id="42" w:name="_Toc38315215"/>
      <w:bookmarkStart w:id="43" w:name="_Toc91792911"/>
      <w:bookmarkStart w:id="44" w:name="_Toc91793278"/>
      <w:bookmarkStart w:id="45" w:name="_Toc91798331"/>
      <w:r>
        <w:rPr>
          <w:b/>
          <w:sz w:val="32"/>
          <w:szCs w:val="32"/>
        </w:rPr>
        <w:lastRenderedPageBreak/>
        <w:t>DANH MỤC KÍ HIỆU VÀ CHỮ VIẾT TẮT</w:t>
      </w:r>
      <w:bookmarkEnd w:id="39"/>
      <w:bookmarkEnd w:id="40"/>
      <w:bookmarkEnd w:id="41"/>
      <w:bookmarkEnd w:id="42"/>
      <w:bookmarkEnd w:id="43"/>
      <w:bookmarkEnd w:id="44"/>
      <w:bookmarkEnd w:id="45"/>
    </w:p>
    <w:p w14:paraId="17941A6D" w14:textId="77777777" w:rsidR="00291721" w:rsidRDefault="00291721" w:rsidP="00B22577">
      <w:pPr>
        <w:pStyle w:val="Nidungvnbn"/>
      </w:pPr>
    </w:p>
    <w:p w14:paraId="27C68B42" w14:textId="77777777" w:rsidR="00791EED" w:rsidRPr="00791EED" w:rsidRDefault="00791EED" w:rsidP="00B22577">
      <w:pPr>
        <w:spacing w:before="60" w:after="60" w:line="360" w:lineRule="auto"/>
        <w:jc w:val="both"/>
        <w:outlineLvl w:val="1"/>
        <w:rPr>
          <w:b/>
          <w:sz w:val="28"/>
        </w:rPr>
      </w:pPr>
      <w:bookmarkStart w:id="46" w:name="_Toc91792912"/>
      <w:bookmarkStart w:id="47" w:name="_Toc91793279"/>
      <w:bookmarkStart w:id="48" w:name="_Toc91798332"/>
      <w:r w:rsidRPr="00791EED">
        <w:rPr>
          <w:b/>
          <w:sz w:val="28"/>
        </w:rPr>
        <w:t xml:space="preserve">CÁC </w:t>
      </w:r>
      <w:r>
        <w:rPr>
          <w:b/>
          <w:sz w:val="28"/>
        </w:rPr>
        <w:t>KÝ HIỆU</w:t>
      </w:r>
      <w:bookmarkEnd w:id="46"/>
      <w:bookmarkEnd w:id="47"/>
      <w:bookmarkEnd w:id="48"/>
    </w:p>
    <w:p w14:paraId="4A4126C5" w14:textId="77777777" w:rsidR="00791EED" w:rsidRPr="006C3A2B" w:rsidRDefault="00791EED" w:rsidP="00B22577">
      <w:pPr>
        <w:spacing w:before="60" w:after="60" w:line="360" w:lineRule="auto"/>
        <w:ind w:firstLine="720"/>
        <w:jc w:val="both"/>
      </w:pPr>
    </w:p>
    <w:p w14:paraId="67F2DE23" w14:textId="1AFE184D" w:rsidR="00E013DF" w:rsidRDefault="00791EED" w:rsidP="00B22577">
      <w:pPr>
        <w:spacing w:before="60" w:after="60" w:line="360" w:lineRule="auto"/>
        <w:jc w:val="both"/>
        <w:outlineLvl w:val="1"/>
        <w:rPr>
          <w:b/>
          <w:sz w:val="28"/>
        </w:rPr>
      </w:pPr>
      <w:bookmarkStart w:id="49" w:name="_Toc91792913"/>
      <w:bookmarkStart w:id="50" w:name="_Toc91793280"/>
      <w:bookmarkStart w:id="51" w:name="_Toc91798333"/>
      <w:r w:rsidRPr="00791EED">
        <w:rPr>
          <w:b/>
          <w:sz w:val="28"/>
        </w:rPr>
        <w:t>CÁC CHỮ VIẾT TẮT</w:t>
      </w:r>
      <w:bookmarkEnd w:id="49"/>
      <w:bookmarkEnd w:id="50"/>
      <w:bookmarkEnd w:id="51"/>
    </w:p>
    <w:p w14:paraId="02C4EEB6" w14:textId="77777777" w:rsidR="0005005A" w:rsidRPr="000E2135" w:rsidRDefault="0005005A" w:rsidP="00B22577">
      <w:pPr>
        <w:spacing w:before="60" w:after="60" w:line="360" w:lineRule="auto"/>
        <w:jc w:val="both"/>
      </w:pPr>
    </w:p>
    <w:p w14:paraId="4E136E9A" w14:textId="77777777" w:rsidR="00BD5081" w:rsidRPr="00BD5081" w:rsidRDefault="00BD5081" w:rsidP="00B22577">
      <w:pPr>
        <w:spacing w:before="60" w:after="60" w:line="360" w:lineRule="auto"/>
        <w:jc w:val="both"/>
        <w:rPr>
          <w:sz w:val="26"/>
          <w:szCs w:val="26"/>
        </w:rPr>
      </w:pPr>
    </w:p>
    <w:p w14:paraId="4D73D23D" w14:textId="77777777" w:rsidR="00991286" w:rsidRPr="00991286" w:rsidRDefault="00991286" w:rsidP="00B22577">
      <w:pPr>
        <w:spacing w:before="60" w:after="60" w:line="360" w:lineRule="auto"/>
        <w:jc w:val="both"/>
        <w:rPr>
          <w:sz w:val="26"/>
          <w:szCs w:val="26"/>
        </w:rPr>
      </w:pPr>
    </w:p>
    <w:p w14:paraId="7BDBF953" w14:textId="77777777" w:rsidR="000519BE" w:rsidRPr="000519BE" w:rsidRDefault="000519BE" w:rsidP="00B22577">
      <w:pPr>
        <w:spacing w:before="60" w:after="60" w:line="360" w:lineRule="auto"/>
        <w:jc w:val="both"/>
        <w:rPr>
          <w:bCs/>
          <w:sz w:val="26"/>
          <w:szCs w:val="26"/>
        </w:rPr>
      </w:pPr>
    </w:p>
    <w:p w14:paraId="46ED0A5B" w14:textId="6419BB6A" w:rsidR="00791EED" w:rsidRPr="006C3A2B" w:rsidRDefault="00791EED" w:rsidP="00B22577">
      <w:pPr>
        <w:tabs>
          <w:tab w:val="left" w:pos="709"/>
          <w:tab w:val="left" w:pos="1560"/>
        </w:tabs>
        <w:spacing w:before="60" w:after="60" w:line="360" w:lineRule="auto"/>
        <w:jc w:val="both"/>
      </w:pPr>
    </w:p>
    <w:p w14:paraId="0EB32EB6" w14:textId="77777777" w:rsidR="007E6AB9" w:rsidRPr="005D5C20" w:rsidRDefault="007E6AB9" w:rsidP="00B22577">
      <w:pPr>
        <w:pStyle w:val="Nidungvnbn"/>
      </w:pPr>
    </w:p>
    <w:p w14:paraId="0B13B3F1" w14:textId="77777777" w:rsidR="007E6AB9" w:rsidRDefault="007E6AB9" w:rsidP="00B22577">
      <w:pPr>
        <w:spacing w:after="200" w:line="360" w:lineRule="auto"/>
        <w:rPr>
          <w:sz w:val="26"/>
          <w:szCs w:val="26"/>
        </w:rPr>
      </w:pPr>
      <w:r>
        <w:rPr>
          <w:sz w:val="26"/>
          <w:szCs w:val="26"/>
        </w:rPr>
        <w:br w:type="page"/>
      </w:r>
    </w:p>
    <w:p w14:paraId="0DEAE465" w14:textId="77777777" w:rsidR="007E6AB9" w:rsidRPr="007E6AB9" w:rsidRDefault="007B1A23" w:rsidP="00B22577">
      <w:pPr>
        <w:pStyle w:val="Chng"/>
        <w:jc w:val="center"/>
        <w:outlineLvl w:val="0"/>
      </w:pPr>
      <w:bookmarkStart w:id="52" w:name="_Toc387692909"/>
      <w:bookmarkStart w:id="53" w:name="_Toc36463395"/>
      <w:bookmarkStart w:id="54" w:name="_Toc37095960"/>
      <w:bookmarkStart w:id="55" w:name="_Toc37096502"/>
      <w:bookmarkStart w:id="56" w:name="_Toc38315216"/>
      <w:bookmarkStart w:id="57" w:name="_Toc91792914"/>
      <w:bookmarkStart w:id="58" w:name="_Toc91793281"/>
      <w:bookmarkStart w:id="59" w:name="_Toc91798334"/>
      <w:r>
        <w:lastRenderedPageBreak/>
        <w:t>DANH MỤC CÁC BẢNG BIỂU, HÌNH VẼ, ĐỒ THỊ</w:t>
      </w:r>
      <w:bookmarkEnd w:id="52"/>
      <w:bookmarkEnd w:id="53"/>
      <w:bookmarkEnd w:id="54"/>
      <w:bookmarkEnd w:id="55"/>
      <w:bookmarkEnd w:id="56"/>
      <w:bookmarkEnd w:id="57"/>
      <w:bookmarkEnd w:id="58"/>
      <w:bookmarkEnd w:id="59"/>
    </w:p>
    <w:p w14:paraId="7053D478" w14:textId="0CD9E9B6" w:rsidR="00FD3FFB" w:rsidRDefault="00791EED" w:rsidP="00B22577">
      <w:pPr>
        <w:spacing w:line="360" w:lineRule="auto"/>
        <w:outlineLvl w:val="1"/>
        <w:rPr>
          <w:b/>
          <w:sz w:val="28"/>
        </w:rPr>
      </w:pPr>
      <w:bookmarkStart w:id="60" w:name="_Toc91792915"/>
      <w:bookmarkStart w:id="61" w:name="_Toc91793282"/>
      <w:bookmarkStart w:id="62" w:name="_Toc91798335"/>
      <w:r w:rsidRPr="00791EED">
        <w:rPr>
          <w:b/>
          <w:sz w:val="28"/>
        </w:rPr>
        <w:t>DANH MỤC HÌNH</w:t>
      </w:r>
      <w:bookmarkEnd w:id="60"/>
      <w:bookmarkEnd w:id="61"/>
      <w:bookmarkEnd w:id="62"/>
    </w:p>
    <w:p w14:paraId="57994BAB" w14:textId="089963ED" w:rsidR="009D2AF8" w:rsidRDefault="009D2AF8">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1." </w:instrText>
      </w:r>
      <w:r>
        <w:rPr>
          <w:b/>
          <w:sz w:val="28"/>
        </w:rPr>
        <w:fldChar w:fldCharType="separate"/>
      </w:r>
      <w:hyperlink w:anchor="_Toc91716781" w:history="1">
        <w:r w:rsidRPr="009B34D5">
          <w:rPr>
            <w:rStyle w:val="Hyperlink"/>
            <w:noProof/>
          </w:rPr>
          <w:t>Hình 1.1 Sơ đồ ý tưởng Ngân hàng Tiên Phong</w:t>
        </w:r>
        <w:r>
          <w:rPr>
            <w:noProof/>
            <w:webHidden/>
          </w:rPr>
          <w:tab/>
        </w:r>
        <w:r>
          <w:rPr>
            <w:noProof/>
            <w:webHidden/>
          </w:rPr>
          <w:fldChar w:fldCharType="begin"/>
        </w:r>
        <w:r>
          <w:rPr>
            <w:noProof/>
            <w:webHidden/>
          </w:rPr>
          <w:instrText xml:space="preserve"> PAGEREF _Toc91716781 \h </w:instrText>
        </w:r>
        <w:r>
          <w:rPr>
            <w:noProof/>
            <w:webHidden/>
          </w:rPr>
        </w:r>
        <w:r>
          <w:rPr>
            <w:noProof/>
            <w:webHidden/>
          </w:rPr>
          <w:fldChar w:fldCharType="separate"/>
        </w:r>
        <w:r>
          <w:rPr>
            <w:noProof/>
            <w:webHidden/>
          </w:rPr>
          <w:t>6</w:t>
        </w:r>
        <w:r>
          <w:rPr>
            <w:noProof/>
            <w:webHidden/>
          </w:rPr>
          <w:fldChar w:fldCharType="end"/>
        </w:r>
      </w:hyperlink>
    </w:p>
    <w:p w14:paraId="2B336344" w14:textId="77777777" w:rsidR="009D2AF8" w:rsidRDefault="009D2AF8" w:rsidP="00B22577">
      <w:pPr>
        <w:spacing w:line="360" w:lineRule="auto"/>
        <w:rPr>
          <w:noProof/>
        </w:rPr>
      </w:pPr>
      <w:r>
        <w:rPr>
          <w:b/>
          <w:sz w:val="28"/>
        </w:rPr>
        <w:fldChar w:fldCharType="end"/>
      </w:r>
      <w:r>
        <w:rPr>
          <w:b/>
          <w:sz w:val="28"/>
        </w:rPr>
        <w:fldChar w:fldCharType="begin"/>
      </w:r>
      <w:r>
        <w:rPr>
          <w:b/>
          <w:sz w:val="28"/>
        </w:rPr>
        <w:instrText xml:space="preserve"> TOC \h \z \c "Hình 2." </w:instrText>
      </w:r>
      <w:r>
        <w:rPr>
          <w:b/>
          <w:sz w:val="28"/>
        </w:rPr>
        <w:fldChar w:fldCharType="separate"/>
      </w:r>
    </w:p>
    <w:p w14:paraId="6D73F1A8" w14:textId="2B3E8099"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86" w:history="1">
        <w:r w:rsidR="009D2AF8" w:rsidRPr="00B475B3">
          <w:rPr>
            <w:rStyle w:val="Hyperlink"/>
            <w:noProof/>
          </w:rPr>
          <w:t>Hình 2.1 Router 2911</w:t>
        </w:r>
        <w:r w:rsidR="009D2AF8">
          <w:rPr>
            <w:noProof/>
            <w:webHidden/>
          </w:rPr>
          <w:tab/>
        </w:r>
        <w:r w:rsidR="009D2AF8">
          <w:rPr>
            <w:noProof/>
            <w:webHidden/>
          </w:rPr>
          <w:fldChar w:fldCharType="begin"/>
        </w:r>
        <w:r w:rsidR="009D2AF8">
          <w:rPr>
            <w:noProof/>
            <w:webHidden/>
          </w:rPr>
          <w:instrText xml:space="preserve"> PAGEREF _Toc91716786 \h </w:instrText>
        </w:r>
        <w:r w:rsidR="009D2AF8">
          <w:rPr>
            <w:noProof/>
            <w:webHidden/>
          </w:rPr>
        </w:r>
        <w:r w:rsidR="009D2AF8">
          <w:rPr>
            <w:noProof/>
            <w:webHidden/>
          </w:rPr>
          <w:fldChar w:fldCharType="separate"/>
        </w:r>
        <w:r w:rsidR="009D2AF8">
          <w:rPr>
            <w:noProof/>
            <w:webHidden/>
          </w:rPr>
          <w:t>13</w:t>
        </w:r>
        <w:r w:rsidR="009D2AF8">
          <w:rPr>
            <w:noProof/>
            <w:webHidden/>
          </w:rPr>
          <w:fldChar w:fldCharType="end"/>
        </w:r>
      </w:hyperlink>
    </w:p>
    <w:p w14:paraId="140A9E97" w14:textId="184448FB"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87" w:history="1">
        <w:r w:rsidR="009D2AF8" w:rsidRPr="00B475B3">
          <w:rPr>
            <w:rStyle w:val="Hyperlink"/>
            <w:noProof/>
          </w:rPr>
          <w:t>Hình 2.2 Swith 2960</w:t>
        </w:r>
        <w:r w:rsidR="009D2AF8">
          <w:rPr>
            <w:noProof/>
            <w:webHidden/>
          </w:rPr>
          <w:tab/>
        </w:r>
        <w:r w:rsidR="009D2AF8">
          <w:rPr>
            <w:noProof/>
            <w:webHidden/>
          </w:rPr>
          <w:fldChar w:fldCharType="begin"/>
        </w:r>
        <w:r w:rsidR="009D2AF8">
          <w:rPr>
            <w:noProof/>
            <w:webHidden/>
          </w:rPr>
          <w:instrText xml:space="preserve"> PAGEREF _Toc91716787 \h </w:instrText>
        </w:r>
        <w:r w:rsidR="009D2AF8">
          <w:rPr>
            <w:noProof/>
            <w:webHidden/>
          </w:rPr>
        </w:r>
        <w:r w:rsidR="009D2AF8">
          <w:rPr>
            <w:noProof/>
            <w:webHidden/>
          </w:rPr>
          <w:fldChar w:fldCharType="separate"/>
        </w:r>
        <w:r w:rsidR="009D2AF8">
          <w:rPr>
            <w:noProof/>
            <w:webHidden/>
          </w:rPr>
          <w:t>15</w:t>
        </w:r>
        <w:r w:rsidR="009D2AF8">
          <w:rPr>
            <w:noProof/>
            <w:webHidden/>
          </w:rPr>
          <w:fldChar w:fldCharType="end"/>
        </w:r>
      </w:hyperlink>
    </w:p>
    <w:p w14:paraId="2E413C95" w14:textId="77777777" w:rsidR="009D2AF8" w:rsidRDefault="009D2AF8" w:rsidP="00B22577">
      <w:pPr>
        <w:spacing w:line="360" w:lineRule="auto"/>
        <w:rPr>
          <w:noProof/>
        </w:rPr>
      </w:pPr>
      <w:r>
        <w:rPr>
          <w:b/>
          <w:sz w:val="28"/>
        </w:rPr>
        <w:fldChar w:fldCharType="end"/>
      </w:r>
      <w:r>
        <w:rPr>
          <w:b/>
          <w:sz w:val="28"/>
        </w:rPr>
        <w:fldChar w:fldCharType="begin"/>
      </w:r>
      <w:r>
        <w:rPr>
          <w:b/>
          <w:sz w:val="28"/>
        </w:rPr>
        <w:instrText xml:space="preserve"> TOC \h \z \c "Hình 3." </w:instrText>
      </w:r>
      <w:r>
        <w:rPr>
          <w:b/>
          <w:sz w:val="28"/>
        </w:rPr>
        <w:fldChar w:fldCharType="separate"/>
      </w:r>
    </w:p>
    <w:p w14:paraId="17BDF2B4" w14:textId="3375227C"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1" w:history="1">
        <w:r w:rsidR="009D2AF8" w:rsidRPr="00C744F8">
          <w:rPr>
            <w:rStyle w:val="Hyperlink"/>
            <w:noProof/>
          </w:rPr>
          <w:t>Hình 3.1 Wired EAP</w:t>
        </w:r>
        <w:r w:rsidR="009D2AF8">
          <w:rPr>
            <w:noProof/>
            <w:webHidden/>
          </w:rPr>
          <w:tab/>
        </w:r>
        <w:r w:rsidR="009D2AF8">
          <w:rPr>
            <w:noProof/>
            <w:webHidden/>
          </w:rPr>
          <w:fldChar w:fldCharType="begin"/>
        </w:r>
        <w:r w:rsidR="009D2AF8">
          <w:rPr>
            <w:noProof/>
            <w:webHidden/>
          </w:rPr>
          <w:instrText xml:space="preserve"> PAGEREF _Toc91716791 \h </w:instrText>
        </w:r>
        <w:r w:rsidR="009D2AF8">
          <w:rPr>
            <w:noProof/>
            <w:webHidden/>
          </w:rPr>
        </w:r>
        <w:r w:rsidR="009D2AF8">
          <w:rPr>
            <w:noProof/>
            <w:webHidden/>
          </w:rPr>
          <w:fldChar w:fldCharType="separate"/>
        </w:r>
        <w:r w:rsidR="009D2AF8">
          <w:rPr>
            <w:noProof/>
            <w:webHidden/>
          </w:rPr>
          <w:t>28</w:t>
        </w:r>
        <w:r w:rsidR="009D2AF8">
          <w:rPr>
            <w:noProof/>
            <w:webHidden/>
          </w:rPr>
          <w:fldChar w:fldCharType="end"/>
        </w:r>
      </w:hyperlink>
    </w:p>
    <w:p w14:paraId="6D149D4F" w14:textId="1659CC6C"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2" w:history="1">
        <w:r w:rsidR="009D2AF8" w:rsidRPr="00C744F8">
          <w:rPr>
            <w:rStyle w:val="Hyperlink"/>
            <w:noProof/>
          </w:rPr>
          <w:t>Hình 3.2 Wireless EAP</w:t>
        </w:r>
        <w:r w:rsidR="009D2AF8">
          <w:rPr>
            <w:noProof/>
            <w:webHidden/>
          </w:rPr>
          <w:tab/>
        </w:r>
        <w:r w:rsidR="009D2AF8">
          <w:rPr>
            <w:noProof/>
            <w:webHidden/>
          </w:rPr>
          <w:fldChar w:fldCharType="begin"/>
        </w:r>
        <w:r w:rsidR="009D2AF8">
          <w:rPr>
            <w:noProof/>
            <w:webHidden/>
          </w:rPr>
          <w:instrText xml:space="preserve"> PAGEREF _Toc91716792 \h </w:instrText>
        </w:r>
        <w:r w:rsidR="009D2AF8">
          <w:rPr>
            <w:noProof/>
            <w:webHidden/>
          </w:rPr>
        </w:r>
        <w:r w:rsidR="009D2AF8">
          <w:rPr>
            <w:noProof/>
            <w:webHidden/>
          </w:rPr>
          <w:fldChar w:fldCharType="separate"/>
        </w:r>
        <w:r w:rsidR="009D2AF8">
          <w:rPr>
            <w:noProof/>
            <w:webHidden/>
          </w:rPr>
          <w:t>28</w:t>
        </w:r>
        <w:r w:rsidR="009D2AF8">
          <w:rPr>
            <w:noProof/>
            <w:webHidden/>
          </w:rPr>
          <w:fldChar w:fldCharType="end"/>
        </w:r>
      </w:hyperlink>
    </w:p>
    <w:p w14:paraId="47808CE7" w14:textId="77777777" w:rsidR="009D2AF8" w:rsidRDefault="009D2AF8" w:rsidP="00B22577">
      <w:pPr>
        <w:spacing w:line="360" w:lineRule="auto"/>
        <w:rPr>
          <w:noProof/>
        </w:rPr>
      </w:pPr>
      <w:r>
        <w:rPr>
          <w:b/>
          <w:sz w:val="28"/>
        </w:rPr>
        <w:fldChar w:fldCharType="end"/>
      </w:r>
      <w:r>
        <w:rPr>
          <w:b/>
          <w:sz w:val="28"/>
        </w:rPr>
        <w:fldChar w:fldCharType="begin"/>
      </w:r>
      <w:r>
        <w:rPr>
          <w:b/>
          <w:sz w:val="28"/>
        </w:rPr>
        <w:instrText xml:space="preserve"> TOC \h \z \c "Hình 4." </w:instrText>
      </w:r>
      <w:r>
        <w:rPr>
          <w:b/>
          <w:sz w:val="28"/>
        </w:rPr>
        <w:fldChar w:fldCharType="separate"/>
      </w:r>
    </w:p>
    <w:p w14:paraId="29AA4FB6" w14:textId="48AE1505"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6" w:history="1">
        <w:r w:rsidR="009D2AF8" w:rsidRPr="00206AC3">
          <w:rPr>
            <w:rStyle w:val="Hyperlink"/>
            <w:noProof/>
          </w:rPr>
          <w:t>Hình 4.1 Bản thiết kế sơ đồ mạng tầng 1</w:t>
        </w:r>
        <w:r w:rsidR="009D2AF8">
          <w:rPr>
            <w:noProof/>
            <w:webHidden/>
          </w:rPr>
          <w:tab/>
        </w:r>
        <w:r w:rsidR="009D2AF8">
          <w:rPr>
            <w:noProof/>
            <w:webHidden/>
          </w:rPr>
          <w:fldChar w:fldCharType="begin"/>
        </w:r>
        <w:r w:rsidR="009D2AF8">
          <w:rPr>
            <w:noProof/>
            <w:webHidden/>
          </w:rPr>
          <w:instrText xml:space="preserve"> PAGEREF _Toc91716796 \h </w:instrText>
        </w:r>
        <w:r w:rsidR="009D2AF8">
          <w:rPr>
            <w:noProof/>
            <w:webHidden/>
          </w:rPr>
        </w:r>
        <w:r w:rsidR="009D2AF8">
          <w:rPr>
            <w:noProof/>
            <w:webHidden/>
          </w:rPr>
          <w:fldChar w:fldCharType="separate"/>
        </w:r>
        <w:r w:rsidR="009D2AF8">
          <w:rPr>
            <w:noProof/>
            <w:webHidden/>
          </w:rPr>
          <w:t>30</w:t>
        </w:r>
        <w:r w:rsidR="009D2AF8">
          <w:rPr>
            <w:noProof/>
            <w:webHidden/>
          </w:rPr>
          <w:fldChar w:fldCharType="end"/>
        </w:r>
      </w:hyperlink>
    </w:p>
    <w:p w14:paraId="05C0D223" w14:textId="17FD8CC9"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7" w:history="1">
        <w:r w:rsidR="009D2AF8" w:rsidRPr="00206AC3">
          <w:rPr>
            <w:rStyle w:val="Hyperlink"/>
            <w:noProof/>
          </w:rPr>
          <w:t>Hình 4.2 Bản thiết kế sơ đồ mạng tầng 2</w:t>
        </w:r>
        <w:r w:rsidR="009D2AF8">
          <w:rPr>
            <w:noProof/>
            <w:webHidden/>
          </w:rPr>
          <w:tab/>
        </w:r>
        <w:r w:rsidR="009D2AF8">
          <w:rPr>
            <w:noProof/>
            <w:webHidden/>
          </w:rPr>
          <w:fldChar w:fldCharType="begin"/>
        </w:r>
        <w:r w:rsidR="009D2AF8">
          <w:rPr>
            <w:noProof/>
            <w:webHidden/>
          </w:rPr>
          <w:instrText xml:space="preserve"> PAGEREF _Toc91716797 \h </w:instrText>
        </w:r>
        <w:r w:rsidR="009D2AF8">
          <w:rPr>
            <w:noProof/>
            <w:webHidden/>
          </w:rPr>
        </w:r>
        <w:r w:rsidR="009D2AF8">
          <w:rPr>
            <w:noProof/>
            <w:webHidden/>
          </w:rPr>
          <w:fldChar w:fldCharType="separate"/>
        </w:r>
        <w:r w:rsidR="009D2AF8">
          <w:rPr>
            <w:noProof/>
            <w:webHidden/>
          </w:rPr>
          <w:t>31</w:t>
        </w:r>
        <w:r w:rsidR="009D2AF8">
          <w:rPr>
            <w:noProof/>
            <w:webHidden/>
          </w:rPr>
          <w:fldChar w:fldCharType="end"/>
        </w:r>
      </w:hyperlink>
    </w:p>
    <w:p w14:paraId="514A3419" w14:textId="77102C55"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8" w:history="1">
        <w:r w:rsidR="009D2AF8" w:rsidRPr="00206AC3">
          <w:rPr>
            <w:rStyle w:val="Hyperlink"/>
            <w:noProof/>
          </w:rPr>
          <w:t>Hình 4.3 Bản thiết kế sơ đồ mạng tầng 3</w:t>
        </w:r>
        <w:r w:rsidR="009D2AF8">
          <w:rPr>
            <w:noProof/>
            <w:webHidden/>
          </w:rPr>
          <w:tab/>
        </w:r>
        <w:r w:rsidR="009D2AF8">
          <w:rPr>
            <w:noProof/>
            <w:webHidden/>
          </w:rPr>
          <w:fldChar w:fldCharType="begin"/>
        </w:r>
        <w:r w:rsidR="009D2AF8">
          <w:rPr>
            <w:noProof/>
            <w:webHidden/>
          </w:rPr>
          <w:instrText xml:space="preserve"> PAGEREF _Toc91716798 \h </w:instrText>
        </w:r>
        <w:r w:rsidR="009D2AF8">
          <w:rPr>
            <w:noProof/>
            <w:webHidden/>
          </w:rPr>
        </w:r>
        <w:r w:rsidR="009D2AF8">
          <w:rPr>
            <w:noProof/>
            <w:webHidden/>
          </w:rPr>
          <w:fldChar w:fldCharType="separate"/>
        </w:r>
        <w:r w:rsidR="009D2AF8">
          <w:rPr>
            <w:noProof/>
            <w:webHidden/>
          </w:rPr>
          <w:t>32</w:t>
        </w:r>
        <w:r w:rsidR="009D2AF8">
          <w:rPr>
            <w:noProof/>
            <w:webHidden/>
          </w:rPr>
          <w:fldChar w:fldCharType="end"/>
        </w:r>
      </w:hyperlink>
    </w:p>
    <w:p w14:paraId="26BD8371" w14:textId="6C3820A4"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799" w:history="1">
        <w:r w:rsidR="009D2AF8" w:rsidRPr="00206AC3">
          <w:rPr>
            <w:rStyle w:val="Hyperlink"/>
            <w:noProof/>
          </w:rPr>
          <w:t>Hình 4.4 Bản thiết kế sơ đồ mạng Server tầng 3</w:t>
        </w:r>
        <w:r w:rsidR="009D2AF8">
          <w:rPr>
            <w:noProof/>
            <w:webHidden/>
          </w:rPr>
          <w:tab/>
        </w:r>
        <w:r w:rsidR="009D2AF8">
          <w:rPr>
            <w:noProof/>
            <w:webHidden/>
          </w:rPr>
          <w:fldChar w:fldCharType="begin"/>
        </w:r>
        <w:r w:rsidR="009D2AF8">
          <w:rPr>
            <w:noProof/>
            <w:webHidden/>
          </w:rPr>
          <w:instrText xml:space="preserve"> PAGEREF _Toc91716799 \h </w:instrText>
        </w:r>
        <w:r w:rsidR="009D2AF8">
          <w:rPr>
            <w:noProof/>
            <w:webHidden/>
          </w:rPr>
        </w:r>
        <w:r w:rsidR="009D2AF8">
          <w:rPr>
            <w:noProof/>
            <w:webHidden/>
          </w:rPr>
          <w:fldChar w:fldCharType="separate"/>
        </w:r>
        <w:r w:rsidR="009D2AF8">
          <w:rPr>
            <w:noProof/>
            <w:webHidden/>
          </w:rPr>
          <w:t>33</w:t>
        </w:r>
        <w:r w:rsidR="009D2AF8">
          <w:rPr>
            <w:noProof/>
            <w:webHidden/>
          </w:rPr>
          <w:fldChar w:fldCharType="end"/>
        </w:r>
      </w:hyperlink>
    </w:p>
    <w:p w14:paraId="4F685027" w14:textId="2F57C674"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800" w:history="1">
        <w:r w:rsidR="009D2AF8" w:rsidRPr="00206AC3">
          <w:rPr>
            <w:rStyle w:val="Hyperlink"/>
            <w:noProof/>
          </w:rPr>
          <w:t>Hình 4.5 Bản thiết kế kết nối Router</w:t>
        </w:r>
        <w:r w:rsidR="009D2AF8">
          <w:rPr>
            <w:noProof/>
            <w:webHidden/>
          </w:rPr>
          <w:tab/>
        </w:r>
        <w:r w:rsidR="009D2AF8">
          <w:rPr>
            <w:noProof/>
            <w:webHidden/>
          </w:rPr>
          <w:fldChar w:fldCharType="begin"/>
        </w:r>
        <w:r w:rsidR="009D2AF8">
          <w:rPr>
            <w:noProof/>
            <w:webHidden/>
          </w:rPr>
          <w:instrText xml:space="preserve"> PAGEREF _Toc91716800 \h </w:instrText>
        </w:r>
        <w:r w:rsidR="009D2AF8">
          <w:rPr>
            <w:noProof/>
            <w:webHidden/>
          </w:rPr>
        </w:r>
        <w:r w:rsidR="009D2AF8">
          <w:rPr>
            <w:noProof/>
            <w:webHidden/>
          </w:rPr>
          <w:fldChar w:fldCharType="separate"/>
        </w:r>
        <w:r w:rsidR="009D2AF8">
          <w:rPr>
            <w:noProof/>
            <w:webHidden/>
          </w:rPr>
          <w:t>34</w:t>
        </w:r>
        <w:r w:rsidR="009D2AF8">
          <w:rPr>
            <w:noProof/>
            <w:webHidden/>
          </w:rPr>
          <w:fldChar w:fldCharType="end"/>
        </w:r>
      </w:hyperlink>
    </w:p>
    <w:p w14:paraId="6FD7DAA8" w14:textId="415DDEE4" w:rsidR="009D2AF8" w:rsidRDefault="00A2576E">
      <w:pPr>
        <w:pStyle w:val="TableofFigures"/>
        <w:tabs>
          <w:tab w:val="right" w:leader="dot" w:pos="9111"/>
        </w:tabs>
        <w:rPr>
          <w:rFonts w:asciiTheme="minorHAnsi" w:eastAsiaTheme="minorEastAsia" w:hAnsiTheme="minorHAnsi" w:cstheme="minorBidi"/>
          <w:noProof/>
          <w:sz w:val="22"/>
          <w:szCs w:val="22"/>
        </w:rPr>
      </w:pPr>
      <w:hyperlink w:anchor="_Toc91716801" w:history="1">
        <w:r w:rsidR="009D2AF8" w:rsidRPr="00206AC3">
          <w:rPr>
            <w:rStyle w:val="Hyperlink"/>
            <w:noProof/>
          </w:rPr>
          <w:t>Hình 4.6 Bản thiết kế sơ đồ tổng quát</w:t>
        </w:r>
        <w:r w:rsidR="009D2AF8">
          <w:rPr>
            <w:noProof/>
            <w:webHidden/>
          </w:rPr>
          <w:tab/>
        </w:r>
        <w:r w:rsidR="009D2AF8">
          <w:rPr>
            <w:noProof/>
            <w:webHidden/>
          </w:rPr>
          <w:fldChar w:fldCharType="begin"/>
        </w:r>
        <w:r w:rsidR="009D2AF8">
          <w:rPr>
            <w:noProof/>
            <w:webHidden/>
          </w:rPr>
          <w:instrText xml:space="preserve"> PAGEREF _Toc91716801 \h </w:instrText>
        </w:r>
        <w:r w:rsidR="009D2AF8">
          <w:rPr>
            <w:noProof/>
            <w:webHidden/>
          </w:rPr>
        </w:r>
        <w:r w:rsidR="009D2AF8">
          <w:rPr>
            <w:noProof/>
            <w:webHidden/>
          </w:rPr>
          <w:fldChar w:fldCharType="separate"/>
        </w:r>
        <w:r w:rsidR="009D2AF8">
          <w:rPr>
            <w:noProof/>
            <w:webHidden/>
          </w:rPr>
          <w:t>35</w:t>
        </w:r>
        <w:r w:rsidR="009D2AF8">
          <w:rPr>
            <w:noProof/>
            <w:webHidden/>
          </w:rPr>
          <w:fldChar w:fldCharType="end"/>
        </w:r>
      </w:hyperlink>
    </w:p>
    <w:p w14:paraId="5A6BA410" w14:textId="77777777" w:rsidR="00856AEE" w:rsidRDefault="009D2AF8" w:rsidP="00B22577">
      <w:pPr>
        <w:spacing w:line="360" w:lineRule="auto"/>
        <w:rPr>
          <w:noProof/>
        </w:rPr>
      </w:pPr>
      <w:r>
        <w:rPr>
          <w:b/>
          <w:sz w:val="28"/>
        </w:rPr>
        <w:fldChar w:fldCharType="end"/>
      </w:r>
      <w:r w:rsidR="00856AEE">
        <w:rPr>
          <w:b/>
          <w:sz w:val="28"/>
        </w:rPr>
        <w:fldChar w:fldCharType="begin"/>
      </w:r>
      <w:r w:rsidR="00856AEE">
        <w:rPr>
          <w:b/>
          <w:sz w:val="28"/>
        </w:rPr>
        <w:instrText xml:space="preserve"> TOC \h \z \c "Hình 5." </w:instrText>
      </w:r>
      <w:r w:rsidR="00856AEE">
        <w:rPr>
          <w:b/>
          <w:sz w:val="28"/>
        </w:rPr>
        <w:fldChar w:fldCharType="separate"/>
      </w:r>
    </w:p>
    <w:p w14:paraId="6E81DB71" w14:textId="6CE7D34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2" w:history="1">
        <w:r w:rsidR="00856AEE" w:rsidRPr="008B118E">
          <w:rPr>
            <w:rStyle w:val="Hyperlink"/>
            <w:noProof/>
          </w:rPr>
          <w:t>Hình 5.1 Bản vẽ thiết kế tổng quát lắp đặt</w:t>
        </w:r>
        <w:r w:rsidR="00856AEE">
          <w:rPr>
            <w:noProof/>
            <w:webHidden/>
          </w:rPr>
          <w:tab/>
        </w:r>
        <w:r w:rsidR="00856AEE">
          <w:rPr>
            <w:noProof/>
            <w:webHidden/>
          </w:rPr>
          <w:fldChar w:fldCharType="begin"/>
        </w:r>
        <w:r w:rsidR="00856AEE">
          <w:rPr>
            <w:noProof/>
            <w:webHidden/>
          </w:rPr>
          <w:instrText xml:space="preserve"> PAGEREF _Toc91716882 \h </w:instrText>
        </w:r>
        <w:r w:rsidR="00856AEE">
          <w:rPr>
            <w:noProof/>
            <w:webHidden/>
          </w:rPr>
        </w:r>
        <w:r w:rsidR="00856AEE">
          <w:rPr>
            <w:noProof/>
            <w:webHidden/>
          </w:rPr>
          <w:fldChar w:fldCharType="separate"/>
        </w:r>
        <w:r w:rsidR="00856AEE">
          <w:rPr>
            <w:noProof/>
            <w:webHidden/>
          </w:rPr>
          <w:t>40</w:t>
        </w:r>
        <w:r w:rsidR="00856AEE">
          <w:rPr>
            <w:noProof/>
            <w:webHidden/>
          </w:rPr>
          <w:fldChar w:fldCharType="end"/>
        </w:r>
      </w:hyperlink>
    </w:p>
    <w:p w14:paraId="06CC71E5" w14:textId="0F8E723E"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3" w:history="1">
        <w:r w:rsidR="00856AEE" w:rsidRPr="008B118E">
          <w:rPr>
            <w:rStyle w:val="Hyperlink"/>
            <w:noProof/>
          </w:rPr>
          <w:t>Hình 5.2 Lắp đặt 3 Router 2911</w:t>
        </w:r>
        <w:r w:rsidR="00856AEE">
          <w:rPr>
            <w:noProof/>
            <w:webHidden/>
          </w:rPr>
          <w:tab/>
        </w:r>
        <w:r w:rsidR="00856AEE">
          <w:rPr>
            <w:noProof/>
            <w:webHidden/>
          </w:rPr>
          <w:fldChar w:fldCharType="begin"/>
        </w:r>
        <w:r w:rsidR="00856AEE">
          <w:rPr>
            <w:noProof/>
            <w:webHidden/>
          </w:rPr>
          <w:instrText xml:space="preserve"> PAGEREF _Toc91716883 \h </w:instrText>
        </w:r>
        <w:r w:rsidR="00856AEE">
          <w:rPr>
            <w:noProof/>
            <w:webHidden/>
          </w:rPr>
        </w:r>
        <w:r w:rsidR="00856AEE">
          <w:rPr>
            <w:noProof/>
            <w:webHidden/>
          </w:rPr>
          <w:fldChar w:fldCharType="separate"/>
        </w:r>
        <w:r w:rsidR="00856AEE">
          <w:rPr>
            <w:noProof/>
            <w:webHidden/>
          </w:rPr>
          <w:t>41</w:t>
        </w:r>
        <w:r w:rsidR="00856AEE">
          <w:rPr>
            <w:noProof/>
            <w:webHidden/>
          </w:rPr>
          <w:fldChar w:fldCharType="end"/>
        </w:r>
      </w:hyperlink>
    </w:p>
    <w:p w14:paraId="6C3A0AC5" w14:textId="6EB3FD5E"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4" w:history="1">
        <w:r w:rsidR="00856AEE" w:rsidRPr="008B118E">
          <w:rPr>
            <w:rStyle w:val="Hyperlink"/>
            <w:noProof/>
          </w:rPr>
          <w:t>Hình 5.3 Bước xử lý Router tầng 1 trước khi kết nối 3 router với nhau</w:t>
        </w:r>
        <w:r w:rsidR="00856AEE">
          <w:rPr>
            <w:noProof/>
            <w:webHidden/>
          </w:rPr>
          <w:tab/>
        </w:r>
        <w:r w:rsidR="00856AEE">
          <w:rPr>
            <w:noProof/>
            <w:webHidden/>
          </w:rPr>
          <w:fldChar w:fldCharType="begin"/>
        </w:r>
        <w:r w:rsidR="00856AEE">
          <w:rPr>
            <w:noProof/>
            <w:webHidden/>
          </w:rPr>
          <w:instrText xml:space="preserve"> PAGEREF _Toc91716884 \h </w:instrText>
        </w:r>
        <w:r w:rsidR="00856AEE">
          <w:rPr>
            <w:noProof/>
            <w:webHidden/>
          </w:rPr>
        </w:r>
        <w:r w:rsidR="00856AEE">
          <w:rPr>
            <w:noProof/>
            <w:webHidden/>
          </w:rPr>
          <w:fldChar w:fldCharType="separate"/>
        </w:r>
        <w:r w:rsidR="00856AEE">
          <w:rPr>
            <w:noProof/>
            <w:webHidden/>
          </w:rPr>
          <w:t>42</w:t>
        </w:r>
        <w:r w:rsidR="00856AEE">
          <w:rPr>
            <w:noProof/>
            <w:webHidden/>
          </w:rPr>
          <w:fldChar w:fldCharType="end"/>
        </w:r>
      </w:hyperlink>
    </w:p>
    <w:p w14:paraId="09BC2AB2" w14:textId="7EBD47D5"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5" w:history="1">
        <w:r w:rsidR="00856AEE" w:rsidRPr="008B118E">
          <w:rPr>
            <w:rStyle w:val="Hyperlink"/>
            <w:noProof/>
          </w:rPr>
          <w:t>Hình 5.4 Bước xử lý Router tầng 2 trước khi kết nối 3 router với nhau</w:t>
        </w:r>
        <w:r w:rsidR="00856AEE">
          <w:rPr>
            <w:noProof/>
            <w:webHidden/>
          </w:rPr>
          <w:tab/>
        </w:r>
        <w:r w:rsidR="00856AEE">
          <w:rPr>
            <w:noProof/>
            <w:webHidden/>
          </w:rPr>
          <w:fldChar w:fldCharType="begin"/>
        </w:r>
        <w:r w:rsidR="00856AEE">
          <w:rPr>
            <w:noProof/>
            <w:webHidden/>
          </w:rPr>
          <w:instrText xml:space="preserve"> PAGEREF _Toc91716885 \h </w:instrText>
        </w:r>
        <w:r w:rsidR="00856AEE">
          <w:rPr>
            <w:noProof/>
            <w:webHidden/>
          </w:rPr>
        </w:r>
        <w:r w:rsidR="00856AEE">
          <w:rPr>
            <w:noProof/>
            <w:webHidden/>
          </w:rPr>
          <w:fldChar w:fldCharType="separate"/>
        </w:r>
        <w:r w:rsidR="00856AEE">
          <w:rPr>
            <w:noProof/>
            <w:webHidden/>
          </w:rPr>
          <w:t>43</w:t>
        </w:r>
        <w:r w:rsidR="00856AEE">
          <w:rPr>
            <w:noProof/>
            <w:webHidden/>
          </w:rPr>
          <w:fldChar w:fldCharType="end"/>
        </w:r>
      </w:hyperlink>
    </w:p>
    <w:p w14:paraId="12BE9D59" w14:textId="3AD4B18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6" w:history="1">
        <w:r w:rsidR="00856AEE" w:rsidRPr="008B118E">
          <w:rPr>
            <w:rStyle w:val="Hyperlink"/>
            <w:noProof/>
          </w:rPr>
          <w:t>Hình 5.5 Bước xử lý Router tầng 3 trước khi kết nối 3 router với nhau</w:t>
        </w:r>
        <w:r w:rsidR="00856AEE">
          <w:rPr>
            <w:noProof/>
            <w:webHidden/>
          </w:rPr>
          <w:tab/>
        </w:r>
        <w:r w:rsidR="00856AEE">
          <w:rPr>
            <w:noProof/>
            <w:webHidden/>
          </w:rPr>
          <w:fldChar w:fldCharType="begin"/>
        </w:r>
        <w:r w:rsidR="00856AEE">
          <w:rPr>
            <w:noProof/>
            <w:webHidden/>
          </w:rPr>
          <w:instrText xml:space="preserve"> PAGEREF _Toc91716886 \h </w:instrText>
        </w:r>
        <w:r w:rsidR="00856AEE">
          <w:rPr>
            <w:noProof/>
            <w:webHidden/>
          </w:rPr>
        </w:r>
        <w:r w:rsidR="00856AEE">
          <w:rPr>
            <w:noProof/>
            <w:webHidden/>
          </w:rPr>
          <w:fldChar w:fldCharType="separate"/>
        </w:r>
        <w:r w:rsidR="00856AEE">
          <w:rPr>
            <w:noProof/>
            <w:webHidden/>
          </w:rPr>
          <w:t>44</w:t>
        </w:r>
        <w:r w:rsidR="00856AEE">
          <w:rPr>
            <w:noProof/>
            <w:webHidden/>
          </w:rPr>
          <w:fldChar w:fldCharType="end"/>
        </w:r>
      </w:hyperlink>
    </w:p>
    <w:p w14:paraId="35A71907" w14:textId="5C3B04F7"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7" w:history="1">
        <w:r w:rsidR="00856AEE" w:rsidRPr="008B118E">
          <w:rPr>
            <w:rStyle w:val="Hyperlink"/>
            <w:noProof/>
          </w:rPr>
          <w:t>Hình 5.6 Đổi tên Router1 thành Core1</w:t>
        </w:r>
        <w:r w:rsidR="00856AEE">
          <w:rPr>
            <w:noProof/>
            <w:webHidden/>
          </w:rPr>
          <w:tab/>
        </w:r>
        <w:r w:rsidR="00856AEE">
          <w:rPr>
            <w:noProof/>
            <w:webHidden/>
          </w:rPr>
          <w:fldChar w:fldCharType="begin"/>
        </w:r>
        <w:r w:rsidR="00856AEE">
          <w:rPr>
            <w:noProof/>
            <w:webHidden/>
          </w:rPr>
          <w:instrText xml:space="preserve"> PAGEREF _Toc91716887 \h </w:instrText>
        </w:r>
        <w:r w:rsidR="00856AEE">
          <w:rPr>
            <w:noProof/>
            <w:webHidden/>
          </w:rPr>
        </w:r>
        <w:r w:rsidR="00856AEE">
          <w:rPr>
            <w:noProof/>
            <w:webHidden/>
          </w:rPr>
          <w:fldChar w:fldCharType="separate"/>
        </w:r>
        <w:r w:rsidR="00856AEE">
          <w:rPr>
            <w:noProof/>
            <w:webHidden/>
          </w:rPr>
          <w:t>44</w:t>
        </w:r>
        <w:r w:rsidR="00856AEE">
          <w:rPr>
            <w:noProof/>
            <w:webHidden/>
          </w:rPr>
          <w:fldChar w:fldCharType="end"/>
        </w:r>
      </w:hyperlink>
    </w:p>
    <w:p w14:paraId="6677F623" w14:textId="5B7191B0"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8" w:history="1">
        <w:r w:rsidR="00856AEE" w:rsidRPr="008B118E">
          <w:rPr>
            <w:rStyle w:val="Hyperlink"/>
            <w:noProof/>
          </w:rPr>
          <w:t>Hình 5.7 Đổi tên Router2 thành Core2</w:t>
        </w:r>
        <w:r w:rsidR="00856AEE">
          <w:rPr>
            <w:noProof/>
            <w:webHidden/>
          </w:rPr>
          <w:tab/>
        </w:r>
        <w:r w:rsidR="00856AEE">
          <w:rPr>
            <w:noProof/>
            <w:webHidden/>
          </w:rPr>
          <w:fldChar w:fldCharType="begin"/>
        </w:r>
        <w:r w:rsidR="00856AEE">
          <w:rPr>
            <w:noProof/>
            <w:webHidden/>
          </w:rPr>
          <w:instrText xml:space="preserve"> PAGEREF _Toc91716888 \h </w:instrText>
        </w:r>
        <w:r w:rsidR="00856AEE">
          <w:rPr>
            <w:noProof/>
            <w:webHidden/>
          </w:rPr>
        </w:r>
        <w:r w:rsidR="00856AEE">
          <w:rPr>
            <w:noProof/>
            <w:webHidden/>
          </w:rPr>
          <w:fldChar w:fldCharType="separate"/>
        </w:r>
        <w:r w:rsidR="00856AEE">
          <w:rPr>
            <w:noProof/>
            <w:webHidden/>
          </w:rPr>
          <w:t>45</w:t>
        </w:r>
        <w:r w:rsidR="00856AEE">
          <w:rPr>
            <w:noProof/>
            <w:webHidden/>
          </w:rPr>
          <w:fldChar w:fldCharType="end"/>
        </w:r>
      </w:hyperlink>
    </w:p>
    <w:p w14:paraId="232A7954" w14:textId="4D44875A"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89" w:history="1">
        <w:r w:rsidR="00856AEE" w:rsidRPr="008B118E">
          <w:rPr>
            <w:rStyle w:val="Hyperlink"/>
            <w:noProof/>
          </w:rPr>
          <w:t>Hình 5.8 Đổi tên Router3 thành Core3</w:t>
        </w:r>
        <w:r w:rsidR="00856AEE">
          <w:rPr>
            <w:noProof/>
            <w:webHidden/>
          </w:rPr>
          <w:tab/>
        </w:r>
        <w:r w:rsidR="00856AEE">
          <w:rPr>
            <w:noProof/>
            <w:webHidden/>
          </w:rPr>
          <w:fldChar w:fldCharType="begin"/>
        </w:r>
        <w:r w:rsidR="00856AEE">
          <w:rPr>
            <w:noProof/>
            <w:webHidden/>
          </w:rPr>
          <w:instrText xml:space="preserve"> PAGEREF _Toc91716889 \h </w:instrText>
        </w:r>
        <w:r w:rsidR="00856AEE">
          <w:rPr>
            <w:noProof/>
            <w:webHidden/>
          </w:rPr>
        </w:r>
        <w:r w:rsidR="00856AEE">
          <w:rPr>
            <w:noProof/>
            <w:webHidden/>
          </w:rPr>
          <w:fldChar w:fldCharType="separate"/>
        </w:r>
        <w:r w:rsidR="00856AEE">
          <w:rPr>
            <w:noProof/>
            <w:webHidden/>
          </w:rPr>
          <w:t>45</w:t>
        </w:r>
        <w:r w:rsidR="00856AEE">
          <w:rPr>
            <w:noProof/>
            <w:webHidden/>
          </w:rPr>
          <w:fldChar w:fldCharType="end"/>
        </w:r>
      </w:hyperlink>
    </w:p>
    <w:p w14:paraId="2F7D5279" w14:textId="093DB4A5"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0" w:history="1">
        <w:r w:rsidR="00856AEE" w:rsidRPr="008B118E">
          <w:rPr>
            <w:rStyle w:val="Hyperlink"/>
            <w:noProof/>
          </w:rPr>
          <w:t>Hình 5.9 Kết nối dây 3 router và đặt địa chỉ ip</w:t>
        </w:r>
        <w:r w:rsidR="00856AEE">
          <w:rPr>
            <w:noProof/>
            <w:webHidden/>
          </w:rPr>
          <w:tab/>
        </w:r>
        <w:r w:rsidR="00856AEE">
          <w:rPr>
            <w:noProof/>
            <w:webHidden/>
          </w:rPr>
          <w:fldChar w:fldCharType="begin"/>
        </w:r>
        <w:r w:rsidR="00856AEE">
          <w:rPr>
            <w:noProof/>
            <w:webHidden/>
          </w:rPr>
          <w:instrText xml:space="preserve"> PAGEREF _Toc91716890 \h </w:instrText>
        </w:r>
        <w:r w:rsidR="00856AEE">
          <w:rPr>
            <w:noProof/>
            <w:webHidden/>
          </w:rPr>
        </w:r>
        <w:r w:rsidR="00856AEE">
          <w:rPr>
            <w:noProof/>
            <w:webHidden/>
          </w:rPr>
          <w:fldChar w:fldCharType="separate"/>
        </w:r>
        <w:r w:rsidR="00856AEE">
          <w:rPr>
            <w:noProof/>
            <w:webHidden/>
          </w:rPr>
          <w:t>45</w:t>
        </w:r>
        <w:r w:rsidR="00856AEE">
          <w:rPr>
            <w:noProof/>
            <w:webHidden/>
          </w:rPr>
          <w:fldChar w:fldCharType="end"/>
        </w:r>
      </w:hyperlink>
    </w:p>
    <w:p w14:paraId="75D1C651" w14:textId="7BB78CA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1" w:history="1">
        <w:r w:rsidR="00856AEE" w:rsidRPr="008B118E">
          <w:rPr>
            <w:rStyle w:val="Hyperlink"/>
            <w:noProof/>
          </w:rPr>
          <w:t>Hình 5.10 Sơ đồ các thiết bị tầng 1</w:t>
        </w:r>
        <w:r w:rsidR="00856AEE">
          <w:rPr>
            <w:noProof/>
            <w:webHidden/>
          </w:rPr>
          <w:tab/>
        </w:r>
        <w:r w:rsidR="00856AEE">
          <w:rPr>
            <w:noProof/>
            <w:webHidden/>
          </w:rPr>
          <w:fldChar w:fldCharType="begin"/>
        </w:r>
        <w:r w:rsidR="00856AEE">
          <w:rPr>
            <w:noProof/>
            <w:webHidden/>
          </w:rPr>
          <w:instrText xml:space="preserve"> PAGEREF _Toc91716891 \h </w:instrText>
        </w:r>
        <w:r w:rsidR="00856AEE">
          <w:rPr>
            <w:noProof/>
            <w:webHidden/>
          </w:rPr>
        </w:r>
        <w:r w:rsidR="00856AEE">
          <w:rPr>
            <w:noProof/>
            <w:webHidden/>
          </w:rPr>
          <w:fldChar w:fldCharType="separate"/>
        </w:r>
        <w:r w:rsidR="00856AEE">
          <w:rPr>
            <w:noProof/>
            <w:webHidden/>
          </w:rPr>
          <w:t>46</w:t>
        </w:r>
        <w:r w:rsidR="00856AEE">
          <w:rPr>
            <w:noProof/>
            <w:webHidden/>
          </w:rPr>
          <w:fldChar w:fldCharType="end"/>
        </w:r>
      </w:hyperlink>
    </w:p>
    <w:p w14:paraId="0BB213E1" w14:textId="358FED85"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2" w:history="1">
        <w:r w:rsidR="00856AEE" w:rsidRPr="008B118E">
          <w:rPr>
            <w:rStyle w:val="Hyperlink"/>
            <w:noProof/>
          </w:rPr>
          <w:t>Hình 5.11 Sơ đồ thiết bị phòng Reception</w:t>
        </w:r>
        <w:r w:rsidR="00856AEE">
          <w:rPr>
            <w:noProof/>
            <w:webHidden/>
          </w:rPr>
          <w:tab/>
        </w:r>
        <w:r w:rsidR="00856AEE">
          <w:rPr>
            <w:noProof/>
            <w:webHidden/>
          </w:rPr>
          <w:fldChar w:fldCharType="begin"/>
        </w:r>
        <w:r w:rsidR="00856AEE">
          <w:rPr>
            <w:noProof/>
            <w:webHidden/>
          </w:rPr>
          <w:instrText xml:space="preserve"> PAGEREF _Toc91716892 \h </w:instrText>
        </w:r>
        <w:r w:rsidR="00856AEE">
          <w:rPr>
            <w:noProof/>
            <w:webHidden/>
          </w:rPr>
        </w:r>
        <w:r w:rsidR="00856AEE">
          <w:rPr>
            <w:noProof/>
            <w:webHidden/>
          </w:rPr>
          <w:fldChar w:fldCharType="separate"/>
        </w:r>
        <w:r w:rsidR="00856AEE">
          <w:rPr>
            <w:noProof/>
            <w:webHidden/>
          </w:rPr>
          <w:t>53</w:t>
        </w:r>
        <w:r w:rsidR="00856AEE">
          <w:rPr>
            <w:noProof/>
            <w:webHidden/>
          </w:rPr>
          <w:fldChar w:fldCharType="end"/>
        </w:r>
      </w:hyperlink>
    </w:p>
    <w:p w14:paraId="49B15B5B" w14:textId="2809E2A4"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3" w:history="1">
        <w:r w:rsidR="00856AEE" w:rsidRPr="008B118E">
          <w:rPr>
            <w:rStyle w:val="Hyperlink"/>
            <w:noProof/>
          </w:rPr>
          <w:t>Hình 5.12 Reception - PC1</w:t>
        </w:r>
        <w:r w:rsidR="00856AEE">
          <w:rPr>
            <w:noProof/>
            <w:webHidden/>
          </w:rPr>
          <w:tab/>
        </w:r>
        <w:r w:rsidR="00856AEE">
          <w:rPr>
            <w:noProof/>
            <w:webHidden/>
          </w:rPr>
          <w:fldChar w:fldCharType="begin"/>
        </w:r>
        <w:r w:rsidR="00856AEE">
          <w:rPr>
            <w:noProof/>
            <w:webHidden/>
          </w:rPr>
          <w:instrText xml:space="preserve"> PAGEREF _Toc91716893 \h </w:instrText>
        </w:r>
        <w:r w:rsidR="00856AEE">
          <w:rPr>
            <w:noProof/>
            <w:webHidden/>
          </w:rPr>
        </w:r>
        <w:r w:rsidR="00856AEE">
          <w:rPr>
            <w:noProof/>
            <w:webHidden/>
          </w:rPr>
          <w:fldChar w:fldCharType="separate"/>
        </w:r>
        <w:r w:rsidR="00856AEE">
          <w:rPr>
            <w:noProof/>
            <w:webHidden/>
          </w:rPr>
          <w:t>54</w:t>
        </w:r>
        <w:r w:rsidR="00856AEE">
          <w:rPr>
            <w:noProof/>
            <w:webHidden/>
          </w:rPr>
          <w:fldChar w:fldCharType="end"/>
        </w:r>
      </w:hyperlink>
    </w:p>
    <w:p w14:paraId="340A89E0" w14:textId="2032D12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4" w:history="1">
        <w:r w:rsidR="00856AEE" w:rsidRPr="008B118E">
          <w:rPr>
            <w:rStyle w:val="Hyperlink"/>
            <w:noProof/>
          </w:rPr>
          <w:t>Hình 5.13 Reception-Printer</w:t>
        </w:r>
        <w:r w:rsidR="00856AEE">
          <w:rPr>
            <w:noProof/>
            <w:webHidden/>
          </w:rPr>
          <w:tab/>
        </w:r>
        <w:r w:rsidR="00856AEE">
          <w:rPr>
            <w:noProof/>
            <w:webHidden/>
          </w:rPr>
          <w:fldChar w:fldCharType="begin"/>
        </w:r>
        <w:r w:rsidR="00856AEE">
          <w:rPr>
            <w:noProof/>
            <w:webHidden/>
          </w:rPr>
          <w:instrText xml:space="preserve"> PAGEREF _Toc91716894 \h </w:instrText>
        </w:r>
        <w:r w:rsidR="00856AEE">
          <w:rPr>
            <w:noProof/>
            <w:webHidden/>
          </w:rPr>
        </w:r>
        <w:r w:rsidR="00856AEE">
          <w:rPr>
            <w:noProof/>
            <w:webHidden/>
          </w:rPr>
          <w:fldChar w:fldCharType="separate"/>
        </w:r>
        <w:r w:rsidR="00856AEE">
          <w:rPr>
            <w:noProof/>
            <w:webHidden/>
          </w:rPr>
          <w:t>55</w:t>
        </w:r>
        <w:r w:rsidR="00856AEE">
          <w:rPr>
            <w:noProof/>
            <w:webHidden/>
          </w:rPr>
          <w:fldChar w:fldCharType="end"/>
        </w:r>
      </w:hyperlink>
    </w:p>
    <w:p w14:paraId="13582BB9" w14:textId="6EED99A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5" w:history="1">
        <w:r w:rsidR="00856AEE" w:rsidRPr="008B118E">
          <w:rPr>
            <w:rStyle w:val="Hyperlink"/>
            <w:noProof/>
          </w:rPr>
          <w:t>Hình 5.14 Reception-Laptop</w:t>
        </w:r>
        <w:r w:rsidR="00856AEE">
          <w:rPr>
            <w:noProof/>
            <w:webHidden/>
          </w:rPr>
          <w:tab/>
        </w:r>
        <w:r w:rsidR="00856AEE">
          <w:rPr>
            <w:noProof/>
            <w:webHidden/>
          </w:rPr>
          <w:fldChar w:fldCharType="begin"/>
        </w:r>
        <w:r w:rsidR="00856AEE">
          <w:rPr>
            <w:noProof/>
            <w:webHidden/>
          </w:rPr>
          <w:instrText xml:space="preserve"> PAGEREF _Toc91716895 \h </w:instrText>
        </w:r>
        <w:r w:rsidR="00856AEE">
          <w:rPr>
            <w:noProof/>
            <w:webHidden/>
          </w:rPr>
        </w:r>
        <w:r w:rsidR="00856AEE">
          <w:rPr>
            <w:noProof/>
            <w:webHidden/>
          </w:rPr>
          <w:fldChar w:fldCharType="separate"/>
        </w:r>
        <w:r w:rsidR="00856AEE">
          <w:rPr>
            <w:noProof/>
            <w:webHidden/>
          </w:rPr>
          <w:t>56</w:t>
        </w:r>
        <w:r w:rsidR="00856AEE">
          <w:rPr>
            <w:noProof/>
            <w:webHidden/>
          </w:rPr>
          <w:fldChar w:fldCharType="end"/>
        </w:r>
      </w:hyperlink>
    </w:p>
    <w:p w14:paraId="3892076A" w14:textId="760AB557"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6" w:history="1">
        <w:r w:rsidR="00856AEE" w:rsidRPr="008B118E">
          <w:rPr>
            <w:rStyle w:val="Hyperlink"/>
            <w:noProof/>
          </w:rPr>
          <w:t>Hình 5.15 Reception-Tablet</w:t>
        </w:r>
        <w:r w:rsidR="00856AEE">
          <w:rPr>
            <w:noProof/>
            <w:webHidden/>
          </w:rPr>
          <w:tab/>
        </w:r>
        <w:r w:rsidR="00856AEE">
          <w:rPr>
            <w:noProof/>
            <w:webHidden/>
          </w:rPr>
          <w:fldChar w:fldCharType="begin"/>
        </w:r>
        <w:r w:rsidR="00856AEE">
          <w:rPr>
            <w:noProof/>
            <w:webHidden/>
          </w:rPr>
          <w:instrText xml:space="preserve"> PAGEREF _Toc91716896 \h </w:instrText>
        </w:r>
        <w:r w:rsidR="00856AEE">
          <w:rPr>
            <w:noProof/>
            <w:webHidden/>
          </w:rPr>
        </w:r>
        <w:r w:rsidR="00856AEE">
          <w:rPr>
            <w:noProof/>
            <w:webHidden/>
          </w:rPr>
          <w:fldChar w:fldCharType="separate"/>
        </w:r>
        <w:r w:rsidR="00856AEE">
          <w:rPr>
            <w:noProof/>
            <w:webHidden/>
          </w:rPr>
          <w:t>57</w:t>
        </w:r>
        <w:r w:rsidR="00856AEE">
          <w:rPr>
            <w:noProof/>
            <w:webHidden/>
          </w:rPr>
          <w:fldChar w:fldCharType="end"/>
        </w:r>
      </w:hyperlink>
    </w:p>
    <w:p w14:paraId="5533319E" w14:textId="63E7355A"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7" w:history="1">
        <w:r w:rsidR="00856AEE" w:rsidRPr="008B118E">
          <w:rPr>
            <w:rStyle w:val="Hyperlink"/>
            <w:noProof/>
          </w:rPr>
          <w:t>Hình 5.16 Reception-Smartphone</w:t>
        </w:r>
        <w:r w:rsidR="00856AEE">
          <w:rPr>
            <w:noProof/>
            <w:webHidden/>
          </w:rPr>
          <w:tab/>
        </w:r>
        <w:r w:rsidR="00856AEE">
          <w:rPr>
            <w:noProof/>
            <w:webHidden/>
          </w:rPr>
          <w:fldChar w:fldCharType="begin"/>
        </w:r>
        <w:r w:rsidR="00856AEE">
          <w:rPr>
            <w:noProof/>
            <w:webHidden/>
          </w:rPr>
          <w:instrText xml:space="preserve"> PAGEREF _Toc91716897 \h </w:instrText>
        </w:r>
        <w:r w:rsidR="00856AEE">
          <w:rPr>
            <w:noProof/>
            <w:webHidden/>
          </w:rPr>
        </w:r>
        <w:r w:rsidR="00856AEE">
          <w:rPr>
            <w:noProof/>
            <w:webHidden/>
          </w:rPr>
          <w:fldChar w:fldCharType="separate"/>
        </w:r>
        <w:r w:rsidR="00856AEE">
          <w:rPr>
            <w:noProof/>
            <w:webHidden/>
          </w:rPr>
          <w:t>58</w:t>
        </w:r>
        <w:r w:rsidR="00856AEE">
          <w:rPr>
            <w:noProof/>
            <w:webHidden/>
          </w:rPr>
          <w:fldChar w:fldCharType="end"/>
        </w:r>
      </w:hyperlink>
    </w:p>
    <w:p w14:paraId="28035883" w14:textId="5B0CE97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8" w:history="1">
        <w:r w:rsidR="00856AEE" w:rsidRPr="008B118E">
          <w:rPr>
            <w:rStyle w:val="Hyperlink"/>
            <w:noProof/>
          </w:rPr>
          <w:t>Hình 5.17 Thiết bị phòng Transaction</w:t>
        </w:r>
        <w:r w:rsidR="00856AEE">
          <w:rPr>
            <w:noProof/>
            <w:webHidden/>
          </w:rPr>
          <w:tab/>
        </w:r>
        <w:r w:rsidR="00856AEE">
          <w:rPr>
            <w:noProof/>
            <w:webHidden/>
          </w:rPr>
          <w:fldChar w:fldCharType="begin"/>
        </w:r>
        <w:r w:rsidR="00856AEE">
          <w:rPr>
            <w:noProof/>
            <w:webHidden/>
          </w:rPr>
          <w:instrText xml:space="preserve"> PAGEREF _Toc91716898 \h </w:instrText>
        </w:r>
        <w:r w:rsidR="00856AEE">
          <w:rPr>
            <w:noProof/>
            <w:webHidden/>
          </w:rPr>
        </w:r>
        <w:r w:rsidR="00856AEE">
          <w:rPr>
            <w:noProof/>
            <w:webHidden/>
          </w:rPr>
          <w:fldChar w:fldCharType="separate"/>
        </w:r>
        <w:r w:rsidR="00856AEE">
          <w:rPr>
            <w:noProof/>
            <w:webHidden/>
          </w:rPr>
          <w:t>59</w:t>
        </w:r>
        <w:r w:rsidR="00856AEE">
          <w:rPr>
            <w:noProof/>
            <w:webHidden/>
          </w:rPr>
          <w:fldChar w:fldCharType="end"/>
        </w:r>
      </w:hyperlink>
    </w:p>
    <w:p w14:paraId="23675276" w14:textId="73B732E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899" w:history="1">
        <w:r w:rsidR="00856AEE" w:rsidRPr="008B118E">
          <w:rPr>
            <w:rStyle w:val="Hyperlink"/>
            <w:noProof/>
          </w:rPr>
          <w:t>Hình 5.18 Transaction-PC</w:t>
        </w:r>
        <w:r w:rsidR="00856AEE">
          <w:rPr>
            <w:noProof/>
            <w:webHidden/>
          </w:rPr>
          <w:tab/>
        </w:r>
        <w:r w:rsidR="00856AEE">
          <w:rPr>
            <w:noProof/>
            <w:webHidden/>
          </w:rPr>
          <w:fldChar w:fldCharType="begin"/>
        </w:r>
        <w:r w:rsidR="00856AEE">
          <w:rPr>
            <w:noProof/>
            <w:webHidden/>
          </w:rPr>
          <w:instrText xml:space="preserve"> PAGEREF _Toc91716899 \h </w:instrText>
        </w:r>
        <w:r w:rsidR="00856AEE">
          <w:rPr>
            <w:noProof/>
            <w:webHidden/>
          </w:rPr>
        </w:r>
        <w:r w:rsidR="00856AEE">
          <w:rPr>
            <w:noProof/>
            <w:webHidden/>
          </w:rPr>
          <w:fldChar w:fldCharType="separate"/>
        </w:r>
        <w:r w:rsidR="00856AEE">
          <w:rPr>
            <w:noProof/>
            <w:webHidden/>
          </w:rPr>
          <w:t>60</w:t>
        </w:r>
        <w:r w:rsidR="00856AEE">
          <w:rPr>
            <w:noProof/>
            <w:webHidden/>
          </w:rPr>
          <w:fldChar w:fldCharType="end"/>
        </w:r>
      </w:hyperlink>
    </w:p>
    <w:p w14:paraId="4DD34D89" w14:textId="264EBA6D"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0" w:history="1">
        <w:r w:rsidR="00856AEE" w:rsidRPr="008B118E">
          <w:rPr>
            <w:rStyle w:val="Hyperlink"/>
            <w:noProof/>
          </w:rPr>
          <w:t>Hình 5.19 Transaction-Printer</w:t>
        </w:r>
        <w:r w:rsidR="00856AEE">
          <w:rPr>
            <w:noProof/>
            <w:webHidden/>
          </w:rPr>
          <w:tab/>
        </w:r>
        <w:r w:rsidR="00856AEE">
          <w:rPr>
            <w:noProof/>
            <w:webHidden/>
          </w:rPr>
          <w:fldChar w:fldCharType="begin"/>
        </w:r>
        <w:r w:rsidR="00856AEE">
          <w:rPr>
            <w:noProof/>
            <w:webHidden/>
          </w:rPr>
          <w:instrText xml:space="preserve"> PAGEREF _Toc91716900 \h </w:instrText>
        </w:r>
        <w:r w:rsidR="00856AEE">
          <w:rPr>
            <w:noProof/>
            <w:webHidden/>
          </w:rPr>
        </w:r>
        <w:r w:rsidR="00856AEE">
          <w:rPr>
            <w:noProof/>
            <w:webHidden/>
          </w:rPr>
          <w:fldChar w:fldCharType="separate"/>
        </w:r>
        <w:r w:rsidR="00856AEE">
          <w:rPr>
            <w:noProof/>
            <w:webHidden/>
          </w:rPr>
          <w:t>60</w:t>
        </w:r>
        <w:r w:rsidR="00856AEE">
          <w:rPr>
            <w:noProof/>
            <w:webHidden/>
          </w:rPr>
          <w:fldChar w:fldCharType="end"/>
        </w:r>
      </w:hyperlink>
    </w:p>
    <w:p w14:paraId="3E52645A" w14:textId="37D0E8A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1" w:history="1">
        <w:r w:rsidR="00856AEE" w:rsidRPr="008B118E">
          <w:rPr>
            <w:rStyle w:val="Hyperlink"/>
            <w:noProof/>
          </w:rPr>
          <w:t>Hình 5.20 Transaction-Laptop</w:t>
        </w:r>
        <w:r w:rsidR="00856AEE">
          <w:rPr>
            <w:noProof/>
            <w:webHidden/>
          </w:rPr>
          <w:tab/>
        </w:r>
        <w:r w:rsidR="00856AEE">
          <w:rPr>
            <w:noProof/>
            <w:webHidden/>
          </w:rPr>
          <w:fldChar w:fldCharType="begin"/>
        </w:r>
        <w:r w:rsidR="00856AEE">
          <w:rPr>
            <w:noProof/>
            <w:webHidden/>
          </w:rPr>
          <w:instrText xml:space="preserve"> PAGEREF _Toc91716901 \h </w:instrText>
        </w:r>
        <w:r w:rsidR="00856AEE">
          <w:rPr>
            <w:noProof/>
            <w:webHidden/>
          </w:rPr>
        </w:r>
        <w:r w:rsidR="00856AEE">
          <w:rPr>
            <w:noProof/>
            <w:webHidden/>
          </w:rPr>
          <w:fldChar w:fldCharType="separate"/>
        </w:r>
        <w:r w:rsidR="00856AEE">
          <w:rPr>
            <w:noProof/>
            <w:webHidden/>
          </w:rPr>
          <w:t>61</w:t>
        </w:r>
        <w:r w:rsidR="00856AEE">
          <w:rPr>
            <w:noProof/>
            <w:webHidden/>
          </w:rPr>
          <w:fldChar w:fldCharType="end"/>
        </w:r>
      </w:hyperlink>
    </w:p>
    <w:p w14:paraId="79E09387" w14:textId="7BB7DBA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2" w:history="1">
        <w:r w:rsidR="00856AEE" w:rsidRPr="008B118E">
          <w:rPr>
            <w:rStyle w:val="Hyperlink"/>
            <w:noProof/>
          </w:rPr>
          <w:t>Hình 5.21 Transaction-Smartphone</w:t>
        </w:r>
        <w:r w:rsidR="00856AEE">
          <w:rPr>
            <w:noProof/>
            <w:webHidden/>
          </w:rPr>
          <w:tab/>
        </w:r>
        <w:r w:rsidR="00856AEE">
          <w:rPr>
            <w:noProof/>
            <w:webHidden/>
          </w:rPr>
          <w:fldChar w:fldCharType="begin"/>
        </w:r>
        <w:r w:rsidR="00856AEE">
          <w:rPr>
            <w:noProof/>
            <w:webHidden/>
          </w:rPr>
          <w:instrText xml:space="preserve"> PAGEREF _Toc91716902 \h </w:instrText>
        </w:r>
        <w:r w:rsidR="00856AEE">
          <w:rPr>
            <w:noProof/>
            <w:webHidden/>
          </w:rPr>
        </w:r>
        <w:r w:rsidR="00856AEE">
          <w:rPr>
            <w:noProof/>
            <w:webHidden/>
          </w:rPr>
          <w:fldChar w:fldCharType="separate"/>
        </w:r>
        <w:r w:rsidR="00856AEE">
          <w:rPr>
            <w:noProof/>
            <w:webHidden/>
          </w:rPr>
          <w:t>62</w:t>
        </w:r>
        <w:r w:rsidR="00856AEE">
          <w:rPr>
            <w:noProof/>
            <w:webHidden/>
          </w:rPr>
          <w:fldChar w:fldCharType="end"/>
        </w:r>
      </w:hyperlink>
    </w:p>
    <w:p w14:paraId="3788A325" w14:textId="1A9162BD"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3" w:history="1">
        <w:r w:rsidR="00856AEE" w:rsidRPr="008B118E">
          <w:rPr>
            <w:rStyle w:val="Hyperlink"/>
            <w:noProof/>
          </w:rPr>
          <w:t>Hình 5.22 Transaction-Tablet</w:t>
        </w:r>
        <w:r w:rsidR="00856AEE">
          <w:rPr>
            <w:noProof/>
            <w:webHidden/>
          </w:rPr>
          <w:tab/>
        </w:r>
        <w:r w:rsidR="00856AEE">
          <w:rPr>
            <w:noProof/>
            <w:webHidden/>
          </w:rPr>
          <w:fldChar w:fldCharType="begin"/>
        </w:r>
        <w:r w:rsidR="00856AEE">
          <w:rPr>
            <w:noProof/>
            <w:webHidden/>
          </w:rPr>
          <w:instrText xml:space="preserve"> PAGEREF _Toc91716903 \h </w:instrText>
        </w:r>
        <w:r w:rsidR="00856AEE">
          <w:rPr>
            <w:noProof/>
            <w:webHidden/>
          </w:rPr>
        </w:r>
        <w:r w:rsidR="00856AEE">
          <w:rPr>
            <w:noProof/>
            <w:webHidden/>
          </w:rPr>
          <w:fldChar w:fldCharType="separate"/>
        </w:r>
        <w:r w:rsidR="00856AEE">
          <w:rPr>
            <w:noProof/>
            <w:webHidden/>
          </w:rPr>
          <w:t>63</w:t>
        </w:r>
        <w:r w:rsidR="00856AEE">
          <w:rPr>
            <w:noProof/>
            <w:webHidden/>
          </w:rPr>
          <w:fldChar w:fldCharType="end"/>
        </w:r>
      </w:hyperlink>
    </w:p>
    <w:p w14:paraId="0FE79B16" w14:textId="317692EE"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4" w:history="1">
        <w:r w:rsidR="00856AEE" w:rsidRPr="008B118E">
          <w:rPr>
            <w:rStyle w:val="Hyperlink"/>
            <w:noProof/>
          </w:rPr>
          <w:t>Hình 5.23 Các thiết bị phòng Logistic</w:t>
        </w:r>
        <w:r w:rsidR="00856AEE">
          <w:rPr>
            <w:noProof/>
            <w:webHidden/>
          </w:rPr>
          <w:tab/>
        </w:r>
        <w:r w:rsidR="00856AEE">
          <w:rPr>
            <w:noProof/>
            <w:webHidden/>
          </w:rPr>
          <w:fldChar w:fldCharType="begin"/>
        </w:r>
        <w:r w:rsidR="00856AEE">
          <w:rPr>
            <w:noProof/>
            <w:webHidden/>
          </w:rPr>
          <w:instrText xml:space="preserve"> PAGEREF _Toc91716904 \h </w:instrText>
        </w:r>
        <w:r w:rsidR="00856AEE">
          <w:rPr>
            <w:noProof/>
            <w:webHidden/>
          </w:rPr>
        </w:r>
        <w:r w:rsidR="00856AEE">
          <w:rPr>
            <w:noProof/>
            <w:webHidden/>
          </w:rPr>
          <w:fldChar w:fldCharType="separate"/>
        </w:r>
        <w:r w:rsidR="00856AEE">
          <w:rPr>
            <w:noProof/>
            <w:webHidden/>
          </w:rPr>
          <w:t>64</w:t>
        </w:r>
        <w:r w:rsidR="00856AEE">
          <w:rPr>
            <w:noProof/>
            <w:webHidden/>
          </w:rPr>
          <w:fldChar w:fldCharType="end"/>
        </w:r>
      </w:hyperlink>
    </w:p>
    <w:p w14:paraId="433549E6" w14:textId="7229EF9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5" w:history="1">
        <w:r w:rsidR="00856AEE" w:rsidRPr="008B118E">
          <w:rPr>
            <w:rStyle w:val="Hyperlink"/>
            <w:noProof/>
          </w:rPr>
          <w:t>Hình 5.24 Logistic-PC</w:t>
        </w:r>
        <w:r w:rsidR="00856AEE">
          <w:rPr>
            <w:noProof/>
            <w:webHidden/>
          </w:rPr>
          <w:tab/>
        </w:r>
        <w:r w:rsidR="00856AEE">
          <w:rPr>
            <w:noProof/>
            <w:webHidden/>
          </w:rPr>
          <w:fldChar w:fldCharType="begin"/>
        </w:r>
        <w:r w:rsidR="00856AEE">
          <w:rPr>
            <w:noProof/>
            <w:webHidden/>
          </w:rPr>
          <w:instrText xml:space="preserve"> PAGEREF _Toc91716905 \h </w:instrText>
        </w:r>
        <w:r w:rsidR="00856AEE">
          <w:rPr>
            <w:noProof/>
            <w:webHidden/>
          </w:rPr>
        </w:r>
        <w:r w:rsidR="00856AEE">
          <w:rPr>
            <w:noProof/>
            <w:webHidden/>
          </w:rPr>
          <w:fldChar w:fldCharType="separate"/>
        </w:r>
        <w:r w:rsidR="00856AEE">
          <w:rPr>
            <w:noProof/>
            <w:webHidden/>
          </w:rPr>
          <w:t>65</w:t>
        </w:r>
        <w:r w:rsidR="00856AEE">
          <w:rPr>
            <w:noProof/>
            <w:webHidden/>
          </w:rPr>
          <w:fldChar w:fldCharType="end"/>
        </w:r>
      </w:hyperlink>
    </w:p>
    <w:p w14:paraId="6E60CB27" w14:textId="6BC3C7CA"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6" w:history="1">
        <w:r w:rsidR="00856AEE" w:rsidRPr="008B118E">
          <w:rPr>
            <w:rStyle w:val="Hyperlink"/>
            <w:noProof/>
          </w:rPr>
          <w:t>Hình 5.25 Logistic-Printer</w:t>
        </w:r>
        <w:r w:rsidR="00856AEE">
          <w:rPr>
            <w:noProof/>
            <w:webHidden/>
          </w:rPr>
          <w:tab/>
        </w:r>
        <w:r w:rsidR="00856AEE">
          <w:rPr>
            <w:noProof/>
            <w:webHidden/>
          </w:rPr>
          <w:fldChar w:fldCharType="begin"/>
        </w:r>
        <w:r w:rsidR="00856AEE">
          <w:rPr>
            <w:noProof/>
            <w:webHidden/>
          </w:rPr>
          <w:instrText xml:space="preserve"> PAGEREF _Toc91716906 \h </w:instrText>
        </w:r>
        <w:r w:rsidR="00856AEE">
          <w:rPr>
            <w:noProof/>
            <w:webHidden/>
          </w:rPr>
        </w:r>
        <w:r w:rsidR="00856AEE">
          <w:rPr>
            <w:noProof/>
            <w:webHidden/>
          </w:rPr>
          <w:fldChar w:fldCharType="separate"/>
        </w:r>
        <w:r w:rsidR="00856AEE">
          <w:rPr>
            <w:noProof/>
            <w:webHidden/>
          </w:rPr>
          <w:t>65</w:t>
        </w:r>
        <w:r w:rsidR="00856AEE">
          <w:rPr>
            <w:noProof/>
            <w:webHidden/>
          </w:rPr>
          <w:fldChar w:fldCharType="end"/>
        </w:r>
      </w:hyperlink>
    </w:p>
    <w:p w14:paraId="125E85C4" w14:textId="342B3438"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7" w:history="1">
        <w:r w:rsidR="00856AEE" w:rsidRPr="008B118E">
          <w:rPr>
            <w:rStyle w:val="Hyperlink"/>
            <w:noProof/>
          </w:rPr>
          <w:t>Hình 5.26 Access Point tầng 1</w:t>
        </w:r>
        <w:r w:rsidR="00856AEE">
          <w:rPr>
            <w:noProof/>
            <w:webHidden/>
          </w:rPr>
          <w:tab/>
        </w:r>
        <w:r w:rsidR="00856AEE">
          <w:rPr>
            <w:noProof/>
            <w:webHidden/>
          </w:rPr>
          <w:fldChar w:fldCharType="begin"/>
        </w:r>
        <w:r w:rsidR="00856AEE">
          <w:rPr>
            <w:noProof/>
            <w:webHidden/>
          </w:rPr>
          <w:instrText xml:space="preserve"> PAGEREF _Toc91716907 \h </w:instrText>
        </w:r>
        <w:r w:rsidR="00856AEE">
          <w:rPr>
            <w:noProof/>
            <w:webHidden/>
          </w:rPr>
        </w:r>
        <w:r w:rsidR="00856AEE">
          <w:rPr>
            <w:noProof/>
            <w:webHidden/>
          </w:rPr>
          <w:fldChar w:fldCharType="separate"/>
        </w:r>
        <w:r w:rsidR="00856AEE">
          <w:rPr>
            <w:noProof/>
            <w:webHidden/>
          </w:rPr>
          <w:t>66</w:t>
        </w:r>
        <w:r w:rsidR="00856AEE">
          <w:rPr>
            <w:noProof/>
            <w:webHidden/>
          </w:rPr>
          <w:fldChar w:fldCharType="end"/>
        </w:r>
      </w:hyperlink>
    </w:p>
    <w:p w14:paraId="4F3E6793" w14:textId="3A38E2E8"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8" w:history="1">
        <w:r w:rsidR="00856AEE" w:rsidRPr="008B118E">
          <w:rPr>
            <w:rStyle w:val="Hyperlink"/>
            <w:noProof/>
          </w:rPr>
          <w:t>Hình 5.27 Logistic-Laptop</w:t>
        </w:r>
        <w:r w:rsidR="00856AEE">
          <w:rPr>
            <w:noProof/>
            <w:webHidden/>
          </w:rPr>
          <w:tab/>
        </w:r>
        <w:r w:rsidR="00856AEE">
          <w:rPr>
            <w:noProof/>
            <w:webHidden/>
          </w:rPr>
          <w:fldChar w:fldCharType="begin"/>
        </w:r>
        <w:r w:rsidR="00856AEE">
          <w:rPr>
            <w:noProof/>
            <w:webHidden/>
          </w:rPr>
          <w:instrText xml:space="preserve"> PAGEREF _Toc91716908 \h </w:instrText>
        </w:r>
        <w:r w:rsidR="00856AEE">
          <w:rPr>
            <w:noProof/>
            <w:webHidden/>
          </w:rPr>
        </w:r>
        <w:r w:rsidR="00856AEE">
          <w:rPr>
            <w:noProof/>
            <w:webHidden/>
          </w:rPr>
          <w:fldChar w:fldCharType="separate"/>
        </w:r>
        <w:r w:rsidR="00856AEE">
          <w:rPr>
            <w:noProof/>
            <w:webHidden/>
          </w:rPr>
          <w:t>66</w:t>
        </w:r>
        <w:r w:rsidR="00856AEE">
          <w:rPr>
            <w:noProof/>
            <w:webHidden/>
          </w:rPr>
          <w:fldChar w:fldCharType="end"/>
        </w:r>
      </w:hyperlink>
    </w:p>
    <w:p w14:paraId="28185529" w14:textId="01C5B3CE"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09" w:history="1">
        <w:r w:rsidR="00856AEE" w:rsidRPr="008B118E">
          <w:rPr>
            <w:rStyle w:val="Hyperlink"/>
            <w:noProof/>
          </w:rPr>
          <w:t>Hình 5.28 Logistic-Tablet</w:t>
        </w:r>
        <w:r w:rsidR="00856AEE">
          <w:rPr>
            <w:noProof/>
            <w:webHidden/>
          </w:rPr>
          <w:tab/>
        </w:r>
        <w:r w:rsidR="00856AEE">
          <w:rPr>
            <w:noProof/>
            <w:webHidden/>
          </w:rPr>
          <w:fldChar w:fldCharType="begin"/>
        </w:r>
        <w:r w:rsidR="00856AEE">
          <w:rPr>
            <w:noProof/>
            <w:webHidden/>
          </w:rPr>
          <w:instrText xml:space="preserve"> PAGEREF _Toc91716909 \h </w:instrText>
        </w:r>
        <w:r w:rsidR="00856AEE">
          <w:rPr>
            <w:noProof/>
            <w:webHidden/>
          </w:rPr>
        </w:r>
        <w:r w:rsidR="00856AEE">
          <w:rPr>
            <w:noProof/>
            <w:webHidden/>
          </w:rPr>
          <w:fldChar w:fldCharType="separate"/>
        </w:r>
        <w:r w:rsidR="00856AEE">
          <w:rPr>
            <w:noProof/>
            <w:webHidden/>
          </w:rPr>
          <w:t>67</w:t>
        </w:r>
        <w:r w:rsidR="00856AEE">
          <w:rPr>
            <w:noProof/>
            <w:webHidden/>
          </w:rPr>
          <w:fldChar w:fldCharType="end"/>
        </w:r>
      </w:hyperlink>
    </w:p>
    <w:p w14:paraId="4887C8CE" w14:textId="686A1A6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0" w:history="1">
        <w:r w:rsidR="00856AEE" w:rsidRPr="008B118E">
          <w:rPr>
            <w:rStyle w:val="Hyperlink"/>
            <w:noProof/>
          </w:rPr>
          <w:t>Hình 5.29 Logistic-Smartphone</w:t>
        </w:r>
        <w:r w:rsidR="00856AEE">
          <w:rPr>
            <w:noProof/>
            <w:webHidden/>
          </w:rPr>
          <w:tab/>
        </w:r>
        <w:r w:rsidR="00856AEE">
          <w:rPr>
            <w:noProof/>
            <w:webHidden/>
          </w:rPr>
          <w:fldChar w:fldCharType="begin"/>
        </w:r>
        <w:r w:rsidR="00856AEE">
          <w:rPr>
            <w:noProof/>
            <w:webHidden/>
          </w:rPr>
          <w:instrText xml:space="preserve"> PAGEREF _Toc91716910 \h </w:instrText>
        </w:r>
        <w:r w:rsidR="00856AEE">
          <w:rPr>
            <w:noProof/>
            <w:webHidden/>
          </w:rPr>
        </w:r>
        <w:r w:rsidR="00856AEE">
          <w:rPr>
            <w:noProof/>
            <w:webHidden/>
          </w:rPr>
          <w:fldChar w:fldCharType="separate"/>
        </w:r>
        <w:r w:rsidR="00856AEE">
          <w:rPr>
            <w:noProof/>
            <w:webHidden/>
          </w:rPr>
          <w:t>67</w:t>
        </w:r>
        <w:r w:rsidR="00856AEE">
          <w:rPr>
            <w:noProof/>
            <w:webHidden/>
          </w:rPr>
          <w:fldChar w:fldCharType="end"/>
        </w:r>
      </w:hyperlink>
    </w:p>
    <w:p w14:paraId="1C2F688C" w14:textId="0F45D2D8"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1" w:history="1">
        <w:r w:rsidR="00856AEE" w:rsidRPr="008B118E">
          <w:rPr>
            <w:rStyle w:val="Hyperlink"/>
            <w:noProof/>
          </w:rPr>
          <w:t>Hình 5.30 Sơ đồ thiết bị tầng 2</w:t>
        </w:r>
        <w:r w:rsidR="00856AEE">
          <w:rPr>
            <w:noProof/>
            <w:webHidden/>
          </w:rPr>
          <w:tab/>
        </w:r>
        <w:r w:rsidR="00856AEE">
          <w:rPr>
            <w:noProof/>
            <w:webHidden/>
          </w:rPr>
          <w:fldChar w:fldCharType="begin"/>
        </w:r>
        <w:r w:rsidR="00856AEE">
          <w:rPr>
            <w:noProof/>
            <w:webHidden/>
          </w:rPr>
          <w:instrText xml:space="preserve"> PAGEREF _Toc91716911 \h </w:instrText>
        </w:r>
        <w:r w:rsidR="00856AEE">
          <w:rPr>
            <w:noProof/>
            <w:webHidden/>
          </w:rPr>
        </w:r>
        <w:r w:rsidR="00856AEE">
          <w:rPr>
            <w:noProof/>
            <w:webHidden/>
          </w:rPr>
          <w:fldChar w:fldCharType="separate"/>
        </w:r>
        <w:r w:rsidR="00856AEE">
          <w:rPr>
            <w:noProof/>
            <w:webHidden/>
          </w:rPr>
          <w:t>68</w:t>
        </w:r>
        <w:r w:rsidR="00856AEE">
          <w:rPr>
            <w:noProof/>
            <w:webHidden/>
          </w:rPr>
          <w:fldChar w:fldCharType="end"/>
        </w:r>
      </w:hyperlink>
    </w:p>
    <w:p w14:paraId="61CA70F0" w14:textId="09062F6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2" w:history="1">
        <w:r w:rsidR="00856AEE" w:rsidRPr="008B118E">
          <w:rPr>
            <w:rStyle w:val="Hyperlink"/>
            <w:noProof/>
          </w:rPr>
          <w:t>Hình 5.31 Thiết bị phòng Accounting</w:t>
        </w:r>
        <w:r w:rsidR="00856AEE">
          <w:rPr>
            <w:noProof/>
            <w:webHidden/>
          </w:rPr>
          <w:tab/>
        </w:r>
        <w:r w:rsidR="00856AEE">
          <w:rPr>
            <w:noProof/>
            <w:webHidden/>
          </w:rPr>
          <w:fldChar w:fldCharType="begin"/>
        </w:r>
        <w:r w:rsidR="00856AEE">
          <w:rPr>
            <w:noProof/>
            <w:webHidden/>
          </w:rPr>
          <w:instrText xml:space="preserve"> PAGEREF _Toc91716912 \h </w:instrText>
        </w:r>
        <w:r w:rsidR="00856AEE">
          <w:rPr>
            <w:noProof/>
            <w:webHidden/>
          </w:rPr>
        </w:r>
        <w:r w:rsidR="00856AEE">
          <w:rPr>
            <w:noProof/>
            <w:webHidden/>
          </w:rPr>
          <w:fldChar w:fldCharType="separate"/>
        </w:r>
        <w:r w:rsidR="00856AEE">
          <w:rPr>
            <w:noProof/>
            <w:webHidden/>
          </w:rPr>
          <w:t>75</w:t>
        </w:r>
        <w:r w:rsidR="00856AEE">
          <w:rPr>
            <w:noProof/>
            <w:webHidden/>
          </w:rPr>
          <w:fldChar w:fldCharType="end"/>
        </w:r>
      </w:hyperlink>
    </w:p>
    <w:p w14:paraId="2E5B9C3A" w14:textId="46CB308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3" w:history="1">
        <w:r w:rsidR="00856AEE" w:rsidRPr="008B118E">
          <w:rPr>
            <w:rStyle w:val="Hyperlink"/>
            <w:noProof/>
          </w:rPr>
          <w:t>Hình 5.32 Accounting-PC</w:t>
        </w:r>
        <w:r w:rsidR="00856AEE">
          <w:rPr>
            <w:noProof/>
            <w:webHidden/>
          </w:rPr>
          <w:tab/>
        </w:r>
        <w:r w:rsidR="00856AEE">
          <w:rPr>
            <w:noProof/>
            <w:webHidden/>
          </w:rPr>
          <w:fldChar w:fldCharType="begin"/>
        </w:r>
        <w:r w:rsidR="00856AEE">
          <w:rPr>
            <w:noProof/>
            <w:webHidden/>
          </w:rPr>
          <w:instrText xml:space="preserve"> PAGEREF _Toc91716913 \h </w:instrText>
        </w:r>
        <w:r w:rsidR="00856AEE">
          <w:rPr>
            <w:noProof/>
            <w:webHidden/>
          </w:rPr>
        </w:r>
        <w:r w:rsidR="00856AEE">
          <w:rPr>
            <w:noProof/>
            <w:webHidden/>
          </w:rPr>
          <w:fldChar w:fldCharType="separate"/>
        </w:r>
        <w:r w:rsidR="00856AEE">
          <w:rPr>
            <w:noProof/>
            <w:webHidden/>
          </w:rPr>
          <w:t>76</w:t>
        </w:r>
        <w:r w:rsidR="00856AEE">
          <w:rPr>
            <w:noProof/>
            <w:webHidden/>
          </w:rPr>
          <w:fldChar w:fldCharType="end"/>
        </w:r>
      </w:hyperlink>
    </w:p>
    <w:p w14:paraId="0B852C46" w14:textId="59A0B20B"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4" w:history="1">
        <w:r w:rsidR="00856AEE" w:rsidRPr="008B118E">
          <w:rPr>
            <w:rStyle w:val="Hyperlink"/>
            <w:noProof/>
          </w:rPr>
          <w:t>Hình 5.33 Accounting-Printer</w:t>
        </w:r>
        <w:r w:rsidR="00856AEE">
          <w:rPr>
            <w:noProof/>
            <w:webHidden/>
          </w:rPr>
          <w:tab/>
        </w:r>
        <w:r w:rsidR="00856AEE">
          <w:rPr>
            <w:noProof/>
            <w:webHidden/>
          </w:rPr>
          <w:fldChar w:fldCharType="begin"/>
        </w:r>
        <w:r w:rsidR="00856AEE">
          <w:rPr>
            <w:noProof/>
            <w:webHidden/>
          </w:rPr>
          <w:instrText xml:space="preserve"> PAGEREF _Toc91716914 \h </w:instrText>
        </w:r>
        <w:r w:rsidR="00856AEE">
          <w:rPr>
            <w:noProof/>
            <w:webHidden/>
          </w:rPr>
        </w:r>
        <w:r w:rsidR="00856AEE">
          <w:rPr>
            <w:noProof/>
            <w:webHidden/>
          </w:rPr>
          <w:fldChar w:fldCharType="separate"/>
        </w:r>
        <w:r w:rsidR="00856AEE">
          <w:rPr>
            <w:noProof/>
            <w:webHidden/>
          </w:rPr>
          <w:t>76</w:t>
        </w:r>
        <w:r w:rsidR="00856AEE">
          <w:rPr>
            <w:noProof/>
            <w:webHidden/>
          </w:rPr>
          <w:fldChar w:fldCharType="end"/>
        </w:r>
      </w:hyperlink>
    </w:p>
    <w:p w14:paraId="0F002CAF" w14:textId="27C6F02B"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5" w:history="1">
        <w:r w:rsidR="00856AEE" w:rsidRPr="008B118E">
          <w:rPr>
            <w:rStyle w:val="Hyperlink"/>
            <w:noProof/>
          </w:rPr>
          <w:t>Hình 5.34 Accounting-Laptop</w:t>
        </w:r>
        <w:r w:rsidR="00856AEE">
          <w:rPr>
            <w:noProof/>
            <w:webHidden/>
          </w:rPr>
          <w:tab/>
        </w:r>
        <w:r w:rsidR="00856AEE">
          <w:rPr>
            <w:noProof/>
            <w:webHidden/>
          </w:rPr>
          <w:fldChar w:fldCharType="begin"/>
        </w:r>
        <w:r w:rsidR="00856AEE">
          <w:rPr>
            <w:noProof/>
            <w:webHidden/>
          </w:rPr>
          <w:instrText xml:space="preserve"> PAGEREF _Toc91716915 \h </w:instrText>
        </w:r>
        <w:r w:rsidR="00856AEE">
          <w:rPr>
            <w:noProof/>
            <w:webHidden/>
          </w:rPr>
        </w:r>
        <w:r w:rsidR="00856AEE">
          <w:rPr>
            <w:noProof/>
            <w:webHidden/>
          </w:rPr>
          <w:fldChar w:fldCharType="separate"/>
        </w:r>
        <w:r w:rsidR="00856AEE">
          <w:rPr>
            <w:noProof/>
            <w:webHidden/>
          </w:rPr>
          <w:t>77</w:t>
        </w:r>
        <w:r w:rsidR="00856AEE">
          <w:rPr>
            <w:noProof/>
            <w:webHidden/>
          </w:rPr>
          <w:fldChar w:fldCharType="end"/>
        </w:r>
      </w:hyperlink>
    </w:p>
    <w:p w14:paraId="14BEF258" w14:textId="03441930"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6" w:history="1">
        <w:r w:rsidR="00856AEE" w:rsidRPr="008B118E">
          <w:rPr>
            <w:rStyle w:val="Hyperlink"/>
            <w:noProof/>
          </w:rPr>
          <w:t>Hình 5.35 Accounting-Tablet</w:t>
        </w:r>
        <w:r w:rsidR="00856AEE">
          <w:rPr>
            <w:noProof/>
            <w:webHidden/>
          </w:rPr>
          <w:tab/>
        </w:r>
        <w:r w:rsidR="00856AEE">
          <w:rPr>
            <w:noProof/>
            <w:webHidden/>
          </w:rPr>
          <w:fldChar w:fldCharType="begin"/>
        </w:r>
        <w:r w:rsidR="00856AEE">
          <w:rPr>
            <w:noProof/>
            <w:webHidden/>
          </w:rPr>
          <w:instrText xml:space="preserve"> PAGEREF _Toc91716916 \h </w:instrText>
        </w:r>
        <w:r w:rsidR="00856AEE">
          <w:rPr>
            <w:noProof/>
            <w:webHidden/>
          </w:rPr>
        </w:r>
        <w:r w:rsidR="00856AEE">
          <w:rPr>
            <w:noProof/>
            <w:webHidden/>
          </w:rPr>
          <w:fldChar w:fldCharType="separate"/>
        </w:r>
        <w:r w:rsidR="00856AEE">
          <w:rPr>
            <w:noProof/>
            <w:webHidden/>
          </w:rPr>
          <w:t>77</w:t>
        </w:r>
        <w:r w:rsidR="00856AEE">
          <w:rPr>
            <w:noProof/>
            <w:webHidden/>
          </w:rPr>
          <w:fldChar w:fldCharType="end"/>
        </w:r>
      </w:hyperlink>
    </w:p>
    <w:p w14:paraId="7C63D95B" w14:textId="7FA47130"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7" w:history="1">
        <w:r w:rsidR="00856AEE" w:rsidRPr="008B118E">
          <w:rPr>
            <w:rStyle w:val="Hyperlink"/>
            <w:noProof/>
          </w:rPr>
          <w:t>Hình 5.36 Accounting-Smartphone</w:t>
        </w:r>
        <w:r w:rsidR="00856AEE">
          <w:rPr>
            <w:noProof/>
            <w:webHidden/>
          </w:rPr>
          <w:tab/>
        </w:r>
        <w:r w:rsidR="00856AEE">
          <w:rPr>
            <w:noProof/>
            <w:webHidden/>
          </w:rPr>
          <w:fldChar w:fldCharType="begin"/>
        </w:r>
        <w:r w:rsidR="00856AEE">
          <w:rPr>
            <w:noProof/>
            <w:webHidden/>
          </w:rPr>
          <w:instrText xml:space="preserve"> PAGEREF _Toc91716917 \h </w:instrText>
        </w:r>
        <w:r w:rsidR="00856AEE">
          <w:rPr>
            <w:noProof/>
            <w:webHidden/>
          </w:rPr>
        </w:r>
        <w:r w:rsidR="00856AEE">
          <w:rPr>
            <w:noProof/>
            <w:webHidden/>
          </w:rPr>
          <w:fldChar w:fldCharType="separate"/>
        </w:r>
        <w:r w:rsidR="00856AEE">
          <w:rPr>
            <w:noProof/>
            <w:webHidden/>
          </w:rPr>
          <w:t>78</w:t>
        </w:r>
        <w:r w:rsidR="00856AEE">
          <w:rPr>
            <w:noProof/>
            <w:webHidden/>
          </w:rPr>
          <w:fldChar w:fldCharType="end"/>
        </w:r>
      </w:hyperlink>
    </w:p>
    <w:p w14:paraId="1D966B87" w14:textId="02B05599"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8" w:history="1">
        <w:r w:rsidR="00856AEE" w:rsidRPr="008B118E">
          <w:rPr>
            <w:rStyle w:val="Hyperlink"/>
            <w:noProof/>
          </w:rPr>
          <w:t>Hình 5.37 Thiết bị phòng Finance</w:t>
        </w:r>
        <w:r w:rsidR="00856AEE">
          <w:rPr>
            <w:noProof/>
            <w:webHidden/>
          </w:rPr>
          <w:tab/>
        </w:r>
        <w:r w:rsidR="00856AEE">
          <w:rPr>
            <w:noProof/>
            <w:webHidden/>
          </w:rPr>
          <w:fldChar w:fldCharType="begin"/>
        </w:r>
        <w:r w:rsidR="00856AEE">
          <w:rPr>
            <w:noProof/>
            <w:webHidden/>
          </w:rPr>
          <w:instrText xml:space="preserve"> PAGEREF _Toc91716918 \h </w:instrText>
        </w:r>
        <w:r w:rsidR="00856AEE">
          <w:rPr>
            <w:noProof/>
            <w:webHidden/>
          </w:rPr>
        </w:r>
        <w:r w:rsidR="00856AEE">
          <w:rPr>
            <w:noProof/>
            <w:webHidden/>
          </w:rPr>
          <w:fldChar w:fldCharType="separate"/>
        </w:r>
        <w:r w:rsidR="00856AEE">
          <w:rPr>
            <w:noProof/>
            <w:webHidden/>
          </w:rPr>
          <w:t>78</w:t>
        </w:r>
        <w:r w:rsidR="00856AEE">
          <w:rPr>
            <w:noProof/>
            <w:webHidden/>
          </w:rPr>
          <w:fldChar w:fldCharType="end"/>
        </w:r>
      </w:hyperlink>
    </w:p>
    <w:p w14:paraId="2EA7CA13" w14:textId="659BD42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19" w:history="1">
        <w:r w:rsidR="00856AEE" w:rsidRPr="008B118E">
          <w:rPr>
            <w:rStyle w:val="Hyperlink"/>
            <w:noProof/>
          </w:rPr>
          <w:t>Hình 5.38 Finance-PC</w:t>
        </w:r>
        <w:r w:rsidR="00856AEE">
          <w:rPr>
            <w:noProof/>
            <w:webHidden/>
          </w:rPr>
          <w:tab/>
        </w:r>
        <w:r w:rsidR="00856AEE">
          <w:rPr>
            <w:noProof/>
            <w:webHidden/>
          </w:rPr>
          <w:fldChar w:fldCharType="begin"/>
        </w:r>
        <w:r w:rsidR="00856AEE">
          <w:rPr>
            <w:noProof/>
            <w:webHidden/>
          </w:rPr>
          <w:instrText xml:space="preserve"> PAGEREF _Toc91716919 \h </w:instrText>
        </w:r>
        <w:r w:rsidR="00856AEE">
          <w:rPr>
            <w:noProof/>
            <w:webHidden/>
          </w:rPr>
        </w:r>
        <w:r w:rsidR="00856AEE">
          <w:rPr>
            <w:noProof/>
            <w:webHidden/>
          </w:rPr>
          <w:fldChar w:fldCharType="separate"/>
        </w:r>
        <w:r w:rsidR="00856AEE">
          <w:rPr>
            <w:noProof/>
            <w:webHidden/>
          </w:rPr>
          <w:t>79</w:t>
        </w:r>
        <w:r w:rsidR="00856AEE">
          <w:rPr>
            <w:noProof/>
            <w:webHidden/>
          </w:rPr>
          <w:fldChar w:fldCharType="end"/>
        </w:r>
      </w:hyperlink>
    </w:p>
    <w:p w14:paraId="75FFFEEF" w14:textId="794F2857"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0" w:history="1">
        <w:r w:rsidR="00856AEE" w:rsidRPr="008B118E">
          <w:rPr>
            <w:rStyle w:val="Hyperlink"/>
            <w:noProof/>
          </w:rPr>
          <w:t>Hình 5.39 Finance-Printer</w:t>
        </w:r>
        <w:r w:rsidR="00856AEE">
          <w:rPr>
            <w:noProof/>
            <w:webHidden/>
          </w:rPr>
          <w:tab/>
        </w:r>
        <w:r w:rsidR="00856AEE">
          <w:rPr>
            <w:noProof/>
            <w:webHidden/>
          </w:rPr>
          <w:fldChar w:fldCharType="begin"/>
        </w:r>
        <w:r w:rsidR="00856AEE">
          <w:rPr>
            <w:noProof/>
            <w:webHidden/>
          </w:rPr>
          <w:instrText xml:space="preserve"> PAGEREF _Toc91716920 \h </w:instrText>
        </w:r>
        <w:r w:rsidR="00856AEE">
          <w:rPr>
            <w:noProof/>
            <w:webHidden/>
          </w:rPr>
        </w:r>
        <w:r w:rsidR="00856AEE">
          <w:rPr>
            <w:noProof/>
            <w:webHidden/>
          </w:rPr>
          <w:fldChar w:fldCharType="separate"/>
        </w:r>
        <w:r w:rsidR="00856AEE">
          <w:rPr>
            <w:noProof/>
            <w:webHidden/>
          </w:rPr>
          <w:t>79</w:t>
        </w:r>
        <w:r w:rsidR="00856AEE">
          <w:rPr>
            <w:noProof/>
            <w:webHidden/>
          </w:rPr>
          <w:fldChar w:fldCharType="end"/>
        </w:r>
      </w:hyperlink>
    </w:p>
    <w:p w14:paraId="78E41453" w14:textId="6E6A6D0C"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1" w:history="1">
        <w:r w:rsidR="00856AEE" w:rsidRPr="008B118E">
          <w:rPr>
            <w:rStyle w:val="Hyperlink"/>
            <w:noProof/>
          </w:rPr>
          <w:t>Hình 5.40 Finance-Laptop</w:t>
        </w:r>
        <w:r w:rsidR="00856AEE">
          <w:rPr>
            <w:noProof/>
            <w:webHidden/>
          </w:rPr>
          <w:tab/>
        </w:r>
        <w:r w:rsidR="00856AEE">
          <w:rPr>
            <w:noProof/>
            <w:webHidden/>
          </w:rPr>
          <w:fldChar w:fldCharType="begin"/>
        </w:r>
        <w:r w:rsidR="00856AEE">
          <w:rPr>
            <w:noProof/>
            <w:webHidden/>
          </w:rPr>
          <w:instrText xml:space="preserve"> PAGEREF _Toc91716921 \h </w:instrText>
        </w:r>
        <w:r w:rsidR="00856AEE">
          <w:rPr>
            <w:noProof/>
            <w:webHidden/>
          </w:rPr>
        </w:r>
        <w:r w:rsidR="00856AEE">
          <w:rPr>
            <w:noProof/>
            <w:webHidden/>
          </w:rPr>
          <w:fldChar w:fldCharType="separate"/>
        </w:r>
        <w:r w:rsidR="00856AEE">
          <w:rPr>
            <w:noProof/>
            <w:webHidden/>
          </w:rPr>
          <w:t>80</w:t>
        </w:r>
        <w:r w:rsidR="00856AEE">
          <w:rPr>
            <w:noProof/>
            <w:webHidden/>
          </w:rPr>
          <w:fldChar w:fldCharType="end"/>
        </w:r>
      </w:hyperlink>
    </w:p>
    <w:p w14:paraId="60ECBDF2" w14:textId="136B208C"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2" w:history="1">
        <w:r w:rsidR="00856AEE" w:rsidRPr="008B118E">
          <w:rPr>
            <w:rStyle w:val="Hyperlink"/>
            <w:noProof/>
          </w:rPr>
          <w:t>Hình 5.41 Finance-Tablet</w:t>
        </w:r>
        <w:r w:rsidR="00856AEE">
          <w:rPr>
            <w:noProof/>
            <w:webHidden/>
          </w:rPr>
          <w:tab/>
        </w:r>
        <w:r w:rsidR="00856AEE">
          <w:rPr>
            <w:noProof/>
            <w:webHidden/>
          </w:rPr>
          <w:fldChar w:fldCharType="begin"/>
        </w:r>
        <w:r w:rsidR="00856AEE">
          <w:rPr>
            <w:noProof/>
            <w:webHidden/>
          </w:rPr>
          <w:instrText xml:space="preserve"> PAGEREF _Toc91716922 \h </w:instrText>
        </w:r>
        <w:r w:rsidR="00856AEE">
          <w:rPr>
            <w:noProof/>
            <w:webHidden/>
          </w:rPr>
        </w:r>
        <w:r w:rsidR="00856AEE">
          <w:rPr>
            <w:noProof/>
            <w:webHidden/>
          </w:rPr>
          <w:fldChar w:fldCharType="separate"/>
        </w:r>
        <w:r w:rsidR="00856AEE">
          <w:rPr>
            <w:noProof/>
            <w:webHidden/>
          </w:rPr>
          <w:t>80</w:t>
        </w:r>
        <w:r w:rsidR="00856AEE">
          <w:rPr>
            <w:noProof/>
            <w:webHidden/>
          </w:rPr>
          <w:fldChar w:fldCharType="end"/>
        </w:r>
      </w:hyperlink>
    </w:p>
    <w:p w14:paraId="753FC840" w14:textId="5475D03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3" w:history="1">
        <w:r w:rsidR="00856AEE" w:rsidRPr="008B118E">
          <w:rPr>
            <w:rStyle w:val="Hyperlink"/>
            <w:noProof/>
          </w:rPr>
          <w:t>Hình 5.42 Finance-Smartphone</w:t>
        </w:r>
        <w:r w:rsidR="00856AEE">
          <w:rPr>
            <w:noProof/>
            <w:webHidden/>
          </w:rPr>
          <w:tab/>
        </w:r>
        <w:r w:rsidR="00856AEE">
          <w:rPr>
            <w:noProof/>
            <w:webHidden/>
          </w:rPr>
          <w:fldChar w:fldCharType="begin"/>
        </w:r>
        <w:r w:rsidR="00856AEE">
          <w:rPr>
            <w:noProof/>
            <w:webHidden/>
          </w:rPr>
          <w:instrText xml:space="preserve"> PAGEREF _Toc91716923 \h </w:instrText>
        </w:r>
        <w:r w:rsidR="00856AEE">
          <w:rPr>
            <w:noProof/>
            <w:webHidden/>
          </w:rPr>
        </w:r>
        <w:r w:rsidR="00856AEE">
          <w:rPr>
            <w:noProof/>
            <w:webHidden/>
          </w:rPr>
          <w:fldChar w:fldCharType="separate"/>
        </w:r>
        <w:r w:rsidR="00856AEE">
          <w:rPr>
            <w:noProof/>
            <w:webHidden/>
          </w:rPr>
          <w:t>81</w:t>
        </w:r>
        <w:r w:rsidR="00856AEE">
          <w:rPr>
            <w:noProof/>
            <w:webHidden/>
          </w:rPr>
          <w:fldChar w:fldCharType="end"/>
        </w:r>
      </w:hyperlink>
    </w:p>
    <w:p w14:paraId="2AF22933" w14:textId="7A4035FC"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4" w:history="1">
        <w:r w:rsidR="00856AEE" w:rsidRPr="008B118E">
          <w:rPr>
            <w:rStyle w:val="Hyperlink"/>
            <w:noProof/>
          </w:rPr>
          <w:t>Hình 5.43 Thiết bị phòng Marketing</w:t>
        </w:r>
        <w:r w:rsidR="00856AEE">
          <w:rPr>
            <w:noProof/>
            <w:webHidden/>
          </w:rPr>
          <w:tab/>
        </w:r>
        <w:r w:rsidR="00856AEE">
          <w:rPr>
            <w:noProof/>
            <w:webHidden/>
          </w:rPr>
          <w:fldChar w:fldCharType="begin"/>
        </w:r>
        <w:r w:rsidR="00856AEE">
          <w:rPr>
            <w:noProof/>
            <w:webHidden/>
          </w:rPr>
          <w:instrText xml:space="preserve"> PAGEREF _Toc91716924 \h </w:instrText>
        </w:r>
        <w:r w:rsidR="00856AEE">
          <w:rPr>
            <w:noProof/>
            <w:webHidden/>
          </w:rPr>
        </w:r>
        <w:r w:rsidR="00856AEE">
          <w:rPr>
            <w:noProof/>
            <w:webHidden/>
          </w:rPr>
          <w:fldChar w:fldCharType="separate"/>
        </w:r>
        <w:r w:rsidR="00856AEE">
          <w:rPr>
            <w:noProof/>
            <w:webHidden/>
          </w:rPr>
          <w:t>82</w:t>
        </w:r>
        <w:r w:rsidR="00856AEE">
          <w:rPr>
            <w:noProof/>
            <w:webHidden/>
          </w:rPr>
          <w:fldChar w:fldCharType="end"/>
        </w:r>
      </w:hyperlink>
    </w:p>
    <w:p w14:paraId="27235D60" w14:textId="0195725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5" w:history="1">
        <w:r w:rsidR="00856AEE" w:rsidRPr="008B118E">
          <w:rPr>
            <w:rStyle w:val="Hyperlink"/>
            <w:noProof/>
          </w:rPr>
          <w:t>Hình 5.44 Marketing-PC</w:t>
        </w:r>
        <w:r w:rsidR="00856AEE">
          <w:rPr>
            <w:noProof/>
            <w:webHidden/>
          </w:rPr>
          <w:tab/>
        </w:r>
        <w:r w:rsidR="00856AEE">
          <w:rPr>
            <w:noProof/>
            <w:webHidden/>
          </w:rPr>
          <w:fldChar w:fldCharType="begin"/>
        </w:r>
        <w:r w:rsidR="00856AEE">
          <w:rPr>
            <w:noProof/>
            <w:webHidden/>
          </w:rPr>
          <w:instrText xml:space="preserve"> PAGEREF _Toc91716925 \h </w:instrText>
        </w:r>
        <w:r w:rsidR="00856AEE">
          <w:rPr>
            <w:noProof/>
            <w:webHidden/>
          </w:rPr>
        </w:r>
        <w:r w:rsidR="00856AEE">
          <w:rPr>
            <w:noProof/>
            <w:webHidden/>
          </w:rPr>
          <w:fldChar w:fldCharType="separate"/>
        </w:r>
        <w:r w:rsidR="00856AEE">
          <w:rPr>
            <w:noProof/>
            <w:webHidden/>
          </w:rPr>
          <w:t>83</w:t>
        </w:r>
        <w:r w:rsidR="00856AEE">
          <w:rPr>
            <w:noProof/>
            <w:webHidden/>
          </w:rPr>
          <w:fldChar w:fldCharType="end"/>
        </w:r>
      </w:hyperlink>
    </w:p>
    <w:p w14:paraId="12C1E92B" w14:textId="74A75BA6"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6" w:history="1">
        <w:r w:rsidR="00856AEE" w:rsidRPr="008B118E">
          <w:rPr>
            <w:rStyle w:val="Hyperlink"/>
            <w:noProof/>
          </w:rPr>
          <w:t>Hình 5.45 Marketing-Printer</w:t>
        </w:r>
        <w:r w:rsidR="00856AEE">
          <w:rPr>
            <w:noProof/>
            <w:webHidden/>
          </w:rPr>
          <w:tab/>
        </w:r>
        <w:r w:rsidR="00856AEE">
          <w:rPr>
            <w:noProof/>
            <w:webHidden/>
          </w:rPr>
          <w:fldChar w:fldCharType="begin"/>
        </w:r>
        <w:r w:rsidR="00856AEE">
          <w:rPr>
            <w:noProof/>
            <w:webHidden/>
          </w:rPr>
          <w:instrText xml:space="preserve"> PAGEREF _Toc91716926 \h </w:instrText>
        </w:r>
        <w:r w:rsidR="00856AEE">
          <w:rPr>
            <w:noProof/>
            <w:webHidden/>
          </w:rPr>
        </w:r>
        <w:r w:rsidR="00856AEE">
          <w:rPr>
            <w:noProof/>
            <w:webHidden/>
          </w:rPr>
          <w:fldChar w:fldCharType="separate"/>
        </w:r>
        <w:r w:rsidR="00856AEE">
          <w:rPr>
            <w:noProof/>
            <w:webHidden/>
          </w:rPr>
          <w:t>83</w:t>
        </w:r>
        <w:r w:rsidR="00856AEE">
          <w:rPr>
            <w:noProof/>
            <w:webHidden/>
          </w:rPr>
          <w:fldChar w:fldCharType="end"/>
        </w:r>
      </w:hyperlink>
    </w:p>
    <w:p w14:paraId="341AE06D" w14:textId="6515716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7" w:history="1">
        <w:r w:rsidR="00856AEE" w:rsidRPr="008B118E">
          <w:rPr>
            <w:rStyle w:val="Hyperlink"/>
            <w:noProof/>
          </w:rPr>
          <w:t>Hình 5.46 Access Point tầng 2</w:t>
        </w:r>
        <w:r w:rsidR="00856AEE">
          <w:rPr>
            <w:noProof/>
            <w:webHidden/>
          </w:rPr>
          <w:tab/>
        </w:r>
        <w:r w:rsidR="00856AEE">
          <w:rPr>
            <w:noProof/>
            <w:webHidden/>
          </w:rPr>
          <w:fldChar w:fldCharType="begin"/>
        </w:r>
        <w:r w:rsidR="00856AEE">
          <w:rPr>
            <w:noProof/>
            <w:webHidden/>
          </w:rPr>
          <w:instrText xml:space="preserve"> PAGEREF _Toc91716927 \h </w:instrText>
        </w:r>
        <w:r w:rsidR="00856AEE">
          <w:rPr>
            <w:noProof/>
            <w:webHidden/>
          </w:rPr>
        </w:r>
        <w:r w:rsidR="00856AEE">
          <w:rPr>
            <w:noProof/>
            <w:webHidden/>
          </w:rPr>
          <w:fldChar w:fldCharType="separate"/>
        </w:r>
        <w:r w:rsidR="00856AEE">
          <w:rPr>
            <w:noProof/>
            <w:webHidden/>
          </w:rPr>
          <w:t>84</w:t>
        </w:r>
        <w:r w:rsidR="00856AEE">
          <w:rPr>
            <w:noProof/>
            <w:webHidden/>
          </w:rPr>
          <w:fldChar w:fldCharType="end"/>
        </w:r>
      </w:hyperlink>
    </w:p>
    <w:p w14:paraId="06208C38" w14:textId="3644F35C"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8" w:history="1">
        <w:r w:rsidR="00856AEE" w:rsidRPr="008B118E">
          <w:rPr>
            <w:rStyle w:val="Hyperlink"/>
            <w:noProof/>
          </w:rPr>
          <w:t>Hình 5.47 Marketing-Laptop</w:t>
        </w:r>
        <w:r w:rsidR="00856AEE">
          <w:rPr>
            <w:noProof/>
            <w:webHidden/>
          </w:rPr>
          <w:tab/>
        </w:r>
        <w:r w:rsidR="00856AEE">
          <w:rPr>
            <w:noProof/>
            <w:webHidden/>
          </w:rPr>
          <w:fldChar w:fldCharType="begin"/>
        </w:r>
        <w:r w:rsidR="00856AEE">
          <w:rPr>
            <w:noProof/>
            <w:webHidden/>
          </w:rPr>
          <w:instrText xml:space="preserve"> PAGEREF _Toc91716928 \h </w:instrText>
        </w:r>
        <w:r w:rsidR="00856AEE">
          <w:rPr>
            <w:noProof/>
            <w:webHidden/>
          </w:rPr>
        </w:r>
        <w:r w:rsidR="00856AEE">
          <w:rPr>
            <w:noProof/>
            <w:webHidden/>
          </w:rPr>
          <w:fldChar w:fldCharType="separate"/>
        </w:r>
        <w:r w:rsidR="00856AEE">
          <w:rPr>
            <w:noProof/>
            <w:webHidden/>
          </w:rPr>
          <w:t>84</w:t>
        </w:r>
        <w:r w:rsidR="00856AEE">
          <w:rPr>
            <w:noProof/>
            <w:webHidden/>
          </w:rPr>
          <w:fldChar w:fldCharType="end"/>
        </w:r>
      </w:hyperlink>
    </w:p>
    <w:p w14:paraId="29AFF2EC" w14:textId="33C84FA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29" w:history="1">
        <w:r w:rsidR="00856AEE" w:rsidRPr="008B118E">
          <w:rPr>
            <w:rStyle w:val="Hyperlink"/>
            <w:noProof/>
          </w:rPr>
          <w:t>Hình 5.48 Marketing-Tablet</w:t>
        </w:r>
        <w:r w:rsidR="00856AEE">
          <w:rPr>
            <w:noProof/>
            <w:webHidden/>
          </w:rPr>
          <w:tab/>
        </w:r>
        <w:r w:rsidR="00856AEE">
          <w:rPr>
            <w:noProof/>
            <w:webHidden/>
          </w:rPr>
          <w:fldChar w:fldCharType="begin"/>
        </w:r>
        <w:r w:rsidR="00856AEE">
          <w:rPr>
            <w:noProof/>
            <w:webHidden/>
          </w:rPr>
          <w:instrText xml:space="preserve"> PAGEREF _Toc91716929 \h </w:instrText>
        </w:r>
        <w:r w:rsidR="00856AEE">
          <w:rPr>
            <w:noProof/>
            <w:webHidden/>
          </w:rPr>
        </w:r>
        <w:r w:rsidR="00856AEE">
          <w:rPr>
            <w:noProof/>
            <w:webHidden/>
          </w:rPr>
          <w:fldChar w:fldCharType="separate"/>
        </w:r>
        <w:r w:rsidR="00856AEE">
          <w:rPr>
            <w:noProof/>
            <w:webHidden/>
          </w:rPr>
          <w:t>85</w:t>
        </w:r>
        <w:r w:rsidR="00856AEE">
          <w:rPr>
            <w:noProof/>
            <w:webHidden/>
          </w:rPr>
          <w:fldChar w:fldCharType="end"/>
        </w:r>
      </w:hyperlink>
    </w:p>
    <w:p w14:paraId="5E071283" w14:textId="2E3CC3F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0" w:history="1">
        <w:r w:rsidR="00856AEE" w:rsidRPr="008B118E">
          <w:rPr>
            <w:rStyle w:val="Hyperlink"/>
            <w:noProof/>
          </w:rPr>
          <w:t>Hình 5.49 Marketing-Smartphone</w:t>
        </w:r>
        <w:r w:rsidR="00856AEE">
          <w:rPr>
            <w:noProof/>
            <w:webHidden/>
          </w:rPr>
          <w:tab/>
        </w:r>
        <w:r w:rsidR="00856AEE">
          <w:rPr>
            <w:noProof/>
            <w:webHidden/>
          </w:rPr>
          <w:fldChar w:fldCharType="begin"/>
        </w:r>
        <w:r w:rsidR="00856AEE">
          <w:rPr>
            <w:noProof/>
            <w:webHidden/>
          </w:rPr>
          <w:instrText xml:space="preserve"> PAGEREF _Toc91716930 \h </w:instrText>
        </w:r>
        <w:r w:rsidR="00856AEE">
          <w:rPr>
            <w:noProof/>
            <w:webHidden/>
          </w:rPr>
        </w:r>
        <w:r w:rsidR="00856AEE">
          <w:rPr>
            <w:noProof/>
            <w:webHidden/>
          </w:rPr>
          <w:fldChar w:fldCharType="separate"/>
        </w:r>
        <w:r w:rsidR="00856AEE">
          <w:rPr>
            <w:noProof/>
            <w:webHidden/>
          </w:rPr>
          <w:t>85</w:t>
        </w:r>
        <w:r w:rsidR="00856AEE">
          <w:rPr>
            <w:noProof/>
            <w:webHidden/>
          </w:rPr>
          <w:fldChar w:fldCharType="end"/>
        </w:r>
      </w:hyperlink>
    </w:p>
    <w:p w14:paraId="505E1011" w14:textId="1868BB48"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1" w:history="1">
        <w:r w:rsidR="00856AEE" w:rsidRPr="008B118E">
          <w:rPr>
            <w:rStyle w:val="Hyperlink"/>
            <w:noProof/>
          </w:rPr>
          <w:t>Hình 5.50 Sơ đồ thiết bị tầng 3</w:t>
        </w:r>
        <w:r w:rsidR="00856AEE">
          <w:rPr>
            <w:noProof/>
            <w:webHidden/>
          </w:rPr>
          <w:tab/>
        </w:r>
        <w:r w:rsidR="00856AEE">
          <w:rPr>
            <w:noProof/>
            <w:webHidden/>
          </w:rPr>
          <w:fldChar w:fldCharType="begin"/>
        </w:r>
        <w:r w:rsidR="00856AEE">
          <w:rPr>
            <w:noProof/>
            <w:webHidden/>
          </w:rPr>
          <w:instrText xml:space="preserve"> PAGEREF _Toc91716931 \h </w:instrText>
        </w:r>
        <w:r w:rsidR="00856AEE">
          <w:rPr>
            <w:noProof/>
            <w:webHidden/>
          </w:rPr>
        </w:r>
        <w:r w:rsidR="00856AEE">
          <w:rPr>
            <w:noProof/>
            <w:webHidden/>
          </w:rPr>
          <w:fldChar w:fldCharType="separate"/>
        </w:r>
        <w:r w:rsidR="00856AEE">
          <w:rPr>
            <w:noProof/>
            <w:webHidden/>
          </w:rPr>
          <w:t>86</w:t>
        </w:r>
        <w:r w:rsidR="00856AEE">
          <w:rPr>
            <w:noProof/>
            <w:webHidden/>
          </w:rPr>
          <w:fldChar w:fldCharType="end"/>
        </w:r>
      </w:hyperlink>
    </w:p>
    <w:p w14:paraId="439B4C45" w14:textId="5BF615C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2" w:history="1">
        <w:r w:rsidR="00856AEE" w:rsidRPr="008B118E">
          <w:rPr>
            <w:rStyle w:val="Hyperlink"/>
            <w:noProof/>
          </w:rPr>
          <w:t>Hình 5.51 Thiết bị phòng Admin</w:t>
        </w:r>
        <w:r w:rsidR="00856AEE">
          <w:rPr>
            <w:noProof/>
            <w:webHidden/>
          </w:rPr>
          <w:tab/>
        </w:r>
        <w:r w:rsidR="00856AEE">
          <w:rPr>
            <w:noProof/>
            <w:webHidden/>
          </w:rPr>
          <w:fldChar w:fldCharType="begin"/>
        </w:r>
        <w:r w:rsidR="00856AEE">
          <w:rPr>
            <w:noProof/>
            <w:webHidden/>
          </w:rPr>
          <w:instrText xml:space="preserve"> PAGEREF _Toc91716932 \h </w:instrText>
        </w:r>
        <w:r w:rsidR="00856AEE">
          <w:rPr>
            <w:noProof/>
            <w:webHidden/>
          </w:rPr>
        </w:r>
        <w:r w:rsidR="00856AEE">
          <w:rPr>
            <w:noProof/>
            <w:webHidden/>
          </w:rPr>
          <w:fldChar w:fldCharType="separate"/>
        </w:r>
        <w:r w:rsidR="00856AEE">
          <w:rPr>
            <w:noProof/>
            <w:webHidden/>
          </w:rPr>
          <w:t>93</w:t>
        </w:r>
        <w:r w:rsidR="00856AEE">
          <w:rPr>
            <w:noProof/>
            <w:webHidden/>
          </w:rPr>
          <w:fldChar w:fldCharType="end"/>
        </w:r>
      </w:hyperlink>
    </w:p>
    <w:p w14:paraId="37C9C2B7" w14:textId="724193D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3" w:history="1">
        <w:r w:rsidR="00856AEE" w:rsidRPr="008B118E">
          <w:rPr>
            <w:rStyle w:val="Hyperlink"/>
            <w:noProof/>
          </w:rPr>
          <w:t>Hình 5.52 Admin-PC</w:t>
        </w:r>
        <w:r w:rsidR="00856AEE">
          <w:rPr>
            <w:noProof/>
            <w:webHidden/>
          </w:rPr>
          <w:tab/>
        </w:r>
        <w:r w:rsidR="00856AEE">
          <w:rPr>
            <w:noProof/>
            <w:webHidden/>
          </w:rPr>
          <w:fldChar w:fldCharType="begin"/>
        </w:r>
        <w:r w:rsidR="00856AEE">
          <w:rPr>
            <w:noProof/>
            <w:webHidden/>
          </w:rPr>
          <w:instrText xml:space="preserve"> PAGEREF _Toc91716933 \h </w:instrText>
        </w:r>
        <w:r w:rsidR="00856AEE">
          <w:rPr>
            <w:noProof/>
            <w:webHidden/>
          </w:rPr>
        </w:r>
        <w:r w:rsidR="00856AEE">
          <w:rPr>
            <w:noProof/>
            <w:webHidden/>
          </w:rPr>
          <w:fldChar w:fldCharType="separate"/>
        </w:r>
        <w:r w:rsidR="00856AEE">
          <w:rPr>
            <w:noProof/>
            <w:webHidden/>
          </w:rPr>
          <w:t>93</w:t>
        </w:r>
        <w:r w:rsidR="00856AEE">
          <w:rPr>
            <w:noProof/>
            <w:webHidden/>
          </w:rPr>
          <w:fldChar w:fldCharType="end"/>
        </w:r>
      </w:hyperlink>
    </w:p>
    <w:p w14:paraId="523FC38A" w14:textId="303B3EF7"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4" w:history="1">
        <w:r w:rsidR="00856AEE" w:rsidRPr="008B118E">
          <w:rPr>
            <w:rStyle w:val="Hyperlink"/>
            <w:noProof/>
          </w:rPr>
          <w:t>Hình 5.53 Admin-Printer</w:t>
        </w:r>
        <w:r w:rsidR="00856AEE">
          <w:rPr>
            <w:noProof/>
            <w:webHidden/>
          </w:rPr>
          <w:tab/>
        </w:r>
        <w:r w:rsidR="00856AEE">
          <w:rPr>
            <w:noProof/>
            <w:webHidden/>
          </w:rPr>
          <w:fldChar w:fldCharType="begin"/>
        </w:r>
        <w:r w:rsidR="00856AEE">
          <w:rPr>
            <w:noProof/>
            <w:webHidden/>
          </w:rPr>
          <w:instrText xml:space="preserve"> PAGEREF _Toc91716934 \h </w:instrText>
        </w:r>
        <w:r w:rsidR="00856AEE">
          <w:rPr>
            <w:noProof/>
            <w:webHidden/>
          </w:rPr>
        </w:r>
        <w:r w:rsidR="00856AEE">
          <w:rPr>
            <w:noProof/>
            <w:webHidden/>
          </w:rPr>
          <w:fldChar w:fldCharType="separate"/>
        </w:r>
        <w:r w:rsidR="00856AEE">
          <w:rPr>
            <w:noProof/>
            <w:webHidden/>
          </w:rPr>
          <w:t>94</w:t>
        </w:r>
        <w:r w:rsidR="00856AEE">
          <w:rPr>
            <w:noProof/>
            <w:webHidden/>
          </w:rPr>
          <w:fldChar w:fldCharType="end"/>
        </w:r>
      </w:hyperlink>
    </w:p>
    <w:p w14:paraId="733D75E6" w14:textId="49BEE18A"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5" w:history="1">
        <w:r w:rsidR="00856AEE" w:rsidRPr="008B118E">
          <w:rPr>
            <w:rStyle w:val="Hyperlink"/>
            <w:noProof/>
          </w:rPr>
          <w:t>Hình 5.54 Admin-Laptop</w:t>
        </w:r>
        <w:r w:rsidR="00856AEE">
          <w:rPr>
            <w:noProof/>
            <w:webHidden/>
          </w:rPr>
          <w:tab/>
        </w:r>
        <w:r w:rsidR="00856AEE">
          <w:rPr>
            <w:noProof/>
            <w:webHidden/>
          </w:rPr>
          <w:fldChar w:fldCharType="begin"/>
        </w:r>
        <w:r w:rsidR="00856AEE">
          <w:rPr>
            <w:noProof/>
            <w:webHidden/>
          </w:rPr>
          <w:instrText xml:space="preserve"> PAGEREF _Toc91716935 \h </w:instrText>
        </w:r>
        <w:r w:rsidR="00856AEE">
          <w:rPr>
            <w:noProof/>
            <w:webHidden/>
          </w:rPr>
        </w:r>
        <w:r w:rsidR="00856AEE">
          <w:rPr>
            <w:noProof/>
            <w:webHidden/>
          </w:rPr>
          <w:fldChar w:fldCharType="separate"/>
        </w:r>
        <w:r w:rsidR="00856AEE">
          <w:rPr>
            <w:noProof/>
            <w:webHidden/>
          </w:rPr>
          <w:t>94</w:t>
        </w:r>
        <w:r w:rsidR="00856AEE">
          <w:rPr>
            <w:noProof/>
            <w:webHidden/>
          </w:rPr>
          <w:fldChar w:fldCharType="end"/>
        </w:r>
      </w:hyperlink>
    </w:p>
    <w:p w14:paraId="17E0E08F" w14:textId="35F5C18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6" w:history="1">
        <w:r w:rsidR="00856AEE" w:rsidRPr="008B118E">
          <w:rPr>
            <w:rStyle w:val="Hyperlink"/>
            <w:noProof/>
          </w:rPr>
          <w:t>Hình 5.55 Admin-Tablet</w:t>
        </w:r>
        <w:r w:rsidR="00856AEE">
          <w:rPr>
            <w:noProof/>
            <w:webHidden/>
          </w:rPr>
          <w:tab/>
        </w:r>
        <w:r w:rsidR="00856AEE">
          <w:rPr>
            <w:noProof/>
            <w:webHidden/>
          </w:rPr>
          <w:fldChar w:fldCharType="begin"/>
        </w:r>
        <w:r w:rsidR="00856AEE">
          <w:rPr>
            <w:noProof/>
            <w:webHidden/>
          </w:rPr>
          <w:instrText xml:space="preserve"> PAGEREF _Toc91716936 \h </w:instrText>
        </w:r>
        <w:r w:rsidR="00856AEE">
          <w:rPr>
            <w:noProof/>
            <w:webHidden/>
          </w:rPr>
        </w:r>
        <w:r w:rsidR="00856AEE">
          <w:rPr>
            <w:noProof/>
            <w:webHidden/>
          </w:rPr>
          <w:fldChar w:fldCharType="separate"/>
        </w:r>
        <w:r w:rsidR="00856AEE">
          <w:rPr>
            <w:noProof/>
            <w:webHidden/>
          </w:rPr>
          <w:t>95</w:t>
        </w:r>
        <w:r w:rsidR="00856AEE">
          <w:rPr>
            <w:noProof/>
            <w:webHidden/>
          </w:rPr>
          <w:fldChar w:fldCharType="end"/>
        </w:r>
      </w:hyperlink>
    </w:p>
    <w:p w14:paraId="291385EC" w14:textId="42A9054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7" w:history="1">
        <w:r w:rsidR="00856AEE" w:rsidRPr="008B118E">
          <w:rPr>
            <w:rStyle w:val="Hyperlink"/>
            <w:noProof/>
          </w:rPr>
          <w:t>Hình 5.56 Admin-Smartphone</w:t>
        </w:r>
        <w:r w:rsidR="00856AEE">
          <w:rPr>
            <w:noProof/>
            <w:webHidden/>
          </w:rPr>
          <w:tab/>
        </w:r>
        <w:r w:rsidR="00856AEE">
          <w:rPr>
            <w:noProof/>
            <w:webHidden/>
          </w:rPr>
          <w:fldChar w:fldCharType="begin"/>
        </w:r>
        <w:r w:rsidR="00856AEE">
          <w:rPr>
            <w:noProof/>
            <w:webHidden/>
          </w:rPr>
          <w:instrText xml:space="preserve"> PAGEREF _Toc91716937 \h </w:instrText>
        </w:r>
        <w:r w:rsidR="00856AEE">
          <w:rPr>
            <w:noProof/>
            <w:webHidden/>
          </w:rPr>
        </w:r>
        <w:r w:rsidR="00856AEE">
          <w:rPr>
            <w:noProof/>
            <w:webHidden/>
          </w:rPr>
          <w:fldChar w:fldCharType="separate"/>
        </w:r>
        <w:r w:rsidR="00856AEE">
          <w:rPr>
            <w:noProof/>
            <w:webHidden/>
          </w:rPr>
          <w:t>95</w:t>
        </w:r>
        <w:r w:rsidR="00856AEE">
          <w:rPr>
            <w:noProof/>
            <w:webHidden/>
          </w:rPr>
          <w:fldChar w:fldCharType="end"/>
        </w:r>
      </w:hyperlink>
    </w:p>
    <w:p w14:paraId="6D057C82" w14:textId="4BB84B99"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8" w:history="1">
        <w:r w:rsidR="00856AEE" w:rsidRPr="008B118E">
          <w:rPr>
            <w:rStyle w:val="Hyperlink"/>
            <w:noProof/>
          </w:rPr>
          <w:t>Hình 5.57 Thiết bị phòng Electrical</w:t>
        </w:r>
        <w:r w:rsidR="00856AEE">
          <w:rPr>
            <w:noProof/>
            <w:webHidden/>
          </w:rPr>
          <w:tab/>
        </w:r>
        <w:r w:rsidR="00856AEE">
          <w:rPr>
            <w:noProof/>
            <w:webHidden/>
          </w:rPr>
          <w:fldChar w:fldCharType="begin"/>
        </w:r>
        <w:r w:rsidR="00856AEE">
          <w:rPr>
            <w:noProof/>
            <w:webHidden/>
          </w:rPr>
          <w:instrText xml:space="preserve"> PAGEREF _Toc91716938 \h </w:instrText>
        </w:r>
        <w:r w:rsidR="00856AEE">
          <w:rPr>
            <w:noProof/>
            <w:webHidden/>
          </w:rPr>
        </w:r>
        <w:r w:rsidR="00856AEE">
          <w:rPr>
            <w:noProof/>
            <w:webHidden/>
          </w:rPr>
          <w:fldChar w:fldCharType="separate"/>
        </w:r>
        <w:r w:rsidR="00856AEE">
          <w:rPr>
            <w:noProof/>
            <w:webHidden/>
          </w:rPr>
          <w:t>96</w:t>
        </w:r>
        <w:r w:rsidR="00856AEE">
          <w:rPr>
            <w:noProof/>
            <w:webHidden/>
          </w:rPr>
          <w:fldChar w:fldCharType="end"/>
        </w:r>
      </w:hyperlink>
    </w:p>
    <w:p w14:paraId="068675E6" w14:textId="73DF9096"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39" w:history="1">
        <w:r w:rsidR="00856AEE" w:rsidRPr="008B118E">
          <w:rPr>
            <w:rStyle w:val="Hyperlink"/>
            <w:noProof/>
          </w:rPr>
          <w:t>Hình 5.58 Electrical-PC</w:t>
        </w:r>
        <w:r w:rsidR="00856AEE">
          <w:rPr>
            <w:noProof/>
            <w:webHidden/>
          </w:rPr>
          <w:tab/>
        </w:r>
        <w:r w:rsidR="00856AEE">
          <w:rPr>
            <w:noProof/>
            <w:webHidden/>
          </w:rPr>
          <w:fldChar w:fldCharType="begin"/>
        </w:r>
        <w:r w:rsidR="00856AEE">
          <w:rPr>
            <w:noProof/>
            <w:webHidden/>
          </w:rPr>
          <w:instrText xml:space="preserve"> PAGEREF _Toc91716939 \h </w:instrText>
        </w:r>
        <w:r w:rsidR="00856AEE">
          <w:rPr>
            <w:noProof/>
            <w:webHidden/>
          </w:rPr>
        </w:r>
        <w:r w:rsidR="00856AEE">
          <w:rPr>
            <w:noProof/>
            <w:webHidden/>
          </w:rPr>
          <w:fldChar w:fldCharType="separate"/>
        </w:r>
        <w:r w:rsidR="00856AEE">
          <w:rPr>
            <w:noProof/>
            <w:webHidden/>
          </w:rPr>
          <w:t>97</w:t>
        </w:r>
        <w:r w:rsidR="00856AEE">
          <w:rPr>
            <w:noProof/>
            <w:webHidden/>
          </w:rPr>
          <w:fldChar w:fldCharType="end"/>
        </w:r>
      </w:hyperlink>
    </w:p>
    <w:p w14:paraId="6F65B6F8" w14:textId="6CB2C46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0" w:history="1">
        <w:r w:rsidR="00856AEE" w:rsidRPr="008B118E">
          <w:rPr>
            <w:rStyle w:val="Hyperlink"/>
            <w:noProof/>
          </w:rPr>
          <w:t>Hình 5.59 Electrical-Printer</w:t>
        </w:r>
        <w:r w:rsidR="00856AEE">
          <w:rPr>
            <w:noProof/>
            <w:webHidden/>
          </w:rPr>
          <w:tab/>
        </w:r>
        <w:r w:rsidR="00856AEE">
          <w:rPr>
            <w:noProof/>
            <w:webHidden/>
          </w:rPr>
          <w:fldChar w:fldCharType="begin"/>
        </w:r>
        <w:r w:rsidR="00856AEE">
          <w:rPr>
            <w:noProof/>
            <w:webHidden/>
          </w:rPr>
          <w:instrText xml:space="preserve"> PAGEREF _Toc91716940 \h </w:instrText>
        </w:r>
        <w:r w:rsidR="00856AEE">
          <w:rPr>
            <w:noProof/>
            <w:webHidden/>
          </w:rPr>
        </w:r>
        <w:r w:rsidR="00856AEE">
          <w:rPr>
            <w:noProof/>
            <w:webHidden/>
          </w:rPr>
          <w:fldChar w:fldCharType="separate"/>
        </w:r>
        <w:r w:rsidR="00856AEE">
          <w:rPr>
            <w:noProof/>
            <w:webHidden/>
          </w:rPr>
          <w:t>97</w:t>
        </w:r>
        <w:r w:rsidR="00856AEE">
          <w:rPr>
            <w:noProof/>
            <w:webHidden/>
          </w:rPr>
          <w:fldChar w:fldCharType="end"/>
        </w:r>
      </w:hyperlink>
    </w:p>
    <w:p w14:paraId="2C292DB3" w14:textId="1BA2FE7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1" w:history="1">
        <w:r w:rsidR="00856AEE" w:rsidRPr="008B118E">
          <w:rPr>
            <w:rStyle w:val="Hyperlink"/>
            <w:noProof/>
          </w:rPr>
          <w:t>Hình 5.60 Electrical-Laptop</w:t>
        </w:r>
        <w:r w:rsidR="00856AEE">
          <w:rPr>
            <w:noProof/>
            <w:webHidden/>
          </w:rPr>
          <w:tab/>
        </w:r>
        <w:r w:rsidR="00856AEE">
          <w:rPr>
            <w:noProof/>
            <w:webHidden/>
          </w:rPr>
          <w:fldChar w:fldCharType="begin"/>
        </w:r>
        <w:r w:rsidR="00856AEE">
          <w:rPr>
            <w:noProof/>
            <w:webHidden/>
          </w:rPr>
          <w:instrText xml:space="preserve"> PAGEREF _Toc91716941 \h </w:instrText>
        </w:r>
        <w:r w:rsidR="00856AEE">
          <w:rPr>
            <w:noProof/>
            <w:webHidden/>
          </w:rPr>
        </w:r>
        <w:r w:rsidR="00856AEE">
          <w:rPr>
            <w:noProof/>
            <w:webHidden/>
          </w:rPr>
          <w:fldChar w:fldCharType="separate"/>
        </w:r>
        <w:r w:rsidR="00856AEE">
          <w:rPr>
            <w:noProof/>
            <w:webHidden/>
          </w:rPr>
          <w:t>98</w:t>
        </w:r>
        <w:r w:rsidR="00856AEE">
          <w:rPr>
            <w:noProof/>
            <w:webHidden/>
          </w:rPr>
          <w:fldChar w:fldCharType="end"/>
        </w:r>
      </w:hyperlink>
    </w:p>
    <w:p w14:paraId="42CAEB31" w14:textId="4811548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2" w:history="1">
        <w:r w:rsidR="00856AEE" w:rsidRPr="008B118E">
          <w:rPr>
            <w:rStyle w:val="Hyperlink"/>
            <w:noProof/>
          </w:rPr>
          <w:t>Hình 5.61 Electrical-Tablet</w:t>
        </w:r>
        <w:r w:rsidR="00856AEE">
          <w:rPr>
            <w:noProof/>
            <w:webHidden/>
          </w:rPr>
          <w:tab/>
        </w:r>
        <w:r w:rsidR="00856AEE">
          <w:rPr>
            <w:noProof/>
            <w:webHidden/>
          </w:rPr>
          <w:fldChar w:fldCharType="begin"/>
        </w:r>
        <w:r w:rsidR="00856AEE">
          <w:rPr>
            <w:noProof/>
            <w:webHidden/>
          </w:rPr>
          <w:instrText xml:space="preserve"> PAGEREF _Toc91716942 \h </w:instrText>
        </w:r>
        <w:r w:rsidR="00856AEE">
          <w:rPr>
            <w:noProof/>
            <w:webHidden/>
          </w:rPr>
        </w:r>
        <w:r w:rsidR="00856AEE">
          <w:rPr>
            <w:noProof/>
            <w:webHidden/>
          </w:rPr>
          <w:fldChar w:fldCharType="separate"/>
        </w:r>
        <w:r w:rsidR="00856AEE">
          <w:rPr>
            <w:noProof/>
            <w:webHidden/>
          </w:rPr>
          <w:t>98</w:t>
        </w:r>
        <w:r w:rsidR="00856AEE">
          <w:rPr>
            <w:noProof/>
            <w:webHidden/>
          </w:rPr>
          <w:fldChar w:fldCharType="end"/>
        </w:r>
      </w:hyperlink>
    </w:p>
    <w:p w14:paraId="7DAD955B" w14:textId="1EC236BD"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3" w:history="1">
        <w:r w:rsidR="00856AEE" w:rsidRPr="008B118E">
          <w:rPr>
            <w:rStyle w:val="Hyperlink"/>
            <w:noProof/>
          </w:rPr>
          <w:t>Hình 5.62 Electrical-Smartphone</w:t>
        </w:r>
        <w:r w:rsidR="00856AEE">
          <w:rPr>
            <w:noProof/>
            <w:webHidden/>
          </w:rPr>
          <w:tab/>
        </w:r>
        <w:r w:rsidR="00856AEE">
          <w:rPr>
            <w:noProof/>
            <w:webHidden/>
          </w:rPr>
          <w:fldChar w:fldCharType="begin"/>
        </w:r>
        <w:r w:rsidR="00856AEE">
          <w:rPr>
            <w:noProof/>
            <w:webHidden/>
          </w:rPr>
          <w:instrText xml:space="preserve"> PAGEREF _Toc91716943 \h </w:instrText>
        </w:r>
        <w:r w:rsidR="00856AEE">
          <w:rPr>
            <w:noProof/>
            <w:webHidden/>
          </w:rPr>
        </w:r>
        <w:r w:rsidR="00856AEE">
          <w:rPr>
            <w:noProof/>
            <w:webHidden/>
          </w:rPr>
          <w:fldChar w:fldCharType="separate"/>
        </w:r>
        <w:r w:rsidR="00856AEE">
          <w:rPr>
            <w:noProof/>
            <w:webHidden/>
          </w:rPr>
          <w:t>99</w:t>
        </w:r>
        <w:r w:rsidR="00856AEE">
          <w:rPr>
            <w:noProof/>
            <w:webHidden/>
          </w:rPr>
          <w:fldChar w:fldCharType="end"/>
        </w:r>
      </w:hyperlink>
    </w:p>
    <w:p w14:paraId="0747CD1B" w14:textId="05178E7F"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4" w:history="1">
        <w:r w:rsidR="00856AEE" w:rsidRPr="008B118E">
          <w:rPr>
            <w:rStyle w:val="Hyperlink"/>
            <w:noProof/>
          </w:rPr>
          <w:t>Hình 5.63 Thiết bị phòng IT</w:t>
        </w:r>
        <w:r w:rsidR="00856AEE">
          <w:rPr>
            <w:noProof/>
            <w:webHidden/>
          </w:rPr>
          <w:tab/>
        </w:r>
        <w:r w:rsidR="00856AEE">
          <w:rPr>
            <w:noProof/>
            <w:webHidden/>
          </w:rPr>
          <w:fldChar w:fldCharType="begin"/>
        </w:r>
        <w:r w:rsidR="00856AEE">
          <w:rPr>
            <w:noProof/>
            <w:webHidden/>
          </w:rPr>
          <w:instrText xml:space="preserve"> PAGEREF _Toc91716944 \h </w:instrText>
        </w:r>
        <w:r w:rsidR="00856AEE">
          <w:rPr>
            <w:noProof/>
            <w:webHidden/>
          </w:rPr>
        </w:r>
        <w:r w:rsidR="00856AEE">
          <w:rPr>
            <w:noProof/>
            <w:webHidden/>
          </w:rPr>
          <w:fldChar w:fldCharType="separate"/>
        </w:r>
        <w:r w:rsidR="00856AEE">
          <w:rPr>
            <w:noProof/>
            <w:webHidden/>
          </w:rPr>
          <w:t>99</w:t>
        </w:r>
        <w:r w:rsidR="00856AEE">
          <w:rPr>
            <w:noProof/>
            <w:webHidden/>
          </w:rPr>
          <w:fldChar w:fldCharType="end"/>
        </w:r>
      </w:hyperlink>
    </w:p>
    <w:p w14:paraId="689440D3" w14:textId="51C02EE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5" w:history="1">
        <w:r w:rsidR="00856AEE" w:rsidRPr="008B118E">
          <w:rPr>
            <w:rStyle w:val="Hyperlink"/>
            <w:noProof/>
          </w:rPr>
          <w:t>Hình 5.64 IT-PC</w:t>
        </w:r>
        <w:r w:rsidR="00856AEE">
          <w:rPr>
            <w:noProof/>
            <w:webHidden/>
          </w:rPr>
          <w:tab/>
        </w:r>
        <w:r w:rsidR="00856AEE">
          <w:rPr>
            <w:noProof/>
            <w:webHidden/>
          </w:rPr>
          <w:fldChar w:fldCharType="begin"/>
        </w:r>
        <w:r w:rsidR="00856AEE">
          <w:rPr>
            <w:noProof/>
            <w:webHidden/>
          </w:rPr>
          <w:instrText xml:space="preserve"> PAGEREF _Toc91716945 \h </w:instrText>
        </w:r>
        <w:r w:rsidR="00856AEE">
          <w:rPr>
            <w:noProof/>
            <w:webHidden/>
          </w:rPr>
        </w:r>
        <w:r w:rsidR="00856AEE">
          <w:rPr>
            <w:noProof/>
            <w:webHidden/>
          </w:rPr>
          <w:fldChar w:fldCharType="separate"/>
        </w:r>
        <w:r w:rsidR="00856AEE">
          <w:rPr>
            <w:noProof/>
            <w:webHidden/>
          </w:rPr>
          <w:t>100</w:t>
        </w:r>
        <w:r w:rsidR="00856AEE">
          <w:rPr>
            <w:noProof/>
            <w:webHidden/>
          </w:rPr>
          <w:fldChar w:fldCharType="end"/>
        </w:r>
      </w:hyperlink>
    </w:p>
    <w:p w14:paraId="1A87CB73" w14:textId="4FD6D024"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6" w:history="1">
        <w:r w:rsidR="00856AEE" w:rsidRPr="008B118E">
          <w:rPr>
            <w:rStyle w:val="Hyperlink"/>
            <w:noProof/>
          </w:rPr>
          <w:t>Hình 5.65 IT-Printer</w:t>
        </w:r>
        <w:r w:rsidR="00856AEE">
          <w:rPr>
            <w:noProof/>
            <w:webHidden/>
          </w:rPr>
          <w:tab/>
        </w:r>
        <w:r w:rsidR="00856AEE">
          <w:rPr>
            <w:noProof/>
            <w:webHidden/>
          </w:rPr>
          <w:fldChar w:fldCharType="begin"/>
        </w:r>
        <w:r w:rsidR="00856AEE">
          <w:rPr>
            <w:noProof/>
            <w:webHidden/>
          </w:rPr>
          <w:instrText xml:space="preserve"> PAGEREF _Toc91716946 \h </w:instrText>
        </w:r>
        <w:r w:rsidR="00856AEE">
          <w:rPr>
            <w:noProof/>
            <w:webHidden/>
          </w:rPr>
        </w:r>
        <w:r w:rsidR="00856AEE">
          <w:rPr>
            <w:noProof/>
            <w:webHidden/>
          </w:rPr>
          <w:fldChar w:fldCharType="separate"/>
        </w:r>
        <w:r w:rsidR="00856AEE">
          <w:rPr>
            <w:noProof/>
            <w:webHidden/>
          </w:rPr>
          <w:t>100</w:t>
        </w:r>
        <w:r w:rsidR="00856AEE">
          <w:rPr>
            <w:noProof/>
            <w:webHidden/>
          </w:rPr>
          <w:fldChar w:fldCharType="end"/>
        </w:r>
      </w:hyperlink>
    </w:p>
    <w:p w14:paraId="6694CAB9" w14:textId="6415BD65"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7" w:history="1">
        <w:r w:rsidR="00856AEE" w:rsidRPr="008B118E">
          <w:rPr>
            <w:rStyle w:val="Hyperlink"/>
            <w:noProof/>
          </w:rPr>
          <w:t>Hình 5.66 Access Point tầng 3</w:t>
        </w:r>
        <w:r w:rsidR="00856AEE">
          <w:rPr>
            <w:noProof/>
            <w:webHidden/>
          </w:rPr>
          <w:tab/>
        </w:r>
        <w:r w:rsidR="00856AEE">
          <w:rPr>
            <w:noProof/>
            <w:webHidden/>
          </w:rPr>
          <w:fldChar w:fldCharType="begin"/>
        </w:r>
        <w:r w:rsidR="00856AEE">
          <w:rPr>
            <w:noProof/>
            <w:webHidden/>
          </w:rPr>
          <w:instrText xml:space="preserve"> PAGEREF _Toc91716947 \h </w:instrText>
        </w:r>
        <w:r w:rsidR="00856AEE">
          <w:rPr>
            <w:noProof/>
            <w:webHidden/>
          </w:rPr>
        </w:r>
        <w:r w:rsidR="00856AEE">
          <w:rPr>
            <w:noProof/>
            <w:webHidden/>
          </w:rPr>
          <w:fldChar w:fldCharType="separate"/>
        </w:r>
        <w:r w:rsidR="00856AEE">
          <w:rPr>
            <w:noProof/>
            <w:webHidden/>
          </w:rPr>
          <w:t>101</w:t>
        </w:r>
        <w:r w:rsidR="00856AEE">
          <w:rPr>
            <w:noProof/>
            <w:webHidden/>
          </w:rPr>
          <w:fldChar w:fldCharType="end"/>
        </w:r>
      </w:hyperlink>
    </w:p>
    <w:p w14:paraId="75321423" w14:textId="75B15CD1"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8" w:history="1">
        <w:r w:rsidR="00856AEE" w:rsidRPr="008B118E">
          <w:rPr>
            <w:rStyle w:val="Hyperlink"/>
            <w:noProof/>
          </w:rPr>
          <w:t>Hình 5.67 IT-Laptop</w:t>
        </w:r>
        <w:r w:rsidR="00856AEE">
          <w:rPr>
            <w:noProof/>
            <w:webHidden/>
          </w:rPr>
          <w:tab/>
        </w:r>
        <w:r w:rsidR="00856AEE">
          <w:rPr>
            <w:noProof/>
            <w:webHidden/>
          </w:rPr>
          <w:fldChar w:fldCharType="begin"/>
        </w:r>
        <w:r w:rsidR="00856AEE">
          <w:rPr>
            <w:noProof/>
            <w:webHidden/>
          </w:rPr>
          <w:instrText xml:space="preserve"> PAGEREF _Toc91716948 \h </w:instrText>
        </w:r>
        <w:r w:rsidR="00856AEE">
          <w:rPr>
            <w:noProof/>
            <w:webHidden/>
          </w:rPr>
        </w:r>
        <w:r w:rsidR="00856AEE">
          <w:rPr>
            <w:noProof/>
            <w:webHidden/>
          </w:rPr>
          <w:fldChar w:fldCharType="separate"/>
        </w:r>
        <w:r w:rsidR="00856AEE">
          <w:rPr>
            <w:noProof/>
            <w:webHidden/>
          </w:rPr>
          <w:t>101</w:t>
        </w:r>
        <w:r w:rsidR="00856AEE">
          <w:rPr>
            <w:noProof/>
            <w:webHidden/>
          </w:rPr>
          <w:fldChar w:fldCharType="end"/>
        </w:r>
      </w:hyperlink>
    </w:p>
    <w:p w14:paraId="1D3B895D" w14:textId="773EFD7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49" w:history="1">
        <w:r w:rsidR="00856AEE" w:rsidRPr="008B118E">
          <w:rPr>
            <w:rStyle w:val="Hyperlink"/>
            <w:noProof/>
          </w:rPr>
          <w:t>Hình 5.68 IT-Tablet</w:t>
        </w:r>
        <w:r w:rsidR="00856AEE">
          <w:rPr>
            <w:noProof/>
            <w:webHidden/>
          </w:rPr>
          <w:tab/>
        </w:r>
        <w:r w:rsidR="00856AEE">
          <w:rPr>
            <w:noProof/>
            <w:webHidden/>
          </w:rPr>
          <w:fldChar w:fldCharType="begin"/>
        </w:r>
        <w:r w:rsidR="00856AEE">
          <w:rPr>
            <w:noProof/>
            <w:webHidden/>
          </w:rPr>
          <w:instrText xml:space="preserve"> PAGEREF _Toc91716949 \h </w:instrText>
        </w:r>
        <w:r w:rsidR="00856AEE">
          <w:rPr>
            <w:noProof/>
            <w:webHidden/>
          </w:rPr>
        </w:r>
        <w:r w:rsidR="00856AEE">
          <w:rPr>
            <w:noProof/>
            <w:webHidden/>
          </w:rPr>
          <w:fldChar w:fldCharType="separate"/>
        </w:r>
        <w:r w:rsidR="00856AEE">
          <w:rPr>
            <w:noProof/>
            <w:webHidden/>
          </w:rPr>
          <w:t>102</w:t>
        </w:r>
        <w:r w:rsidR="00856AEE">
          <w:rPr>
            <w:noProof/>
            <w:webHidden/>
          </w:rPr>
          <w:fldChar w:fldCharType="end"/>
        </w:r>
      </w:hyperlink>
    </w:p>
    <w:p w14:paraId="10117800" w14:textId="7062756B"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0" w:history="1">
        <w:r w:rsidR="00856AEE" w:rsidRPr="008B118E">
          <w:rPr>
            <w:rStyle w:val="Hyperlink"/>
            <w:noProof/>
          </w:rPr>
          <w:t>Hình 5.69 IT-Smartphone</w:t>
        </w:r>
        <w:r w:rsidR="00856AEE">
          <w:rPr>
            <w:noProof/>
            <w:webHidden/>
          </w:rPr>
          <w:tab/>
        </w:r>
        <w:r w:rsidR="00856AEE">
          <w:rPr>
            <w:noProof/>
            <w:webHidden/>
          </w:rPr>
          <w:fldChar w:fldCharType="begin"/>
        </w:r>
        <w:r w:rsidR="00856AEE">
          <w:rPr>
            <w:noProof/>
            <w:webHidden/>
          </w:rPr>
          <w:instrText xml:space="preserve"> PAGEREF _Toc91716950 \h </w:instrText>
        </w:r>
        <w:r w:rsidR="00856AEE">
          <w:rPr>
            <w:noProof/>
            <w:webHidden/>
          </w:rPr>
        </w:r>
        <w:r w:rsidR="00856AEE">
          <w:rPr>
            <w:noProof/>
            <w:webHidden/>
          </w:rPr>
          <w:fldChar w:fldCharType="separate"/>
        </w:r>
        <w:r w:rsidR="00856AEE">
          <w:rPr>
            <w:noProof/>
            <w:webHidden/>
          </w:rPr>
          <w:t>102</w:t>
        </w:r>
        <w:r w:rsidR="00856AEE">
          <w:rPr>
            <w:noProof/>
            <w:webHidden/>
          </w:rPr>
          <w:fldChar w:fldCharType="end"/>
        </w:r>
      </w:hyperlink>
    </w:p>
    <w:p w14:paraId="093548DB" w14:textId="2A1BD88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1" w:history="1">
        <w:r w:rsidR="00856AEE" w:rsidRPr="008B118E">
          <w:rPr>
            <w:rStyle w:val="Hyperlink"/>
            <w:noProof/>
          </w:rPr>
          <w:t>Hình 5.70 Sơ đồ thiết bị của Core Layer</w:t>
        </w:r>
        <w:r w:rsidR="00856AEE">
          <w:rPr>
            <w:noProof/>
            <w:webHidden/>
          </w:rPr>
          <w:tab/>
        </w:r>
        <w:r w:rsidR="00856AEE">
          <w:rPr>
            <w:noProof/>
            <w:webHidden/>
          </w:rPr>
          <w:fldChar w:fldCharType="begin"/>
        </w:r>
        <w:r w:rsidR="00856AEE">
          <w:rPr>
            <w:noProof/>
            <w:webHidden/>
          </w:rPr>
          <w:instrText xml:space="preserve"> PAGEREF _Toc91716951 \h </w:instrText>
        </w:r>
        <w:r w:rsidR="00856AEE">
          <w:rPr>
            <w:noProof/>
            <w:webHidden/>
          </w:rPr>
        </w:r>
        <w:r w:rsidR="00856AEE">
          <w:rPr>
            <w:noProof/>
            <w:webHidden/>
          </w:rPr>
          <w:fldChar w:fldCharType="separate"/>
        </w:r>
        <w:r w:rsidR="00856AEE">
          <w:rPr>
            <w:noProof/>
            <w:webHidden/>
          </w:rPr>
          <w:t>103</w:t>
        </w:r>
        <w:r w:rsidR="00856AEE">
          <w:rPr>
            <w:noProof/>
            <w:webHidden/>
          </w:rPr>
          <w:fldChar w:fldCharType="end"/>
        </w:r>
      </w:hyperlink>
    </w:p>
    <w:p w14:paraId="5C38BD84" w14:textId="0EC9557C"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2" w:history="1">
        <w:r w:rsidR="00856AEE" w:rsidRPr="008B118E">
          <w:rPr>
            <w:rStyle w:val="Hyperlink"/>
            <w:noProof/>
          </w:rPr>
          <w:t>Hình 5.71 Địa chỉ IP Mail Server</w:t>
        </w:r>
        <w:r w:rsidR="00856AEE">
          <w:rPr>
            <w:noProof/>
            <w:webHidden/>
          </w:rPr>
          <w:tab/>
        </w:r>
        <w:r w:rsidR="00856AEE">
          <w:rPr>
            <w:noProof/>
            <w:webHidden/>
          </w:rPr>
          <w:fldChar w:fldCharType="begin"/>
        </w:r>
        <w:r w:rsidR="00856AEE">
          <w:rPr>
            <w:noProof/>
            <w:webHidden/>
          </w:rPr>
          <w:instrText xml:space="preserve"> PAGEREF _Toc91716952 \h </w:instrText>
        </w:r>
        <w:r w:rsidR="00856AEE">
          <w:rPr>
            <w:noProof/>
            <w:webHidden/>
          </w:rPr>
        </w:r>
        <w:r w:rsidR="00856AEE">
          <w:rPr>
            <w:noProof/>
            <w:webHidden/>
          </w:rPr>
          <w:fldChar w:fldCharType="separate"/>
        </w:r>
        <w:r w:rsidR="00856AEE">
          <w:rPr>
            <w:noProof/>
            <w:webHidden/>
          </w:rPr>
          <w:t>106</w:t>
        </w:r>
        <w:r w:rsidR="00856AEE">
          <w:rPr>
            <w:noProof/>
            <w:webHidden/>
          </w:rPr>
          <w:fldChar w:fldCharType="end"/>
        </w:r>
      </w:hyperlink>
    </w:p>
    <w:p w14:paraId="07CB677E" w14:textId="35512752"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3" w:history="1">
        <w:r w:rsidR="00856AEE" w:rsidRPr="008B118E">
          <w:rPr>
            <w:rStyle w:val="Hyperlink"/>
            <w:noProof/>
          </w:rPr>
          <w:t>Hình 5.72 Email Server</w:t>
        </w:r>
        <w:r w:rsidR="00856AEE">
          <w:rPr>
            <w:noProof/>
            <w:webHidden/>
          </w:rPr>
          <w:tab/>
        </w:r>
        <w:r w:rsidR="00856AEE">
          <w:rPr>
            <w:noProof/>
            <w:webHidden/>
          </w:rPr>
          <w:fldChar w:fldCharType="begin"/>
        </w:r>
        <w:r w:rsidR="00856AEE">
          <w:rPr>
            <w:noProof/>
            <w:webHidden/>
          </w:rPr>
          <w:instrText xml:space="preserve"> PAGEREF _Toc91716953 \h </w:instrText>
        </w:r>
        <w:r w:rsidR="00856AEE">
          <w:rPr>
            <w:noProof/>
            <w:webHidden/>
          </w:rPr>
        </w:r>
        <w:r w:rsidR="00856AEE">
          <w:rPr>
            <w:noProof/>
            <w:webHidden/>
          </w:rPr>
          <w:fldChar w:fldCharType="separate"/>
        </w:r>
        <w:r w:rsidR="00856AEE">
          <w:rPr>
            <w:noProof/>
            <w:webHidden/>
          </w:rPr>
          <w:t>106</w:t>
        </w:r>
        <w:r w:rsidR="00856AEE">
          <w:rPr>
            <w:noProof/>
            <w:webHidden/>
          </w:rPr>
          <w:fldChar w:fldCharType="end"/>
        </w:r>
      </w:hyperlink>
    </w:p>
    <w:p w14:paraId="214E0DE3" w14:textId="7C7022FD"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4" w:history="1">
        <w:r w:rsidR="00856AEE" w:rsidRPr="008B118E">
          <w:rPr>
            <w:rStyle w:val="Hyperlink"/>
            <w:noProof/>
          </w:rPr>
          <w:t>Hình 5.73 Địa chỉ IP Web Server</w:t>
        </w:r>
        <w:r w:rsidR="00856AEE">
          <w:rPr>
            <w:noProof/>
            <w:webHidden/>
          </w:rPr>
          <w:tab/>
        </w:r>
        <w:r w:rsidR="00856AEE">
          <w:rPr>
            <w:noProof/>
            <w:webHidden/>
          </w:rPr>
          <w:fldChar w:fldCharType="begin"/>
        </w:r>
        <w:r w:rsidR="00856AEE">
          <w:rPr>
            <w:noProof/>
            <w:webHidden/>
          </w:rPr>
          <w:instrText xml:space="preserve"> PAGEREF _Toc91716954 \h </w:instrText>
        </w:r>
        <w:r w:rsidR="00856AEE">
          <w:rPr>
            <w:noProof/>
            <w:webHidden/>
          </w:rPr>
        </w:r>
        <w:r w:rsidR="00856AEE">
          <w:rPr>
            <w:noProof/>
            <w:webHidden/>
          </w:rPr>
          <w:fldChar w:fldCharType="separate"/>
        </w:r>
        <w:r w:rsidR="00856AEE">
          <w:rPr>
            <w:noProof/>
            <w:webHidden/>
          </w:rPr>
          <w:t>107</w:t>
        </w:r>
        <w:r w:rsidR="00856AEE">
          <w:rPr>
            <w:noProof/>
            <w:webHidden/>
          </w:rPr>
          <w:fldChar w:fldCharType="end"/>
        </w:r>
      </w:hyperlink>
    </w:p>
    <w:p w14:paraId="4A779162" w14:textId="03B49503"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5" w:history="1">
        <w:r w:rsidR="00856AEE" w:rsidRPr="008B118E">
          <w:rPr>
            <w:rStyle w:val="Hyperlink"/>
            <w:noProof/>
          </w:rPr>
          <w:t>Hình 5.74 HTTP Web Server</w:t>
        </w:r>
        <w:r w:rsidR="00856AEE">
          <w:rPr>
            <w:noProof/>
            <w:webHidden/>
          </w:rPr>
          <w:tab/>
        </w:r>
        <w:r w:rsidR="00856AEE">
          <w:rPr>
            <w:noProof/>
            <w:webHidden/>
          </w:rPr>
          <w:fldChar w:fldCharType="begin"/>
        </w:r>
        <w:r w:rsidR="00856AEE">
          <w:rPr>
            <w:noProof/>
            <w:webHidden/>
          </w:rPr>
          <w:instrText xml:space="preserve"> PAGEREF _Toc91716955 \h </w:instrText>
        </w:r>
        <w:r w:rsidR="00856AEE">
          <w:rPr>
            <w:noProof/>
            <w:webHidden/>
          </w:rPr>
        </w:r>
        <w:r w:rsidR="00856AEE">
          <w:rPr>
            <w:noProof/>
            <w:webHidden/>
          </w:rPr>
          <w:fldChar w:fldCharType="separate"/>
        </w:r>
        <w:r w:rsidR="00856AEE">
          <w:rPr>
            <w:noProof/>
            <w:webHidden/>
          </w:rPr>
          <w:t>107</w:t>
        </w:r>
        <w:r w:rsidR="00856AEE">
          <w:rPr>
            <w:noProof/>
            <w:webHidden/>
          </w:rPr>
          <w:fldChar w:fldCharType="end"/>
        </w:r>
      </w:hyperlink>
    </w:p>
    <w:p w14:paraId="68114739" w14:textId="5FFBA1A7"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6" w:history="1">
        <w:r w:rsidR="00856AEE" w:rsidRPr="008B118E">
          <w:rPr>
            <w:rStyle w:val="Hyperlink"/>
            <w:noProof/>
          </w:rPr>
          <w:t>Hình 5.75 Địa chỉ IP DNS Server</w:t>
        </w:r>
        <w:r w:rsidR="00856AEE">
          <w:rPr>
            <w:noProof/>
            <w:webHidden/>
          </w:rPr>
          <w:tab/>
        </w:r>
        <w:r w:rsidR="00856AEE">
          <w:rPr>
            <w:noProof/>
            <w:webHidden/>
          </w:rPr>
          <w:fldChar w:fldCharType="begin"/>
        </w:r>
        <w:r w:rsidR="00856AEE">
          <w:rPr>
            <w:noProof/>
            <w:webHidden/>
          </w:rPr>
          <w:instrText xml:space="preserve"> PAGEREF _Toc91716956 \h </w:instrText>
        </w:r>
        <w:r w:rsidR="00856AEE">
          <w:rPr>
            <w:noProof/>
            <w:webHidden/>
          </w:rPr>
        </w:r>
        <w:r w:rsidR="00856AEE">
          <w:rPr>
            <w:noProof/>
            <w:webHidden/>
          </w:rPr>
          <w:fldChar w:fldCharType="separate"/>
        </w:r>
        <w:r w:rsidR="00856AEE">
          <w:rPr>
            <w:noProof/>
            <w:webHidden/>
          </w:rPr>
          <w:t>108</w:t>
        </w:r>
        <w:r w:rsidR="00856AEE">
          <w:rPr>
            <w:noProof/>
            <w:webHidden/>
          </w:rPr>
          <w:fldChar w:fldCharType="end"/>
        </w:r>
      </w:hyperlink>
    </w:p>
    <w:p w14:paraId="79E641C0" w14:textId="360D0DBD"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7" w:history="1">
        <w:r w:rsidR="00856AEE" w:rsidRPr="008B118E">
          <w:rPr>
            <w:rStyle w:val="Hyperlink"/>
            <w:noProof/>
          </w:rPr>
          <w:t>Hình 5.76 DNS Server</w:t>
        </w:r>
        <w:r w:rsidR="00856AEE">
          <w:rPr>
            <w:noProof/>
            <w:webHidden/>
          </w:rPr>
          <w:tab/>
        </w:r>
        <w:r w:rsidR="00856AEE">
          <w:rPr>
            <w:noProof/>
            <w:webHidden/>
          </w:rPr>
          <w:fldChar w:fldCharType="begin"/>
        </w:r>
        <w:r w:rsidR="00856AEE">
          <w:rPr>
            <w:noProof/>
            <w:webHidden/>
          </w:rPr>
          <w:instrText xml:space="preserve"> PAGEREF _Toc91716957 \h </w:instrText>
        </w:r>
        <w:r w:rsidR="00856AEE">
          <w:rPr>
            <w:noProof/>
            <w:webHidden/>
          </w:rPr>
        </w:r>
        <w:r w:rsidR="00856AEE">
          <w:rPr>
            <w:noProof/>
            <w:webHidden/>
          </w:rPr>
          <w:fldChar w:fldCharType="separate"/>
        </w:r>
        <w:r w:rsidR="00856AEE">
          <w:rPr>
            <w:noProof/>
            <w:webHidden/>
          </w:rPr>
          <w:t>108</w:t>
        </w:r>
        <w:r w:rsidR="00856AEE">
          <w:rPr>
            <w:noProof/>
            <w:webHidden/>
          </w:rPr>
          <w:fldChar w:fldCharType="end"/>
        </w:r>
      </w:hyperlink>
    </w:p>
    <w:p w14:paraId="1175601C" w14:textId="56E1AE90"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8" w:history="1">
        <w:r w:rsidR="00856AEE" w:rsidRPr="008B118E">
          <w:rPr>
            <w:rStyle w:val="Hyperlink"/>
            <w:noProof/>
          </w:rPr>
          <w:t>Hình 5.77 Kiểm tra ping giữa các ip trong ngân hàng</w:t>
        </w:r>
        <w:r w:rsidR="00856AEE">
          <w:rPr>
            <w:noProof/>
            <w:webHidden/>
          </w:rPr>
          <w:tab/>
        </w:r>
        <w:r w:rsidR="00856AEE">
          <w:rPr>
            <w:noProof/>
            <w:webHidden/>
          </w:rPr>
          <w:fldChar w:fldCharType="begin"/>
        </w:r>
        <w:r w:rsidR="00856AEE">
          <w:rPr>
            <w:noProof/>
            <w:webHidden/>
          </w:rPr>
          <w:instrText xml:space="preserve"> PAGEREF _Toc91716958 \h </w:instrText>
        </w:r>
        <w:r w:rsidR="00856AEE">
          <w:rPr>
            <w:noProof/>
            <w:webHidden/>
          </w:rPr>
        </w:r>
        <w:r w:rsidR="00856AEE">
          <w:rPr>
            <w:noProof/>
            <w:webHidden/>
          </w:rPr>
          <w:fldChar w:fldCharType="separate"/>
        </w:r>
        <w:r w:rsidR="00856AEE">
          <w:rPr>
            <w:noProof/>
            <w:webHidden/>
          </w:rPr>
          <w:t>109</w:t>
        </w:r>
        <w:r w:rsidR="00856AEE">
          <w:rPr>
            <w:noProof/>
            <w:webHidden/>
          </w:rPr>
          <w:fldChar w:fldCharType="end"/>
        </w:r>
      </w:hyperlink>
    </w:p>
    <w:p w14:paraId="5EF4C14D" w14:textId="5BD14896"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59" w:history="1">
        <w:r w:rsidR="00856AEE" w:rsidRPr="008B118E">
          <w:rPr>
            <w:rStyle w:val="Hyperlink"/>
            <w:noProof/>
          </w:rPr>
          <w:t>Hình 5.78 Ping thành công tpb.com và tpbank.com</w:t>
        </w:r>
        <w:r w:rsidR="00856AEE">
          <w:rPr>
            <w:noProof/>
            <w:webHidden/>
          </w:rPr>
          <w:tab/>
        </w:r>
        <w:r w:rsidR="00856AEE">
          <w:rPr>
            <w:noProof/>
            <w:webHidden/>
          </w:rPr>
          <w:fldChar w:fldCharType="begin"/>
        </w:r>
        <w:r w:rsidR="00856AEE">
          <w:rPr>
            <w:noProof/>
            <w:webHidden/>
          </w:rPr>
          <w:instrText xml:space="preserve"> PAGEREF _Toc91716959 \h </w:instrText>
        </w:r>
        <w:r w:rsidR="00856AEE">
          <w:rPr>
            <w:noProof/>
            <w:webHidden/>
          </w:rPr>
        </w:r>
        <w:r w:rsidR="00856AEE">
          <w:rPr>
            <w:noProof/>
            <w:webHidden/>
          </w:rPr>
          <w:fldChar w:fldCharType="separate"/>
        </w:r>
        <w:r w:rsidR="00856AEE">
          <w:rPr>
            <w:noProof/>
            <w:webHidden/>
          </w:rPr>
          <w:t>110</w:t>
        </w:r>
        <w:r w:rsidR="00856AEE">
          <w:rPr>
            <w:noProof/>
            <w:webHidden/>
          </w:rPr>
          <w:fldChar w:fldCharType="end"/>
        </w:r>
      </w:hyperlink>
    </w:p>
    <w:p w14:paraId="6EA88A7A" w14:textId="731E3FEA"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60" w:history="1">
        <w:r w:rsidR="00856AEE" w:rsidRPr="008B118E">
          <w:rPr>
            <w:rStyle w:val="Hyperlink"/>
            <w:noProof/>
          </w:rPr>
          <w:t>Hình 5.79 Truy cập tpb.com thành công bằng pc</w:t>
        </w:r>
        <w:r w:rsidR="00856AEE">
          <w:rPr>
            <w:noProof/>
            <w:webHidden/>
          </w:rPr>
          <w:tab/>
        </w:r>
        <w:r w:rsidR="00856AEE">
          <w:rPr>
            <w:noProof/>
            <w:webHidden/>
          </w:rPr>
          <w:fldChar w:fldCharType="begin"/>
        </w:r>
        <w:r w:rsidR="00856AEE">
          <w:rPr>
            <w:noProof/>
            <w:webHidden/>
          </w:rPr>
          <w:instrText xml:space="preserve"> PAGEREF _Toc91716960 \h </w:instrText>
        </w:r>
        <w:r w:rsidR="00856AEE">
          <w:rPr>
            <w:noProof/>
            <w:webHidden/>
          </w:rPr>
        </w:r>
        <w:r w:rsidR="00856AEE">
          <w:rPr>
            <w:noProof/>
            <w:webHidden/>
          </w:rPr>
          <w:fldChar w:fldCharType="separate"/>
        </w:r>
        <w:r w:rsidR="00856AEE">
          <w:rPr>
            <w:noProof/>
            <w:webHidden/>
          </w:rPr>
          <w:t>111</w:t>
        </w:r>
        <w:r w:rsidR="00856AEE">
          <w:rPr>
            <w:noProof/>
            <w:webHidden/>
          </w:rPr>
          <w:fldChar w:fldCharType="end"/>
        </w:r>
      </w:hyperlink>
    </w:p>
    <w:p w14:paraId="52D54C8D" w14:textId="28FD76C5" w:rsidR="00856AEE" w:rsidRDefault="00A2576E">
      <w:pPr>
        <w:pStyle w:val="TableofFigures"/>
        <w:tabs>
          <w:tab w:val="right" w:leader="dot" w:pos="9111"/>
        </w:tabs>
        <w:rPr>
          <w:rFonts w:asciiTheme="minorHAnsi" w:eastAsiaTheme="minorEastAsia" w:hAnsiTheme="minorHAnsi" w:cstheme="minorBidi"/>
          <w:noProof/>
          <w:sz w:val="22"/>
          <w:szCs w:val="22"/>
        </w:rPr>
      </w:pPr>
      <w:hyperlink w:anchor="_Toc91716961" w:history="1">
        <w:r w:rsidR="00856AEE" w:rsidRPr="008B118E">
          <w:rPr>
            <w:rStyle w:val="Hyperlink"/>
            <w:noProof/>
          </w:rPr>
          <w:t>Hình 5.80 Gửi email thành công</w:t>
        </w:r>
        <w:r w:rsidR="00856AEE">
          <w:rPr>
            <w:noProof/>
            <w:webHidden/>
          </w:rPr>
          <w:tab/>
        </w:r>
        <w:r w:rsidR="00856AEE">
          <w:rPr>
            <w:noProof/>
            <w:webHidden/>
          </w:rPr>
          <w:fldChar w:fldCharType="begin"/>
        </w:r>
        <w:r w:rsidR="00856AEE">
          <w:rPr>
            <w:noProof/>
            <w:webHidden/>
          </w:rPr>
          <w:instrText xml:space="preserve"> PAGEREF _Toc91716961 \h </w:instrText>
        </w:r>
        <w:r w:rsidR="00856AEE">
          <w:rPr>
            <w:noProof/>
            <w:webHidden/>
          </w:rPr>
        </w:r>
        <w:r w:rsidR="00856AEE">
          <w:rPr>
            <w:noProof/>
            <w:webHidden/>
          </w:rPr>
          <w:fldChar w:fldCharType="separate"/>
        </w:r>
        <w:r w:rsidR="00856AEE">
          <w:rPr>
            <w:noProof/>
            <w:webHidden/>
          </w:rPr>
          <w:t>111</w:t>
        </w:r>
        <w:r w:rsidR="00856AEE">
          <w:rPr>
            <w:noProof/>
            <w:webHidden/>
          </w:rPr>
          <w:fldChar w:fldCharType="end"/>
        </w:r>
      </w:hyperlink>
    </w:p>
    <w:p w14:paraId="671328B2" w14:textId="2A4D87DF" w:rsidR="00FD3FFB" w:rsidRDefault="00856AEE" w:rsidP="00BE1F55">
      <w:pPr>
        <w:spacing w:line="360" w:lineRule="auto"/>
        <w:rPr>
          <w:rFonts w:asciiTheme="minorHAnsi" w:eastAsiaTheme="minorEastAsia" w:hAnsiTheme="minorHAnsi" w:cstheme="minorBidi"/>
          <w:noProof/>
          <w:sz w:val="22"/>
          <w:szCs w:val="22"/>
        </w:rPr>
      </w:pPr>
      <w:r>
        <w:rPr>
          <w:b/>
          <w:sz w:val="28"/>
        </w:rPr>
        <w:fldChar w:fldCharType="end"/>
      </w:r>
      <w:r w:rsidR="00FD3FFB">
        <w:rPr>
          <w:szCs w:val="26"/>
        </w:rPr>
        <w:fldChar w:fldCharType="begin"/>
      </w:r>
      <w:r w:rsidR="00FD3FFB">
        <w:rPr>
          <w:szCs w:val="26"/>
        </w:rPr>
        <w:instrText xml:space="preserve"> TOC \h \z \c "Hình" </w:instrText>
      </w:r>
      <w:r w:rsidR="00FD3FFB">
        <w:rPr>
          <w:szCs w:val="26"/>
        </w:rPr>
        <w:fldChar w:fldCharType="separate"/>
      </w:r>
    </w:p>
    <w:p w14:paraId="6C044D4B" w14:textId="7B6247C1" w:rsidR="007B7FF5" w:rsidRDefault="00FD3FFB" w:rsidP="00697842">
      <w:pPr>
        <w:spacing w:line="360" w:lineRule="auto"/>
        <w:outlineLvl w:val="1"/>
        <w:rPr>
          <w:b/>
          <w:sz w:val="28"/>
        </w:rPr>
      </w:pPr>
      <w:r>
        <w:rPr>
          <w:sz w:val="26"/>
          <w:szCs w:val="26"/>
        </w:rPr>
        <w:fldChar w:fldCharType="end"/>
      </w:r>
      <w:bookmarkStart w:id="63" w:name="_Toc91793283"/>
      <w:bookmarkStart w:id="64" w:name="_Toc91798336"/>
      <w:r w:rsidR="00791EED" w:rsidRPr="00791EED">
        <w:rPr>
          <w:b/>
          <w:sz w:val="28"/>
        </w:rPr>
        <w:t>DANH MỤC BẢNG</w:t>
      </w:r>
      <w:bookmarkEnd w:id="63"/>
      <w:bookmarkEnd w:id="64"/>
    </w:p>
    <w:p w14:paraId="10904F2F" w14:textId="66AE8C22" w:rsidR="00BE1F55" w:rsidRDefault="00BE1F55">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"Bảng 1" </w:instrText>
      </w:r>
      <w:r>
        <w:rPr>
          <w:b/>
          <w:sz w:val="28"/>
        </w:rPr>
        <w:fldChar w:fldCharType="separate"/>
      </w:r>
      <w:hyperlink w:anchor="_Toc91716962" w:history="1">
        <w:r w:rsidRPr="004A3BF9">
          <w:rPr>
            <w:rStyle w:val="Hyperlink"/>
            <w:noProof/>
          </w:rPr>
          <w:t>Bảng 1 So sánh các mạng LAN, MAN, WAN</w:t>
        </w:r>
        <w:r>
          <w:rPr>
            <w:noProof/>
            <w:webHidden/>
          </w:rPr>
          <w:tab/>
        </w:r>
        <w:r>
          <w:rPr>
            <w:noProof/>
            <w:webHidden/>
          </w:rPr>
          <w:fldChar w:fldCharType="begin"/>
        </w:r>
        <w:r>
          <w:rPr>
            <w:noProof/>
            <w:webHidden/>
          </w:rPr>
          <w:instrText xml:space="preserve"> PAGEREF _Toc91716962 \h </w:instrText>
        </w:r>
        <w:r>
          <w:rPr>
            <w:noProof/>
            <w:webHidden/>
          </w:rPr>
        </w:r>
        <w:r>
          <w:rPr>
            <w:noProof/>
            <w:webHidden/>
          </w:rPr>
          <w:fldChar w:fldCharType="separate"/>
        </w:r>
        <w:r>
          <w:rPr>
            <w:noProof/>
            <w:webHidden/>
          </w:rPr>
          <w:t>15</w:t>
        </w:r>
        <w:r>
          <w:rPr>
            <w:noProof/>
            <w:webHidden/>
          </w:rPr>
          <w:fldChar w:fldCharType="end"/>
        </w:r>
      </w:hyperlink>
    </w:p>
    <w:p w14:paraId="12ABB46A" w14:textId="0B3A72AD" w:rsidR="0025320C" w:rsidRDefault="00BE1F55" w:rsidP="00B22577">
      <w:pPr>
        <w:spacing w:line="360" w:lineRule="auto"/>
        <w:rPr>
          <w:b/>
          <w:sz w:val="28"/>
        </w:rPr>
      </w:pPr>
      <w:r>
        <w:rPr>
          <w:b/>
          <w:sz w:val="28"/>
        </w:rPr>
        <w:fldChar w:fldCharType="end"/>
      </w:r>
    </w:p>
    <w:p w14:paraId="588BBE6A" w14:textId="7C788E9E" w:rsidR="0025320C" w:rsidRDefault="0025320C" w:rsidP="00940DC5">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"Bảng" </w:instrText>
      </w:r>
      <w:r>
        <w:rPr>
          <w:b/>
          <w:sz w:val="28"/>
        </w:rPr>
        <w:fldChar w:fldCharType="separate"/>
      </w:r>
    </w:p>
    <w:p w14:paraId="6D809208" w14:textId="0414BC82" w:rsidR="0025320C" w:rsidRDefault="0025320C" w:rsidP="00B22577">
      <w:pPr>
        <w:spacing w:line="360" w:lineRule="auto"/>
        <w:rPr>
          <w:b/>
          <w:sz w:val="28"/>
        </w:rPr>
      </w:pPr>
      <w:r>
        <w:rPr>
          <w:b/>
          <w:sz w:val="28"/>
        </w:rPr>
        <w:fldChar w:fldCharType="end"/>
      </w:r>
    </w:p>
    <w:p w14:paraId="2B71CFD7" w14:textId="483F24E0" w:rsidR="001B77A4" w:rsidRDefault="001B77A4" w:rsidP="00B22577">
      <w:pPr>
        <w:spacing w:line="360" w:lineRule="auto"/>
        <w:rPr>
          <w:b/>
          <w:sz w:val="28"/>
        </w:rPr>
      </w:pPr>
    </w:p>
    <w:p w14:paraId="7B4AAA7C" w14:textId="1992CCA0" w:rsidR="007B1A23" w:rsidRDefault="007B1A23" w:rsidP="00B22577">
      <w:pPr>
        <w:spacing w:after="200" w:line="360" w:lineRule="auto"/>
        <w:rPr>
          <w:sz w:val="26"/>
          <w:szCs w:val="26"/>
        </w:rPr>
      </w:pPr>
      <w:r>
        <w:rPr>
          <w:sz w:val="26"/>
          <w:szCs w:val="26"/>
        </w:rPr>
        <w:br w:type="page"/>
      </w:r>
    </w:p>
    <w:p w14:paraId="7A7B633C" w14:textId="53FC613F" w:rsidR="007B1A23" w:rsidRPr="00880D36" w:rsidRDefault="007B1A23" w:rsidP="00B22577">
      <w:pPr>
        <w:pStyle w:val="Chng"/>
        <w:outlineLvl w:val="0"/>
      </w:pPr>
      <w:bookmarkStart w:id="65" w:name="_Toc387692910"/>
      <w:bookmarkStart w:id="66" w:name="_Toc36463396"/>
      <w:bookmarkStart w:id="67" w:name="_Toc37095961"/>
      <w:bookmarkStart w:id="68" w:name="_Toc37096503"/>
      <w:bookmarkStart w:id="69" w:name="_Toc38315217"/>
      <w:bookmarkStart w:id="70" w:name="_Toc91792916"/>
      <w:bookmarkStart w:id="71" w:name="_Toc91793284"/>
      <w:bookmarkStart w:id="72" w:name="_Toc91798337"/>
      <w:r w:rsidRPr="00880D36">
        <w:lastRenderedPageBreak/>
        <w:t>C</w:t>
      </w:r>
      <w:r w:rsidR="00CD13EC" w:rsidRPr="00880D36">
        <w:t>HƯƠNG 1</w:t>
      </w:r>
      <w:r w:rsidR="0064189C">
        <w:t xml:space="preserve"> – </w:t>
      </w:r>
      <w:bookmarkEnd w:id="65"/>
      <w:bookmarkEnd w:id="66"/>
      <w:bookmarkEnd w:id="67"/>
      <w:bookmarkEnd w:id="68"/>
      <w:bookmarkEnd w:id="69"/>
      <w:r w:rsidR="00B3693E">
        <w:t>TỔNG QUAN</w:t>
      </w:r>
      <w:r w:rsidR="00184E76">
        <w:t xml:space="preserve"> ĐỀ TÀI</w:t>
      </w:r>
      <w:bookmarkEnd w:id="70"/>
      <w:bookmarkEnd w:id="71"/>
      <w:bookmarkEnd w:id="72"/>
    </w:p>
    <w:p w14:paraId="6A9AEF4D" w14:textId="463DBABE" w:rsidR="00CD13EC" w:rsidRPr="0064189C" w:rsidRDefault="00CD13EC" w:rsidP="00B22577">
      <w:pPr>
        <w:pStyle w:val="Tiumccp1"/>
        <w:outlineLvl w:val="1"/>
      </w:pPr>
      <w:bookmarkStart w:id="73" w:name="_Toc387692911"/>
      <w:bookmarkStart w:id="74" w:name="_Toc36463397"/>
      <w:bookmarkStart w:id="75" w:name="_Toc37095962"/>
      <w:bookmarkStart w:id="76" w:name="_Toc37096504"/>
      <w:bookmarkStart w:id="77" w:name="_Toc38315218"/>
      <w:bookmarkStart w:id="78" w:name="_Toc91792917"/>
      <w:bookmarkStart w:id="79" w:name="_Toc91793285"/>
      <w:bookmarkStart w:id="80" w:name="_Toc91798338"/>
      <w:r w:rsidRPr="0064189C">
        <w:t xml:space="preserve">1.1 </w:t>
      </w:r>
      <w:bookmarkEnd w:id="73"/>
      <w:bookmarkEnd w:id="74"/>
      <w:bookmarkEnd w:id="75"/>
      <w:bookmarkEnd w:id="76"/>
      <w:bookmarkEnd w:id="77"/>
      <w:r w:rsidR="00B3693E">
        <w:t xml:space="preserve">Giới thiệu </w:t>
      </w:r>
      <w:r w:rsidR="00B92B11">
        <w:t xml:space="preserve">về </w:t>
      </w:r>
      <w:r w:rsidR="00E5120F">
        <w:t>Ngân Hàng Tiên Phong</w:t>
      </w:r>
      <w:bookmarkEnd w:id="78"/>
      <w:bookmarkEnd w:id="79"/>
      <w:bookmarkEnd w:id="80"/>
    </w:p>
    <w:p w14:paraId="6146BD27" w14:textId="6F2D3970" w:rsidR="00827E61" w:rsidRDefault="00E5120F" w:rsidP="00B22577">
      <w:pPr>
        <w:pStyle w:val="Nidungvnbn"/>
      </w:pPr>
      <w:r w:rsidRPr="00E5120F">
        <w:t>Ngân hàng Thương mại Cổ phần Tiên Phong (TPBank) được thành lập từ ngày 05/05/2008. TPBank được kế thừa những thế mạnh về công nghệ hiện đại, kinh nghiệm thị trường cùng tiềm lực tài chính của các cổ đông chiến lược bao gồm:</w:t>
      </w:r>
      <w:r>
        <w:t xml:space="preserve"> </w:t>
      </w:r>
      <w:r w:rsidRPr="00E5120F">
        <w:t>Tập đoàn Vàng bạc Đá quý DOJI, Tập đoàn Công nghệ FPT, Công ty Tài chính quốc tế( IFC), Tổng công ty Tái bảo hiểm Việt Nam (Vinare) và Tập đoàn Tài chính SBI Ven Holding Pte. Ltd.,Singapore.</w:t>
      </w:r>
    </w:p>
    <w:p w14:paraId="2BCDF461" w14:textId="61520CC7" w:rsidR="00B87511" w:rsidRDefault="00B87511" w:rsidP="00B87511">
      <w:pPr>
        <w:pStyle w:val="Nidungvnbn"/>
      </w:pPr>
      <w:r>
        <w:t>5 giá trị cốt lõi trên chính là nền tảng để TPBank xây dựng thương hiệu, xứng đáng với sự tin tưởng của khách hàng, các cổ đông và là điều kiện cần để TPBank đạt được các mục tiêu chiến lược hiện tại và tương lai:</w:t>
      </w:r>
    </w:p>
    <w:p w14:paraId="1724E570" w14:textId="77777777" w:rsidR="00B87511" w:rsidRDefault="00B87511" w:rsidP="00B87511">
      <w:pPr>
        <w:pStyle w:val="Nidungvnbn"/>
      </w:pPr>
      <w:r>
        <w:t>LIÊM CHÍNH: Liêm khiết, chính trực, là đạo đức nghề nghiệp và phẩm giá hàng đầu với mỗi cán bộ ngân hàng.</w:t>
      </w:r>
    </w:p>
    <w:p w14:paraId="7D82B600" w14:textId="77777777" w:rsidR="00B87511" w:rsidRDefault="00B87511" w:rsidP="00B87511">
      <w:pPr>
        <w:pStyle w:val="Nidungvnbn"/>
      </w:pPr>
      <w:r>
        <w:t>SÁNG TẠO​: Mỗi cá nhân cần đổi mới trong nhận thức, sáng tạo và đột phá trong giải pháp, quyết liệt trong thực hiện nhằm mang lại giá trị đích thực cho Ngân hàng và Khách hàng.</w:t>
      </w:r>
    </w:p>
    <w:p w14:paraId="1A8D26AC" w14:textId="77777777" w:rsidR="00B87511" w:rsidRDefault="00B87511" w:rsidP="00B87511">
      <w:pPr>
        <w:pStyle w:val="Nidungvnbn"/>
      </w:pPr>
      <w:r>
        <w:t>CẦU TIẾN: Mỗi cá nhân phấn đấu tự hoàn thiện bản thân, phát huy sở trường, năng lực nội tại, tiềm năng của mỗi cá nhân và đơn vị. Ngân hàng tạo điều kiện tốt nhất để mỗi cá nhân vươn tới sự hoàn hảo.</w:t>
      </w:r>
    </w:p>
    <w:p w14:paraId="341153F3" w14:textId="77777777" w:rsidR="00B87511" w:rsidRDefault="00B87511" w:rsidP="00B87511">
      <w:pPr>
        <w:pStyle w:val="Nidungvnbn"/>
      </w:pPr>
      <w:r>
        <w:t>HỢP LỰC: Là cộng lực, hợp tác, gắn bó và chia sẻ trong công việc, nhận thức rõ giá trị của các cá nhân nằm trong giá trị của Ngân hàng.</w:t>
      </w:r>
    </w:p>
    <w:p w14:paraId="35017918" w14:textId="17CE655A" w:rsidR="00B87511" w:rsidRDefault="00B87511" w:rsidP="00B87511">
      <w:pPr>
        <w:pStyle w:val="Nidungvnbn"/>
      </w:pPr>
      <w:r>
        <w:t>BỀN BỈ​: Là kiên định, vững chí vượt qua mọi khó khăn, thách thức để đi đến thành công.</w:t>
      </w:r>
    </w:p>
    <w:p w14:paraId="35B1DE87" w14:textId="2307E05C" w:rsidR="007B1A23" w:rsidRDefault="001F3477" w:rsidP="00B22577">
      <w:pPr>
        <w:pStyle w:val="Tiumccp1"/>
        <w:outlineLvl w:val="1"/>
      </w:pPr>
      <w:bookmarkStart w:id="81" w:name="_Toc36463398"/>
      <w:bookmarkStart w:id="82" w:name="_Toc37095963"/>
      <w:bookmarkStart w:id="83" w:name="_Toc37096505"/>
      <w:bookmarkStart w:id="84" w:name="_Toc38315219"/>
      <w:bookmarkStart w:id="85" w:name="_Toc91792918"/>
      <w:bookmarkStart w:id="86" w:name="_Toc91793286"/>
      <w:bookmarkStart w:id="87" w:name="_Toc91798339"/>
      <w:r>
        <w:t xml:space="preserve">1.2 </w:t>
      </w:r>
      <w:bookmarkEnd w:id="81"/>
      <w:bookmarkEnd w:id="82"/>
      <w:bookmarkEnd w:id="83"/>
      <w:bookmarkEnd w:id="84"/>
      <w:r w:rsidR="00384E4E">
        <w:t xml:space="preserve">Mục đích </w:t>
      </w:r>
      <w:r w:rsidR="00C43FCF">
        <w:t>và yêu cầu</w:t>
      </w:r>
      <w:bookmarkEnd w:id="85"/>
      <w:bookmarkEnd w:id="86"/>
      <w:bookmarkEnd w:id="87"/>
    </w:p>
    <w:p w14:paraId="3253DA10" w14:textId="44BDC63F" w:rsidR="002D7906" w:rsidRDefault="00C54443" w:rsidP="00B22577">
      <w:pPr>
        <w:pStyle w:val="Nidungvnbn"/>
        <w:rPr>
          <w:noProof/>
        </w:rPr>
      </w:pPr>
      <w:r w:rsidRPr="00C54443">
        <w:rPr>
          <w:noProof/>
        </w:rPr>
        <w:t>Ngân Hàng là đơn vị</w:t>
      </w:r>
      <w:r w:rsidR="0097065A">
        <w:rPr>
          <w:noProof/>
        </w:rPr>
        <w:t xml:space="preserve"> </w:t>
      </w:r>
      <w:r w:rsidRPr="00C54443">
        <w:rPr>
          <w:noProof/>
        </w:rPr>
        <w:t>có nhu cầu sử</w:t>
      </w:r>
      <w:r w:rsidR="009D5A96">
        <w:rPr>
          <w:noProof/>
        </w:rPr>
        <w:t xml:space="preserve"> </w:t>
      </w:r>
      <w:r w:rsidRPr="00C54443">
        <w:rPr>
          <w:noProof/>
        </w:rPr>
        <w:t>dụng mạng Internet nhất, hầu hết các giao dịch của Ngân hàng đều được thực hiện qua mạng Internet.</w:t>
      </w:r>
      <w:r>
        <w:rPr>
          <w:noProof/>
        </w:rPr>
        <w:t xml:space="preserve"> Sơ đồ Ngân Hàng Tiên Phong:</w:t>
      </w:r>
    </w:p>
    <w:p w14:paraId="3F6B2EC3" w14:textId="788ADB26" w:rsidR="002D7906" w:rsidRDefault="000532F0" w:rsidP="00E17DB2">
      <w:pPr>
        <w:pStyle w:val="Nidungvnbn"/>
        <w:ind w:firstLine="0"/>
        <w:jc w:val="center"/>
        <w:rPr>
          <w:noProof/>
        </w:rPr>
      </w:pPr>
      <w:r>
        <w:rPr>
          <w:noProof/>
        </w:rPr>
        <w:lastRenderedPageBreak/>
        <w:drawing>
          <wp:inline distT="0" distB="0" distL="0" distR="0" wp14:anchorId="1A7D32DD" wp14:editId="210C88F9">
            <wp:extent cx="5791835" cy="24930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extLst>
                        <a:ext uri="{28A0092B-C50C-407E-A947-70E740481C1C}">
                          <a14:useLocalDpi xmlns:a14="http://schemas.microsoft.com/office/drawing/2010/main" val="0"/>
                        </a:ext>
                      </a:extLst>
                    </a:blip>
                    <a:stretch>
                      <a:fillRect/>
                    </a:stretch>
                  </pic:blipFill>
                  <pic:spPr>
                    <a:xfrm>
                      <a:off x="0" y="0"/>
                      <a:ext cx="5791835" cy="2493010"/>
                    </a:xfrm>
                    <a:prstGeom prst="rect">
                      <a:avLst/>
                    </a:prstGeom>
                  </pic:spPr>
                </pic:pic>
              </a:graphicData>
            </a:graphic>
          </wp:inline>
        </w:drawing>
      </w:r>
    </w:p>
    <w:p w14:paraId="02062E6E" w14:textId="35253AF5" w:rsidR="009879EE" w:rsidRDefault="009879EE" w:rsidP="009879EE">
      <w:pPr>
        <w:pStyle w:val="Caption"/>
        <w:rPr>
          <w:noProof/>
        </w:rPr>
      </w:pPr>
      <w:bookmarkStart w:id="88" w:name="_Toc91716781"/>
      <w:r>
        <w:t>Hình 1.</w:t>
      </w:r>
      <w:r w:rsidR="00A2576E">
        <w:fldChar w:fldCharType="begin"/>
      </w:r>
      <w:r w:rsidR="00A2576E">
        <w:instrText xml:space="preserve"> SEQ Hình_1. \* ARABIC </w:instrText>
      </w:r>
      <w:r w:rsidR="00A2576E">
        <w:fldChar w:fldCharType="separate"/>
      </w:r>
      <w:r>
        <w:rPr>
          <w:noProof/>
        </w:rPr>
        <w:t>1</w:t>
      </w:r>
      <w:r w:rsidR="00A2576E">
        <w:rPr>
          <w:noProof/>
        </w:rPr>
        <w:fldChar w:fldCharType="end"/>
      </w:r>
      <w:r w:rsidR="006A2E6D">
        <w:t xml:space="preserve"> </w:t>
      </w:r>
      <w:r>
        <w:rPr>
          <w:noProof/>
        </w:rPr>
        <w:t>Sơ đồ ý tưởng Ngân hàng Tiên Phong</w:t>
      </w:r>
      <w:bookmarkEnd w:id="88"/>
    </w:p>
    <w:p w14:paraId="4A4CD5E8" w14:textId="78CC9F72" w:rsidR="007B14B7" w:rsidRPr="00195357" w:rsidRDefault="007B14B7" w:rsidP="00B22577">
      <w:pPr>
        <w:spacing w:after="200" w:line="360" w:lineRule="auto"/>
        <w:ind w:firstLine="720"/>
        <w:rPr>
          <w:b/>
          <w:sz w:val="26"/>
          <w:szCs w:val="26"/>
        </w:rPr>
      </w:pPr>
      <w:r w:rsidRPr="00195357">
        <w:rPr>
          <w:noProof/>
          <w:sz w:val="26"/>
          <w:szCs w:val="26"/>
        </w:rPr>
        <w:t>Ngân hàng sử dụng mạng máy tính để thực hiện các giao dịch của mình, và để lưu trữ dữ liệu, và chia sẻ các thông tin, file dữ liệu giữa các phòng ban thông qua máy fax, máy in, truyền dữ liệu email.....</w:t>
      </w:r>
    </w:p>
    <w:p w14:paraId="01CF0BB4" w14:textId="75990D00" w:rsidR="00DD5374" w:rsidRDefault="007B14B7" w:rsidP="00B22577">
      <w:pPr>
        <w:pStyle w:val="Nidungvnbn"/>
        <w:rPr>
          <w:noProof/>
        </w:rPr>
      </w:pPr>
      <w:r>
        <w:rPr>
          <w:noProof/>
        </w:rPr>
        <w:t>Do đặc trưng sử dụng của bộ phận trong công ty, nên cấu trúc sử dụng mạng của công ty chia ra hai dạng đó là: Mạng công cộng và Mạng cá nhân. Mạng công cộng để</w:t>
      </w:r>
      <w:r w:rsidR="00DD5374">
        <w:rPr>
          <w:noProof/>
        </w:rPr>
        <w:t xml:space="preserve"> </w:t>
      </w:r>
      <w:r>
        <w:rPr>
          <w:noProof/>
        </w:rPr>
        <w:t>giúp các chi  nhánh,  phòng ban có thể</w:t>
      </w:r>
      <w:r w:rsidR="00DD5374">
        <w:rPr>
          <w:noProof/>
        </w:rPr>
        <w:t xml:space="preserve"> </w:t>
      </w:r>
      <w:r>
        <w:rPr>
          <w:noProof/>
        </w:rPr>
        <w:t>truy xuất, gửi dữ</w:t>
      </w:r>
      <w:r w:rsidR="00DD5374">
        <w:rPr>
          <w:noProof/>
        </w:rPr>
        <w:t xml:space="preserve"> </w:t>
      </w:r>
      <w:r>
        <w:rPr>
          <w:noProof/>
        </w:rPr>
        <w:t>liệu thông qua cấu hình VPN</w:t>
      </w:r>
      <w:r w:rsidR="00DD5374">
        <w:rPr>
          <w:noProof/>
        </w:rPr>
        <w:t xml:space="preserve"> </w:t>
      </w:r>
      <w:r>
        <w:rPr>
          <w:noProof/>
        </w:rPr>
        <w:t>và khách hàng có thể</w:t>
      </w:r>
      <w:r w:rsidR="00DD5374">
        <w:rPr>
          <w:noProof/>
        </w:rPr>
        <w:t xml:space="preserve"> </w:t>
      </w:r>
      <w:r>
        <w:rPr>
          <w:noProof/>
        </w:rPr>
        <w:t>tìm hiều về</w:t>
      </w:r>
      <w:r w:rsidR="00DD5374">
        <w:rPr>
          <w:noProof/>
        </w:rPr>
        <w:t xml:space="preserve"> </w:t>
      </w:r>
      <w:r>
        <w:rPr>
          <w:noProof/>
        </w:rPr>
        <w:t>dịch vụ</w:t>
      </w:r>
      <w:r w:rsidR="00DD5374">
        <w:rPr>
          <w:noProof/>
        </w:rPr>
        <w:t xml:space="preserve"> </w:t>
      </w:r>
      <w:r>
        <w:rPr>
          <w:noProof/>
        </w:rPr>
        <w:t>của Ngân hàng. Mạng cá nhân là để</w:t>
      </w:r>
      <w:r w:rsidR="00DD5374">
        <w:rPr>
          <w:noProof/>
        </w:rPr>
        <w:t xml:space="preserve"> </w:t>
      </w:r>
      <w:r>
        <w:rPr>
          <w:noProof/>
        </w:rPr>
        <w:t>có thể</w:t>
      </w:r>
      <w:r w:rsidR="00DD5374">
        <w:rPr>
          <w:noProof/>
        </w:rPr>
        <w:t xml:space="preserve"> </w:t>
      </w:r>
      <w:r>
        <w:rPr>
          <w:noProof/>
        </w:rPr>
        <w:t>quản lí dữ</w:t>
      </w:r>
      <w:r w:rsidR="00DD5374">
        <w:rPr>
          <w:noProof/>
        </w:rPr>
        <w:t xml:space="preserve"> </w:t>
      </w:r>
      <w:r>
        <w:rPr>
          <w:noProof/>
        </w:rPr>
        <w:t>liệu của từng thành viên trong giới hạn và khuân khổ</w:t>
      </w:r>
      <w:r w:rsidR="00DD5374">
        <w:rPr>
          <w:noProof/>
        </w:rPr>
        <w:t xml:space="preserve"> </w:t>
      </w:r>
      <w:r>
        <w:rPr>
          <w:noProof/>
        </w:rPr>
        <w:t>quyền hạn của mình.</w:t>
      </w:r>
    </w:p>
    <w:p w14:paraId="028542D1" w14:textId="77777777" w:rsidR="00195357" w:rsidRDefault="007B14B7" w:rsidP="00B22577">
      <w:pPr>
        <w:pStyle w:val="Nidungvnbn"/>
        <w:rPr>
          <w:noProof/>
        </w:rPr>
      </w:pPr>
      <w:r>
        <w:rPr>
          <w:noProof/>
        </w:rPr>
        <w:t>Người dùng Internet truy cập, xem thông tin về</w:t>
      </w:r>
      <w:r w:rsidR="00DD5374">
        <w:rPr>
          <w:noProof/>
        </w:rPr>
        <w:t xml:space="preserve"> </w:t>
      </w:r>
      <w:r>
        <w:rPr>
          <w:noProof/>
        </w:rPr>
        <w:t>ngân hàng</w:t>
      </w:r>
    </w:p>
    <w:p w14:paraId="723B065F" w14:textId="33681EFF" w:rsidR="00DD5374" w:rsidRDefault="007B14B7" w:rsidP="00B22577">
      <w:pPr>
        <w:pStyle w:val="Nidungvnbn"/>
        <w:rPr>
          <w:noProof/>
        </w:rPr>
      </w:pPr>
      <w:r>
        <w:rPr>
          <w:noProof/>
        </w:rPr>
        <w:t xml:space="preserve">Chi nhánh Ngân hàng gồm có </w:t>
      </w:r>
      <w:r w:rsidR="00641079">
        <w:rPr>
          <w:noProof/>
        </w:rPr>
        <w:t>3</w:t>
      </w:r>
      <w:r>
        <w:rPr>
          <w:noProof/>
        </w:rPr>
        <w:t xml:space="preserve"> tầng:</w:t>
      </w:r>
    </w:p>
    <w:p w14:paraId="3C4D8524" w14:textId="540FC1FC" w:rsidR="00DD5374" w:rsidRDefault="007B14B7" w:rsidP="00B22577">
      <w:pPr>
        <w:pStyle w:val="Nidungvnbn"/>
        <w:numPr>
          <w:ilvl w:val="0"/>
          <w:numId w:val="16"/>
        </w:numPr>
        <w:rPr>
          <w:noProof/>
        </w:rPr>
      </w:pPr>
      <w:r>
        <w:rPr>
          <w:noProof/>
        </w:rPr>
        <w:t xml:space="preserve">Tầng </w:t>
      </w:r>
      <w:r w:rsidR="002D7906">
        <w:rPr>
          <w:noProof/>
        </w:rPr>
        <w:t>1</w:t>
      </w:r>
      <w:r>
        <w:rPr>
          <w:noProof/>
        </w:rPr>
        <w:t xml:space="preserve"> là</w:t>
      </w:r>
      <w:r w:rsidR="00A96872">
        <w:rPr>
          <w:noProof/>
        </w:rPr>
        <w:t xml:space="preserve"> phòng ban</w:t>
      </w:r>
      <w:r>
        <w:rPr>
          <w:noProof/>
        </w:rPr>
        <w:t xml:space="preserve"> </w:t>
      </w:r>
      <w:r w:rsidR="000532F0">
        <w:rPr>
          <w:noProof/>
        </w:rPr>
        <w:t xml:space="preserve">Reception, </w:t>
      </w:r>
      <w:r w:rsidR="00A96872">
        <w:rPr>
          <w:noProof/>
        </w:rPr>
        <w:t xml:space="preserve">phòng ban </w:t>
      </w:r>
      <w:r w:rsidR="000532F0">
        <w:rPr>
          <w:noProof/>
        </w:rPr>
        <w:t xml:space="preserve">Transaction, </w:t>
      </w:r>
      <w:r w:rsidR="00A96872">
        <w:rPr>
          <w:noProof/>
        </w:rPr>
        <w:t xml:space="preserve">phòng ban </w:t>
      </w:r>
      <w:r w:rsidR="000532F0">
        <w:rPr>
          <w:noProof/>
        </w:rPr>
        <w:t>Logistic.</w:t>
      </w:r>
    </w:p>
    <w:p w14:paraId="422A56A4" w14:textId="19BD5934" w:rsidR="000532F0" w:rsidRDefault="007B14B7" w:rsidP="00B22577">
      <w:pPr>
        <w:pStyle w:val="Nidungvnbn"/>
        <w:numPr>
          <w:ilvl w:val="0"/>
          <w:numId w:val="16"/>
        </w:numPr>
        <w:rPr>
          <w:noProof/>
        </w:rPr>
      </w:pPr>
      <w:r>
        <w:rPr>
          <w:noProof/>
        </w:rPr>
        <w:t xml:space="preserve">Tầng </w:t>
      </w:r>
      <w:r w:rsidR="000532F0">
        <w:rPr>
          <w:noProof/>
        </w:rPr>
        <w:t>2</w:t>
      </w:r>
      <w:r>
        <w:rPr>
          <w:noProof/>
        </w:rPr>
        <w:t xml:space="preserve"> là </w:t>
      </w:r>
      <w:r w:rsidR="00A96872">
        <w:rPr>
          <w:noProof/>
        </w:rPr>
        <w:t xml:space="preserve">phòng ban </w:t>
      </w:r>
      <w:r w:rsidR="000532F0">
        <w:rPr>
          <w:noProof/>
        </w:rPr>
        <w:t xml:space="preserve">Accounting, </w:t>
      </w:r>
      <w:r w:rsidR="00A96872">
        <w:rPr>
          <w:noProof/>
        </w:rPr>
        <w:t xml:space="preserve">phòng ban </w:t>
      </w:r>
      <w:r w:rsidR="000532F0">
        <w:rPr>
          <w:noProof/>
        </w:rPr>
        <w:t xml:space="preserve">Finance, </w:t>
      </w:r>
      <w:r w:rsidR="00A96872">
        <w:rPr>
          <w:noProof/>
        </w:rPr>
        <w:t xml:space="preserve">phòng ban </w:t>
      </w:r>
      <w:r w:rsidR="000532F0">
        <w:rPr>
          <w:noProof/>
        </w:rPr>
        <w:t>Marketing.</w:t>
      </w:r>
    </w:p>
    <w:p w14:paraId="38764949" w14:textId="1B248CD9" w:rsidR="000532F0" w:rsidRDefault="007B14B7" w:rsidP="00B22577">
      <w:pPr>
        <w:pStyle w:val="Nidungvnbn"/>
        <w:numPr>
          <w:ilvl w:val="0"/>
          <w:numId w:val="16"/>
        </w:numPr>
        <w:rPr>
          <w:noProof/>
        </w:rPr>
      </w:pPr>
      <w:r>
        <w:rPr>
          <w:noProof/>
        </w:rPr>
        <w:t xml:space="preserve">Tầng 3 là </w:t>
      </w:r>
      <w:r w:rsidR="00A96872">
        <w:rPr>
          <w:noProof/>
        </w:rPr>
        <w:t xml:space="preserve">phòng ban </w:t>
      </w:r>
      <w:r w:rsidR="000532F0">
        <w:rPr>
          <w:noProof/>
        </w:rPr>
        <w:t xml:space="preserve">Admin, </w:t>
      </w:r>
      <w:r w:rsidR="00A96872">
        <w:rPr>
          <w:noProof/>
        </w:rPr>
        <w:t xml:space="preserve">phòng ban </w:t>
      </w:r>
      <w:r w:rsidR="000532F0">
        <w:rPr>
          <w:noProof/>
        </w:rPr>
        <w:t xml:space="preserve">Electrical, </w:t>
      </w:r>
      <w:r w:rsidR="00A96872">
        <w:rPr>
          <w:noProof/>
        </w:rPr>
        <w:t xml:space="preserve">phòng ban </w:t>
      </w:r>
      <w:r w:rsidR="000532F0">
        <w:rPr>
          <w:noProof/>
        </w:rPr>
        <w:t>IT</w:t>
      </w:r>
    </w:p>
    <w:p w14:paraId="0D11C304" w14:textId="3BF8EBD9" w:rsidR="00DD5374" w:rsidRDefault="007B14B7" w:rsidP="00B22577">
      <w:pPr>
        <w:pStyle w:val="Nidungvnbn"/>
        <w:rPr>
          <w:noProof/>
        </w:rPr>
      </w:pPr>
      <w:r>
        <w:rPr>
          <w:noProof/>
        </w:rPr>
        <w:lastRenderedPageBreak/>
        <w:t>Tất cả</w:t>
      </w:r>
      <w:r w:rsidR="00DD5374">
        <w:rPr>
          <w:noProof/>
        </w:rPr>
        <w:t xml:space="preserve"> </w:t>
      </w:r>
      <w:r>
        <w:rPr>
          <w:noProof/>
        </w:rPr>
        <w:t>các PC đều là kết nối có dây. Tất cả</w:t>
      </w:r>
      <w:r w:rsidR="00DD5374">
        <w:rPr>
          <w:noProof/>
        </w:rPr>
        <w:t xml:space="preserve"> </w:t>
      </w:r>
      <w:r>
        <w:rPr>
          <w:noProof/>
        </w:rPr>
        <w:t>các Laptop</w:t>
      </w:r>
      <w:r w:rsidR="00A96872">
        <w:rPr>
          <w:noProof/>
        </w:rPr>
        <w:t>, Máy Tính bảng và điện thoại</w:t>
      </w:r>
      <w:r>
        <w:rPr>
          <w:noProof/>
        </w:rPr>
        <w:t xml:space="preserve"> đều được kết nối Wifi.</w:t>
      </w:r>
    </w:p>
    <w:p w14:paraId="08377019" w14:textId="77F1241F" w:rsidR="00DD5374" w:rsidRDefault="007B14B7" w:rsidP="00B22577">
      <w:pPr>
        <w:pStyle w:val="Nidungvnbn"/>
        <w:rPr>
          <w:noProof/>
        </w:rPr>
      </w:pPr>
      <w:r>
        <w:rPr>
          <w:noProof/>
        </w:rPr>
        <w:t>Số</w:t>
      </w:r>
      <w:r w:rsidR="00DD5374">
        <w:rPr>
          <w:noProof/>
        </w:rPr>
        <w:t xml:space="preserve"> </w:t>
      </w:r>
      <w:r>
        <w:rPr>
          <w:noProof/>
        </w:rPr>
        <w:t>lượng máy tính chi nhánh</w:t>
      </w:r>
      <w:r w:rsidR="00FC1A30">
        <w:rPr>
          <w:noProof/>
        </w:rPr>
        <w:t xml:space="preserve"> có </w:t>
      </w:r>
      <w:r w:rsidR="00485327">
        <w:rPr>
          <w:noProof/>
        </w:rPr>
        <w:t>5</w:t>
      </w:r>
      <w:r w:rsidR="00641079">
        <w:rPr>
          <w:noProof/>
        </w:rPr>
        <w:t>8 thiết bị</w:t>
      </w:r>
      <w:r>
        <w:rPr>
          <w:noProof/>
        </w:rPr>
        <w:t xml:space="preserve"> gồm </w:t>
      </w:r>
      <w:r w:rsidR="00A96872">
        <w:rPr>
          <w:noProof/>
        </w:rPr>
        <w:t>9</w:t>
      </w:r>
      <w:r w:rsidR="00FC1A30">
        <w:rPr>
          <w:noProof/>
        </w:rPr>
        <w:t xml:space="preserve"> PC</w:t>
      </w:r>
      <w:r>
        <w:rPr>
          <w:noProof/>
        </w:rPr>
        <w:t xml:space="preserve"> kết nối dây</w:t>
      </w:r>
      <w:r w:rsidR="00FC1A30">
        <w:rPr>
          <w:noProof/>
        </w:rPr>
        <w:t>, 9 Printer có dây, 3 Access Point</w:t>
      </w:r>
      <w:r>
        <w:rPr>
          <w:noProof/>
        </w:rPr>
        <w:t>,</w:t>
      </w:r>
      <w:r w:rsidR="00FC1A30">
        <w:rPr>
          <w:noProof/>
        </w:rPr>
        <w:t xml:space="preserve"> 9 máy tính bảng kết nối wifi, 9 laptop kết nối không dây, 9 điện thoại kết nối wifi</w:t>
      </w:r>
      <w:r w:rsidR="00485327">
        <w:rPr>
          <w:noProof/>
        </w:rPr>
        <w:t>, 3 Server, 4 Switch, 3 Router.</w:t>
      </w:r>
      <w:r>
        <w:rPr>
          <w:noProof/>
        </w:rPr>
        <w:t xml:space="preserve"> </w:t>
      </w:r>
    </w:p>
    <w:p w14:paraId="74F711B9" w14:textId="670480A6" w:rsidR="007B14B7" w:rsidRDefault="007B14B7" w:rsidP="00B22577">
      <w:pPr>
        <w:pStyle w:val="Nidungvnbn"/>
        <w:rPr>
          <w:noProof/>
        </w:rPr>
      </w:pPr>
      <w:r>
        <w:rPr>
          <w:noProof/>
        </w:rPr>
        <w:t>Ứng dụng của doanh nghiệp để</w:t>
      </w:r>
      <w:r w:rsidR="00DD5374">
        <w:rPr>
          <w:noProof/>
        </w:rPr>
        <w:t xml:space="preserve"> </w:t>
      </w:r>
      <w:r>
        <w:rPr>
          <w:noProof/>
        </w:rPr>
        <w:t>phục vụ</w:t>
      </w:r>
      <w:r w:rsidR="00DD5374">
        <w:rPr>
          <w:noProof/>
        </w:rPr>
        <w:t xml:space="preserve"> </w:t>
      </w:r>
      <w:r>
        <w:rPr>
          <w:noProof/>
        </w:rPr>
        <w:t>quá trình giao dịch của</w:t>
      </w:r>
      <w:r w:rsidR="00DD5374">
        <w:rPr>
          <w:noProof/>
        </w:rPr>
        <w:t xml:space="preserve"> </w:t>
      </w:r>
      <w:r>
        <w:rPr>
          <w:noProof/>
        </w:rPr>
        <w:t>ngân hàng</w:t>
      </w:r>
      <w:r w:rsidR="00641079">
        <w:rPr>
          <w:noProof/>
        </w:rPr>
        <w:t xml:space="preserve"> và công tác tổ chức của ngân hàng.</w:t>
      </w:r>
    </w:p>
    <w:p w14:paraId="630C4365" w14:textId="28BC5BA7" w:rsidR="00DD5374" w:rsidRDefault="007B14B7" w:rsidP="00B22577">
      <w:pPr>
        <w:pStyle w:val="Nidungvnbn"/>
        <w:rPr>
          <w:noProof/>
        </w:rPr>
      </w:pPr>
      <w:r>
        <w:rPr>
          <w:noProof/>
        </w:rPr>
        <w:t>Doanh nghiệp sử</w:t>
      </w:r>
      <w:r w:rsidR="00DD5374">
        <w:rPr>
          <w:noProof/>
        </w:rPr>
        <w:t xml:space="preserve"> </w:t>
      </w:r>
      <w:r>
        <w:rPr>
          <w:noProof/>
        </w:rPr>
        <w:t>đặt Server phục</w:t>
      </w:r>
      <w:r w:rsidR="00237ECF">
        <w:rPr>
          <w:noProof/>
        </w:rPr>
        <w:t xml:space="preserve"> </w:t>
      </w:r>
      <w:r>
        <w:rPr>
          <w:noProof/>
        </w:rPr>
        <w:t>vụ</w:t>
      </w:r>
      <w:r w:rsidR="00DD5374">
        <w:rPr>
          <w:noProof/>
        </w:rPr>
        <w:t xml:space="preserve"> </w:t>
      </w:r>
      <w:r>
        <w:rPr>
          <w:noProof/>
        </w:rPr>
        <w:t>chạy ứng dụng tại trung tâm máy chủ</w:t>
      </w:r>
      <w:r w:rsidR="00DD5374">
        <w:rPr>
          <w:noProof/>
        </w:rPr>
        <w:t xml:space="preserve"> </w:t>
      </w:r>
      <w:r>
        <w:rPr>
          <w:noProof/>
        </w:rPr>
        <w:t>VDC nên quá trình mở</w:t>
      </w:r>
      <w:r w:rsidR="00DD5374">
        <w:rPr>
          <w:noProof/>
        </w:rPr>
        <w:t xml:space="preserve"> </w:t>
      </w:r>
      <w:r>
        <w:rPr>
          <w:noProof/>
        </w:rPr>
        <w:t>rộng ứng dụng rất đơn giản.</w:t>
      </w:r>
    </w:p>
    <w:p w14:paraId="465757B7" w14:textId="77777777" w:rsidR="00DD5374" w:rsidRDefault="007B14B7" w:rsidP="00B22577">
      <w:pPr>
        <w:pStyle w:val="Nidungvnbn"/>
        <w:rPr>
          <w:noProof/>
        </w:rPr>
      </w:pPr>
      <w:r>
        <w:rPr>
          <w:noProof/>
        </w:rPr>
        <w:t>Chi nhánh có</w:t>
      </w:r>
      <w:r w:rsidR="00DD5374">
        <w:rPr>
          <w:noProof/>
        </w:rPr>
        <w:t xml:space="preserve"> </w:t>
      </w:r>
      <w:r>
        <w:rPr>
          <w:noProof/>
        </w:rPr>
        <w:t>các phòng ban với diện tích và thiết kế</w:t>
      </w:r>
      <w:r w:rsidR="00DD5374">
        <w:rPr>
          <w:noProof/>
        </w:rPr>
        <w:t xml:space="preserve"> </w:t>
      </w:r>
      <w:r>
        <w:rPr>
          <w:noProof/>
        </w:rPr>
        <w:t>mạng thích hợp có thể</w:t>
      </w:r>
      <w:r w:rsidR="00DD5374">
        <w:rPr>
          <w:noProof/>
        </w:rPr>
        <w:t xml:space="preserve"> </w:t>
      </w:r>
      <w:r>
        <w:rPr>
          <w:noProof/>
        </w:rPr>
        <w:t>mở</w:t>
      </w:r>
      <w:r w:rsidR="00DD5374">
        <w:rPr>
          <w:noProof/>
        </w:rPr>
        <w:t xml:space="preserve"> </w:t>
      </w:r>
      <w:r>
        <w:rPr>
          <w:noProof/>
        </w:rPr>
        <w:t>rộng</w:t>
      </w:r>
      <w:r w:rsidR="00DD5374">
        <w:rPr>
          <w:noProof/>
        </w:rPr>
        <w:t xml:space="preserve"> </w:t>
      </w:r>
      <w:r>
        <w:rPr>
          <w:noProof/>
        </w:rPr>
        <w:t>1</w:t>
      </w:r>
      <w:r w:rsidR="00DD5374">
        <w:rPr>
          <w:noProof/>
        </w:rPr>
        <w:t xml:space="preserve"> </w:t>
      </w:r>
      <w:r>
        <w:rPr>
          <w:noProof/>
        </w:rPr>
        <w:t>cách dễ</w:t>
      </w:r>
      <w:r w:rsidR="00DD5374">
        <w:rPr>
          <w:noProof/>
        </w:rPr>
        <w:t xml:space="preserve"> </w:t>
      </w:r>
      <w:r>
        <w:rPr>
          <w:noProof/>
        </w:rPr>
        <w:t>dàng chỉ</w:t>
      </w:r>
      <w:r w:rsidR="00DD5374">
        <w:rPr>
          <w:noProof/>
        </w:rPr>
        <w:t xml:space="preserve"> </w:t>
      </w:r>
      <w:r>
        <w:rPr>
          <w:noProof/>
        </w:rPr>
        <w:t>cần lắp đặt thêm máy tính.</w:t>
      </w:r>
    </w:p>
    <w:p w14:paraId="67870E32" w14:textId="79509AD8" w:rsidR="00DD5374" w:rsidRDefault="007B14B7" w:rsidP="00B22577">
      <w:pPr>
        <w:pStyle w:val="Nidungvnbn"/>
        <w:rPr>
          <w:noProof/>
        </w:rPr>
      </w:pPr>
      <w:r>
        <w:rPr>
          <w:noProof/>
        </w:rPr>
        <w:t>Chi phí dự</w:t>
      </w:r>
      <w:r w:rsidR="00DD5374">
        <w:rPr>
          <w:noProof/>
        </w:rPr>
        <w:t xml:space="preserve"> </w:t>
      </w:r>
      <w:r>
        <w:rPr>
          <w:noProof/>
        </w:rPr>
        <w:t xml:space="preserve">kiến khoảng </w:t>
      </w:r>
      <w:r w:rsidR="00944414">
        <w:rPr>
          <w:noProof/>
        </w:rPr>
        <w:t>9</w:t>
      </w:r>
      <w:r>
        <w:rPr>
          <w:noProof/>
        </w:rPr>
        <w:t>00 triệu.</w:t>
      </w:r>
    </w:p>
    <w:p w14:paraId="23A5FD49" w14:textId="7B03CBC0" w:rsidR="00DD5374" w:rsidRDefault="007B14B7" w:rsidP="00B22577">
      <w:pPr>
        <w:pStyle w:val="Nidungvnbn"/>
        <w:rPr>
          <w:noProof/>
        </w:rPr>
      </w:pPr>
      <w:r>
        <w:rPr>
          <w:noProof/>
        </w:rPr>
        <w:t>Để</w:t>
      </w:r>
      <w:r w:rsidR="00DD5374">
        <w:rPr>
          <w:noProof/>
        </w:rPr>
        <w:t xml:space="preserve"> </w:t>
      </w:r>
      <w:r>
        <w:rPr>
          <w:noProof/>
        </w:rPr>
        <w:t>ngân hàng hoạt động tốt trong mạng phải có dự</w:t>
      </w:r>
      <w:r w:rsidR="00DD5374">
        <w:rPr>
          <w:noProof/>
        </w:rPr>
        <w:t xml:space="preserve"> </w:t>
      </w:r>
      <w:r>
        <w:rPr>
          <w:noProof/>
        </w:rPr>
        <w:t>kiến duy trì hoạt động của mạng. Kinh phí dự</w:t>
      </w:r>
      <w:r w:rsidR="00DD5374">
        <w:rPr>
          <w:noProof/>
        </w:rPr>
        <w:t xml:space="preserve"> </w:t>
      </w:r>
      <w:r>
        <w:rPr>
          <w:noProof/>
        </w:rPr>
        <w:t>kiến cho toàn bộ</w:t>
      </w:r>
      <w:r w:rsidR="00DD5374">
        <w:rPr>
          <w:noProof/>
        </w:rPr>
        <w:t xml:space="preserve"> </w:t>
      </w:r>
      <w:r>
        <w:rPr>
          <w:noProof/>
        </w:rPr>
        <w:t>hệ</w:t>
      </w:r>
      <w:r w:rsidR="00DD5374">
        <w:rPr>
          <w:noProof/>
        </w:rPr>
        <w:t xml:space="preserve"> </w:t>
      </w:r>
      <w:r>
        <w:rPr>
          <w:noProof/>
        </w:rPr>
        <w:t>thống là: 1</w:t>
      </w:r>
      <w:r w:rsidR="00641079">
        <w:rPr>
          <w:noProof/>
        </w:rPr>
        <w:t>5</w:t>
      </w:r>
      <w:r>
        <w:rPr>
          <w:noProof/>
        </w:rPr>
        <w:t>0 triệu/năm.</w:t>
      </w:r>
    </w:p>
    <w:p w14:paraId="60BCEA5B" w14:textId="2376F60E" w:rsidR="00DD5374" w:rsidRDefault="007B14B7" w:rsidP="00B22577">
      <w:pPr>
        <w:pStyle w:val="Nidungvnbn"/>
        <w:rPr>
          <w:noProof/>
        </w:rPr>
      </w:pPr>
      <w:r>
        <w:rPr>
          <w:noProof/>
        </w:rPr>
        <w:t>Với</w:t>
      </w:r>
      <w:r w:rsidR="00DD5374">
        <w:rPr>
          <w:noProof/>
        </w:rPr>
        <w:t xml:space="preserve"> h</w:t>
      </w:r>
      <w:r>
        <w:rPr>
          <w:noProof/>
        </w:rPr>
        <w:t>ệ</w:t>
      </w:r>
      <w:r w:rsidR="00DD5374">
        <w:rPr>
          <w:noProof/>
        </w:rPr>
        <w:t xml:space="preserve"> </w:t>
      </w:r>
      <w:r>
        <w:rPr>
          <w:noProof/>
        </w:rPr>
        <w:t>thống ngân hàng khá phức tạp. Yêu</w:t>
      </w:r>
      <w:r w:rsidR="00EF2DE9">
        <w:rPr>
          <w:noProof/>
        </w:rPr>
        <w:t xml:space="preserve"> </w:t>
      </w:r>
      <w:r>
        <w:rPr>
          <w:noProof/>
        </w:rPr>
        <w:t xml:space="preserve">cầu đảm bảo an toàn </w:t>
      </w:r>
      <w:r w:rsidR="00237ECF">
        <w:rPr>
          <w:noProof/>
        </w:rPr>
        <w:t>l</w:t>
      </w:r>
      <w:r>
        <w:rPr>
          <w:noProof/>
        </w:rPr>
        <w:t>à rất quan trọng.</w:t>
      </w:r>
    </w:p>
    <w:p w14:paraId="2F4D0829" w14:textId="77777777" w:rsidR="00DD5374" w:rsidRDefault="007B14B7" w:rsidP="00B22577">
      <w:pPr>
        <w:pStyle w:val="Nidungvnbn"/>
        <w:rPr>
          <w:noProof/>
        </w:rPr>
      </w:pPr>
      <w:r>
        <w:rPr>
          <w:noProof/>
        </w:rPr>
        <w:t>Hệ</w:t>
      </w:r>
      <w:r w:rsidR="00DD5374">
        <w:rPr>
          <w:noProof/>
        </w:rPr>
        <w:t xml:space="preserve"> </w:t>
      </w:r>
      <w:r>
        <w:rPr>
          <w:noProof/>
        </w:rPr>
        <w:t>thống Server được đặt tại trung tâm viễn thông VDC thì khá an toàn.</w:t>
      </w:r>
    </w:p>
    <w:p w14:paraId="4F5BD464" w14:textId="2C8C05FB" w:rsidR="002F0746" w:rsidRDefault="007B14B7" w:rsidP="00B22577">
      <w:pPr>
        <w:pStyle w:val="Nidungvnbn"/>
        <w:rPr>
          <w:noProof/>
        </w:rPr>
      </w:pPr>
      <w:r>
        <w:rPr>
          <w:noProof/>
        </w:rPr>
        <w:t>Hệ</w:t>
      </w:r>
      <w:r w:rsidR="00DD5374">
        <w:rPr>
          <w:noProof/>
        </w:rPr>
        <w:t xml:space="preserve"> </w:t>
      </w:r>
      <w:r>
        <w:rPr>
          <w:noProof/>
        </w:rPr>
        <w:t>thống mạng Lan tại trụ</w:t>
      </w:r>
      <w:r w:rsidR="00DD5374">
        <w:rPr>
          <w:noProof/>
        </w:rPr>
        <w:t xml:space="preserve"> </w:t>
      </w:r>
      <w:r>
        <w:rPr>
          <w:noProof/>
        </w:rPr>
        <w:t>sở</w:t>
      </w:r>
      <w:r w:rsidR="00DD5374">
        <w:rPr>
          <w:noProof/>
        </w:rPr>
        <w:t xml:space="preserve"> </w:t>
      </w:r>
      <w:r>
        <w:rPr>
          <w:noProof/>
        </w:rPr>
        <w:t xml:space="preserve">chính và tại chi nhánh đặc biệt rất quan trọng. </w:t>
      </w:r>
    </w:p>
    <w:p w14:paraId="0A91A428" w14:textId="4ADCA4AB" w:rsidR="002F0746" w:rsidRDefault="007B14B7" w:rsidP="00B22577">
      <w:pPr>
        <w:pStyle w:val="Nidungvnbn"/>
        <w:rPr>
          <w:noProof/>
        </w:rPr>
      </w:pPr>
      <w:r>
        <w:rPr>
          <w:noProof/>
        </w:rPr>
        <w:t>Tại trụ</w:t>
      </w:r>
      <w:r w:rsidR="002F0746">
        <w:rPr>
          <w:noProof/>
        </w:rPr>
        <w:t xml:space="preserve"> </w:t>
      </w:r>
      <w:r>
        <w:rPr>
          <w:noProof/>
        </w:rPr>
        <w:t>sở</w:t>
      </w:r>
      <w:r w:rsidR="002F0746">
        <w:rPr>
          <w:noProof/>
        </w:rPr>
        <w:t xml:space="preserve"> </w:t>
      </w:r>
      <w:r>
        <w:rPr>
          <w:noProof/>
        </w:rPr>
        <w:t>chính toàn bộ</w:t>
      </w:r>
      <w:r w:rsidR="002F0746">
        <w:rPr>
          <w:noProof/>
        </w:rPr>
        <w:t xml:space="preserve"> </w:t>
      </w:r>
      <w:r>
        <w:rPr>
          <w:noProof/>
        </w:rPr>
        <w:t>hệ</w:t>
      </w:r>
      <w:r w:rsidR="002F0746">
        <w:rPr>
          <w:noProof/>
        </w:rPr>
        <w:t xml:space="preserve"> </w:t>
      </w:r>
      <w:r>
        <w:rPr>
          <w:noProof/>
        </w:rPr>
        <w:t>thống sẽ</w:t>
      </w:r>
      <w:r w:rsidR="002F0746">
        <w:rPr>
          <w:noProof/>
        </w:rPr>
        <w:t xml:space="preserve"> </w:t>
      </w:r>
      <w:r>
        <w:rPr>
          <w:noProof/>
        </w:rPr>
        <w:t>được bảo vệ</w:t>
      </w:r>
      <w:r w:rsidR="002F0746">
        <w:rPr>
          <w:noProof/>
        </w:rPr>
        <w:t xml:space="preserve"> </w:t>
      </w:r>
      <w:r>
        <w:rPr>
          <w:noProof/>
        </w:rPr>
        <w:t>từ</w:t>
      </w:r>
      <w:r w:rsidR="002F0746">
        <w:rPr>
          <w:noProof/>
        </w:rPr>
        <w:t xml:space="preserve"> </w:t>
      </w:r>
      <w:r>
        <w:rPr>
          <w:noProof/>
        </w:rPr>
        <w:t>bên ngoài bằng hệ</w:t>
      </w:r>
      <w:r w:rsidR="002F0746">
        <w:rPr>
          <w:noProof/>
        </w:rPr>
        <w:t xml:space="preserve"> </w:t>
      </w:r>
      <w:r>
        <w:rPr>
          <w:noProof/>
        </w:rPr>
        <w:t>thống Server Filewall ISA.</w:t>
      </w:r>
      <w:r w:rsidR="002F0746">
        <w:rPr>
          <w:noProof/>
        </w:rPr>
        <w:t xml:space="preserve"> </w:t>
      </w:r>
      <w:r>
        <w:rPr>
          <w:noProof/>
        </w:rPr>
        <w:t>Và các máy sẽ</w:t>
      </w:r>
      <w:r w:rsidR="002F0746">
        <w:rPr>
          <w:noProof/>
        </w:rPr>
        <w:t xml:space="preserve"> </w:t>
      </w:r>
      <w:r>
        <w:rPr>
          <w:noProof/>
        </w:rPr>
        <w:t>được phân quyền quản lý dữ</w:t>
      </w:r>
      <w:r w:rsidR="002F0746">
        <w:rPr>
          <w:noProof/>
        </w:rPr>
        <w:t xml:space="preserve"> </w:t>
      </w:r>
      <w:r>
        <w:rPr>
          <w:noProof/>
        </w:rPr>
        <w:t>liệu nhờ</w:t>
      </w:r>
      <w:r w:rsidR="002F0746">
        <w:rPr>
          <w:noProof/>
        </w:rPr>
        <w:t xml:space="preserve"> </w:t>
      </w:r>
      <w:r>
        <w:rPr>
          <w:noProof/>
        </w:rPr>
        <w:t>Server chạy Domain , dữ</w:t>
      </w:r>
      <w:r w:rsidR="002F0746">
        <w:rPr>
          <w:noProof/>
        </w:rPr>
        <w:t xml:space="preserve"> </w:t>
      </w:r>
      <w:r>
        <w:rPr>
          <w:noProof/>
        </w:rPr>
        <w:t>liệu sẽ</w:t>
      </w:r>
      <w:r w:rsidR="002F0746">
        <w:rPr>
          <w:noProof/>
        </w:rPr>
        <w:t xml:space="preserve"> </w:t>
      </w:r>
      <w:r>
        <w:rPr>
          <w:noProof/>
        </w:rPr>
        <w:t>được toàn bộ</w:t>
      </w:r>
      <w:r w:rsidR="002F0746">
        <w:rPr>
          <w:noProof/>
        </w:rPr>
        <w:t xml:space="preserve"> </w:t>
      </w:r>
      <w:r>
        <w:rPr>
          <w:noProof/>
        </w:rPr>
        <w:t>hệ</w:t>
      </w:r>
      <w:r w:rsidR="002F0746">
        <w:rPr>
          <w:noProof/>
        </w:rPr>
        <w:t xml:space="preserve"> </w:t>
      </w:r>
      <w:r>
        <w:rPr>
          <w:noProof/>
        </w:rPr>
        <w:t>thống máy chủ</w:t>
      </w:r>
      <w:r w:rsidR="002F0746">
        <w:rPr>
          <w:noProof/>
        </w:rPr>
        <w:t xml:space="preserve"> </w:t>
      </w:r>
      <w:r>
        <w:rPr>
          <w:noProof/>
        </w:rPr>
        <w:t>quản lý.</w:t>
      </w:r>
    </w:p>
    <w:p w14:paraId="793CB1A8" w14:textId="2FE19D5C" w:rsidR="002F0746" w:rsidRDefault="007B14B7" w:rsidP="00B22577">
      <w:pPr>
        <w:pStyle w:val="Nidungvnbn"/>
        <w:rPr>
          <w:noProof/>
        </w:rPr>
      </w:pPr>
      <w:r>
        <w:rPr>
          <w:noProof/>
        </w:rPr>
        <w:t>Chi nhánh Ngân Hàng</w:t>
      </w:r>
      <w:r w:rsidR="002F0746">
        <w:rPr>
          <w:noProof/>
        </w:rPr>
        <w:t xml:space="preserve"> </w:t>
      </w:r>
      <w:r>
        <w:rPr>
          <w:noProof/>
        </w:rPr>
        <w:t xml:space="preserve">là 1 tòa nhà </w:t>
      </w:r>
      <w:r w:rsidR="00641079">
        <w:rPr>
          <w:noProof/>
        </w:rPr>
        <w:t>3</w:t>
      </w:r>
      <w:r>
        <w:rPr>
          <w:noProof/>
        </w:rPr>
        <w:t xml:space="preserve"> tầng với:</w:t>
      </w:r>
    </w:p>
    <w:p w14:paraId="0B5BDCA5" w14:textId="1C7DE502" w:rsidR="00641079" w:rsidRDefault="00641079" w:rsidP="00641079">
      <w:pPr>
        <w:pStyle w:val="Nidungvnbn"/>
        <w:numPr>
          <w:ilvl w:val="0"/>
          <w:numId w:val="16"/>
        </w:numPr>
        <w:rPr>
          <w:noProof/>
        </w:rPr>
      </w:pPr>
      <w:r>
        <w:rPr>
          <w:noProof/>
        </w:rPr>
        <w:t>Tầng 1 là phòng ban Reception với chức năng tiếp nhận phản ánh khách hàng, phòng ban Transaction có chức năng giao dịch , phòng ban Logistic có chức năng hỗ trợ hậu cần.</w:t>
      </w:r>
    </w:p>
    <w:p w14:paraId="5E2C5EF6" w14:textId="431778B1" w:rsidR="00641079" w:rsidRDefault="00641079" w:rsidP="00641079">
      <w:pPr>
        <w:pStyle w:val="Nidungvnbn"/>
        <w:numPr>
          <w:ilvl w:val="0"/>
          <w:numId w:val="16"/>
        </w:numPr>
        <w:rPr>
          <w:noProof/>
        </w:rPr>
      </w:pPr>
      <w:r>
        <w:rPr>
          <w:noProof/>
        </w:rPr>
        <w:t xml:space="preserve">Tầng 2 là phòng ban Accounting là phòng kế toán, phòng ban Finance phòng tài chính, phòng ban Marketing phòng </w:t>
      </w:r>
      <w:r w:rsidR="00E4020F">
        <w:rPr>
          <w:noProof/>
        </w:rPr>
        <w:t>quảng cáo và tiếp thị</w:t>
      </w:r>
      <w:r>
        <w:rPr>
          <w:noProof/>
        </w:rPr>
        <w:t>.</w:t>
      </w:r>
    </w:p>
    <w:p w14:paraId="6743E5F9" w14:textId="4E6CDE8E" w:rsidR="00641079" w:rsidRDefault="00641079" w:rsidP="00641079">
      <w:pPr>
        <w:pStyle w:val="Nidungvnbn"/>
        <w:numPr>
          <w:ilvl w:val="0"/>
          <w:numId w:val="16"/>
        </w:numPr>
        <w:rPr>
          <w:noProof/>
        </w:rPr>
      </w:pPr>
      <w:r>
        <w:rPr>
          <w:noProof/>
        </w:rPr>
        <w:lastRenderedPageBreak/>
        <w:t>Tầng 3 là phòng ban Admin</w:t>
      </w:r>
      <w:r w:rsidR="00E4020F">
        <w:rPr>
          <w:noProof/>
        </w:rPr>
        <w:t xml:space="preserve"> có chức năng quản trị viên</w:t>
      </w:r>
      <w:r>
        <w:rPr>
          <w:noProof/>
        </w:rPr>
        <w:t>, phòng ban Electrical</w:t>
      </w:r>
      <w:r w:rsidR="00E4020F">
        <w:rPr>
          <w:noProof/>
        </w:rPr>
        <w:t xml:space="preserve"> có chức năng điện lưới trong ngân hàng</w:t>
      </w:r>
      <w:r>
        <w:rPr>
          <w:noProof/>
        </w:rPr>
        <w:t>, phòng ban IT</w:t>
      </w:r>
      <w:r w:rsidR="00E4020F">
        <w:rPr>
          <w:noProof/>
        </w:rPr>
        <w:t xml:space="preserve"> có chức năng hỗ trợ liên quan đến bảo mật và sửa chữa lỗi liên quan đến phần mềm và phần cứng.</w:t>
      </w:r>
    </w:p>
    <w:p w14:paraId="4596A13B" w14:textId="77777777" w:rsidR="00237ECF" w:rsidRDefault="00237ECF" w:rsidP="00B22577">
      <w:pPr>
        <w:spacing w:after="200" w:line="360" w:lineRule="auto"/>
        <w:rPr>
          <w:sz w:val="26"/>
          <w:szCs w:val="26"/>
        </w:rPr>
      </w:pPr>
      <w:r>
        <w:br w:type="page"/>
      </w:r>
    </w:p>
    <w:p w14:paraId="2A42DC46" w14:textId="438D4E40" w:rsidR="00B56DEE" w:rsidRPr="00880D36" w:rsidRDefault="00B56DEE" w:rsidP="00B56DEE">
      <w:pPr>
        <w:pStyle w:val="Chng"/>
        <w:outlineLvl w:val="0"/>
      </w:pPr>
      <w:bookmarkStart w:id="89" w:name="_Toc91792919"/>
      <w:bookmarkStart w:id="90" w:name="_Toc91793287"/>
      <w:bookmarkStart w:id="91" w:name="_Toc91798340"/>
      <w:bookmarkStart w:id="92" w:name="_Toc387692917"/>
      <w:bookmarkStart w:id="93" w:name="_Toc36463399"/>
      <w:bookmarkStart w:id="94" w:name="_Toc37095964"/>
      <w:bookmarkStart w:id="95" w:name="_Toc37096506"/>
      <w:bookmarkStart w:id="96" w:name="_Toc38315220"/>
      <w:r w:rsidRPr="00880D36">
        <w:lastRenderedPageBreak/>
        <w:t xml:space="preserve">CHƯƠNG </w:t>
      </w:r>
      <w:r>
        <w:t xml:space="preserve">2 – </w:t>
      </w:r>
      <w:r w:rsidR="00E252EF">
        <w:t>C</w:t>
      </w:r>
      <w:r w:rsidR="00D64BCA">
        <w:t>ÁC THIẾT BỊ VÀ CHI PHÍ DỰ KIẾN</w:t>
      </w:r>
      <w:bookmarkEnd w:id="89"/>
      <w:bookmarkEnd w:id="90"/>
      <w:bookmarkEnd w:id="91"/>
    </w:p>
    <w:p w14:paraId="5B8F8EE6" w14:textId="2D69EAFE" w:rsidR="00973A75" w:rsidRPr="0064189C" w:rsidRDefault="00973A75" w:rsidP="00973A75">
      <w:pPr>
        <w:pStyle w:val="Tiumccp1"/>
        <w:spacing w:before="120" w:after="120"/>
        <w:jc w:val="both"/>
        <w:outlineLvl w:val="1"/>
      </w:pPr>
      <w:bookmarkStart w:id="97" w:name="_Toc91792920"/>
      <w:bookmarkStart w:id="98" w:name="_Toc91793288"/>
      <w:bookmarkStart w:id="99" w:name="_Toc91798341"/>
      <w:r>
        <w:t>2</w:t>
      </w:r>
      <w:r w:rsidRPr="0064189C">
        <w:t xml:space="preserve">.1 </w:t>
      </w:r>
      <w:r w:rsidRPr="00973A75">
        <w:t>LAN (Local Area Netwok) – Mạng cục bộ</w:t>
      </w:r>
      <w:bookmarkEnd w:id="97"/>
      <w:bookmarkEnd w:id="98"/>
      <w:bookmarkEnd w:id="99"/>
    </w:p>
    <w:p w14:paraId="1B0B963A" w14:textId="77777777" w:rsidR="004167E2" w:rsidRDefault="00973A75" w:rsidP="00973A75">
      <w:pPr>
        <w:spacing w:before="120" w:after="120" w:line="360" w:lineRule="auto"/>
        <w:jc w:val="both"/>
        <w:rPr>
          <w:sz w:val="26"/>
          <w:szCs w:val="26"/>
        </w:rPr>
      </w:pPr>
      <w:r>
        <w:tab/>
      </w:r>
      <w:r w:rsidRPr="00973A75">
        <w:rPr>
          <w:sz w:val="26"/>
          <w:szCs w:val="26"/>
        </w:rPr>
        <w:t>Mạng LAN là mạng cục bộ kết nối các máy tính trong một khu vực. Đường truyền của LAN ngắn thường thì khoảng vài trăm mét và chỉ có thể hoạt động trong một diện tích nhất định. Ví dụ như văn phòng, tòa nhà, trường đại học,...</w:t>
      </w:r>
    </w:p>
    <w:p w14:paraId="176A993E" w14:textId="139D77DA" w:rsidR="00973A75" w:rsidRPr="00973A75" w:rsidRDefault="00973A75" w:rsidP="004167E2">
      <w:pPr>
        <w:spacing w:before="120" w:after="120" w:line="360" w:lineRule="auto"/>
        <w:ind w:firstLine="720"/>
        <w:jc w:val="both"/>
        <w:rPr>
          <w:sz w:val="26"/>
          <w:szCs w:val="26"/>
        </w:rPr>
      </w:pPr>
      <w:r w:rsidRPr="00973A75">
        <w:rPr>
          <w:sz w:val="26"/>
          <w:szCs w:val="26"/>
        </w:rPr>
        <w:t>Tốc độ kết nối cao, như cáp xoắn, cáp đồng trục, cáp quang. Các máy tính được kết nối với mạng được phân loại rộng rãi dưới dạng máy chủ hoặc máy trạm. Mạng LAN hoạt động với giao thức TCP/IP.</w:t>
      </w:r>
    </w:p>
    <w:p w14:paraId="12E0DBD6" w14:textId="77777777" w:rsidR="00973A75" w:rsidRDefault="00973A75" w:rsidP="00973A75">
      <w:pPr>
        <w:spacing w:before="120" w:after="120" w:line="360" w:lineRule="auto"/>
        <w:ind w:firstLine="720"/>
        <w:jc w:val="both"/>
        <w:rPr>
          <w:sz w:val="26"/>
          <w:szCs w:val="26"/>
        </w:rPr>
      </w:pPr>
      <w:r>
        <w:rPr>
          <w:sz w:val="26"/>
          <w:szCs w:val="26"/>
        </w:rPr>
        <w:t xml:space="preserve">Đặc điểm: </w:t>
      </w:r>
    </w:p>
    <w:p w14:paraId="0634BCFD" w14:textId="3E4FB508" w:rsidR="00973A75" w:rsidRPr="00973A75" w:rsidRDefault="00973A75" w:rsidP="00973A75">
      <w:pPr>
        <w:pStyle w:val="ListParagraph"/>
        <w:numPr>
          <w:ilvl w:val="0"/>
          <w:numId w:val="21"/>
        </w:numPr>
        <w:spacing w:before="120" w:after="120" w:line="360" w:lineRule="auto"/>
        <w:jc w:val="both"/>
        <w:rPr>
          <w:sz w:val="26"/>
          <w:szCs w:val="26"/>
        </w:rPr>
      </w:pPr>
      <w:r w:rsidRPr="00973A75">
        <w:rPr>
          <w:sz w:val="26"/>
          <w:szCs w:val="26"/>
        </w:rPr>
        <w:t>Mạng LAN có băng thông lớn để có khả năng chạy được các ứng dụng trực tuyến như xem phim, giải trí, hội thảo qua mạng.</w:t>
      </w:r>
    </w:p>
    <w:p w14:paraId="14B50D79" w14:textId="375AD0C8" w:rsidR="00973A75" w:rsidRPr="00973A75" w:rsidRDefault="00973A75" w:rsidP="00973A75">
      <w:pPr>
        <w:pStyle w:val="ListParagraph"/>
        <w:numPr>
          <w:ilvl w:val="0"/>
          <w:numId w:val="21"/>
        </w:numPr>
        <w:spacing w:before="120" w:after="120" w:line="360" w:lineRule="auto"/>
        <w:jc w:val="both"/>
        <w:rPr>
          <w:sz w:val="26"/>
          <w:szCs w:val="26"/>
        </w:rPr>
      </w:pPr>
      <w:r w:rsidRPr="00973A75">
        <w:rPr>
          <w:sz w:val="26"/>
          <w:szCs w:val="26"/>
        </w:rPr>
        <w:t>Tốc độ truyền dữ liệu của m</w:t>
      </w:r>
      <w:r w:rsidR="001924B8">
        <w:rPr>
          <w:sz w:val="26"/>
          <w:szCs w:val="26"/>
        </w:rPr>
        <w:t>ạ</w:t>
      </w:r>
      <w:r w:rsidRPr="00973A75">
        <w:rPr>
          <w:sz w:val="26"/>
          <w:szCs w:val="26"/>
        </w:rPr>
        <w:t>ng LAN là 10 đến 100 Mbps Và nó chậm hơn mạng WAN.</w:t>
      </w:r>
    </w:p>
    <w:p w14:paraId="2941A367" w14:textId="77777777" w:rsidR="00973A75" w:rsidRPr="00973A75" w:rsidRDefault="00973A75" w:rsidP="00973A75">
      <w:pPr>
        <w:pStyle w:val="ListParagraph"/>
        <w:numPr>
          <w:ilvl w:val="0"/>
          <w:numId w:val="21"/>
        </w:numPr>
        <w:spacing w:before="120" w:after="120" w:line="360" w:lineRule="auto"/>
        <w:jc w:val="both"/>
        <w:rPr>
          <w:sz w:val="26"/>
          <w:szCs w:val="26"/>
        </w:rPr>
      </w:pPr>
      <w:r w:rsidRPr="00973A75">
        <w:rPr>
          <w:sz w:val="26"/>
          <w:szCs w:val="26"/>
        </w:rPr>
        <w:t>Đường truyền và vòng cấu trúc liên kết được sử dụng trong mạng LAN.</w:t>
      </w:r>
    </w:p>
    <w:p w14:paraId="1B41C19D" w14:textId="77777777" w:rsidR="00973A75" w:rsidRPr="00973A75" w:rsidRDefault="00973A75" w:rsidP="00973A75">
      <w:pPr>
        <w:pStyle w:val="ListParagraph"/>
        <w:numPr>
          <w:ilvl w:val="0"/>
          <w:numId w:val="21"/>
        </w:numPr>
        <w:spacing w:before="120" w:after="120" w:line="360" w:lineRule="auto"/>
        <w:jc w:val="both"/>
        <w:rPr>
          <w:sz w:val="26"/>
          <w:szCs w:val="26"/>
        </w:rPr>
      </w:pPr>
      <w:r w:rsidRPr="00973A75">
        <w:rPr>
          <w:sz w:val="26"/>
          <w:szCs w:val="26"/>
        </w:rPr>
        <w:t>Chi phí lắp đặt mạng LAN rẻ và quản trị đơn giản.</w:t>
      </w:r>
    </w:p>
    <w:p w14:paraId="315A76AB" w14:textId="77777777" w:rsidR="00B24F1E" w:rsidRPr="00B24F1E" w:rsidRDefault="00973A75" w:rsidP="00973A75">
      <w:pPr>
        <w:pStyle w:val="ListParagraph"/>
        <w:numPr>
          <w:ilvl w:val="0"/>
          <w:numId w:val="21"/>
        </w:numPr>
        <w:spacing w:before="120" w:after="120" w:line="360" w:lineRule="auto"/>
        <w:jc w:val="both"/>
        <w:rPr>
          <w:b/>
          <w:sz w:val="32"/>
          <w:szCs w:val="32"/>
        </w:rPr>
      </w:pPr>
      <w:r w:rsidRPr="00973A75">
        <w:rPr>
          <w:sz w:val="26"/>
          <w:szCs w:val="26"/>
        </w:rPr>
        <w:t>Tuy nhiên kích thước mạng bị giới hạn bởi thiết bị.</w:t>
      </w:r>
    </w:p>
    <w:p w14:paraId="3692F969" w14:textId="539446BD" w:rsidR="00B24F1E" w:rsidRPr="0064189C" w:rsidRDefault="00B24F1E" w:rsidP="00B24F1E">
      <w:pPr>
        <w:pStyle w:val="Tiumccp1"/>
        <w:spacing w:before="120" w:after="120"/>
        <w:jc w:val="both"/>
        <w:outlineLvl w:val="1"/>
      </w:pPr>
      <w:bookmarkStart w:id="100" w:name="_Toc91792921"/>
      <w:bookmarkStart w:id="101" w:name="_Toc91793289"/>
      <w:bookmarkStart w:id="102" w:name="_Toc91798342"/>
      <w:r>
        <w:t>2</w:t>
      </w:r>
      <w:r w:rsidRPr="0064189C">
        <w:t>.</w:t>
      </w:r>
      <w:r>
        <w:t>2</w:t>
      </w:r>
      <w:r w:rsidRPr="0064189C">
        <w:t xml:space="preserve"> </w:t>
      </w:r>
      <w:r w:rsidRPr="00B24F1E">
        <w:t>MAN (Metropolitan Area Network) – Mạng đô thị</w:t>
      </w:r>
      <w:bookmarkEnd w:id="100"/>
      <w:bookmarkEnd w:id="101"/>
      <w:bookmarkEnd w:id="102"/>
    </w:p>
    <w:p w14:paraId="6A6A8B7F" w14:textId="77777777" w:rsidR="00B24F1E" w:rsidRDefault="00B24F1E" w:rsidP="00B24F1E">
      <w:pPr>
        <w:spacing w:before="120" w:after="120" w:line="360" w:lineRule="auto"/>
        <w:ind w:firstLine="720"/>
        <w:jc w:val="both"/>
        <w:rPr>
          <w:sz w:val="26"/>
          <w:szCs w:val="26"/>
        </w:rPr>
      </w:pPr>
      <w:r w:rsidRPr="00B24F1E">
        <w:rPr>
          <w:sz w:val="26"/>
          <w:szCs w:val="26"/>
        </w:rPr>
        <w:t>Mạng MAN gần giống như mạng LAN nhưng giới hạn kích thước của nó là một thành phố hay một quốc gia. Mạng MAN chính là mô hình mạng được kết nối từ nhiều mạng LAN với nhau thông qua dây cáp, các phương tiện truyền dẫn,..</w:t>
      </w:r>
    </w:p>
    <w:p w14:paraId="34BADEB3" w14:textId="494B578D" w:rsidR="00B24F1E" w:rsidRPr="00B24F1E" w:rsidRDefault="00B24F1E" w:rsidP="00B24F1E">
      <w:pPr>
        <w:spacing w:before="120" w:after="120" w:line="360" w:lineRule="auto"/>
        <w:ind w:firstLine="720"/>
        <w:jc w:val="both"/>
        <w:rPr>
          <w:sz w:val="26"/>
          <w:szCs w:val="26"/>
        </w:rPr>
      </w:pPr>
      <w:r w:rsidRPr="00B24F1E">
        <w:rPr>
          <w:sz w:val="26"/>
          <w:szCs w:val="26"/>
        </w:rPr>
        <w:t xml:space="preserve">Đối tượng chủ yếu sử dụng mô hình mạng MAN đó là các tổ chức, doanh nghiệp có nhiều chi nhánh hoặc nhiều bộ phận kết nối với nhau. Mục đích của việc sử dụng mạng MAN cho doanh nghiệp là vì mô hình mạng này sẽ giúp cung cấp cho doanh nghiệp rất nhiều loại hình dịch vụ giá trị gia tăng cùng lúc trên một đường truyền kết nối </w:t>
      </w:r>
      <w:r w:rsidRPr="00B24F1E">
        <w:rPr>
          <w:sz w:val="26"/>
          <w:szCs w:val="26"/>
        </w:rPr>
        <w:lastRenderedPageBreak/>
        <w:t>về voice-data-video. Hơn hết dịch vụ này cũng cho phép triển khai các ứng dụng chuyên nghiệp một cách dễ dàng.</w:t>
      </w:r>
    </w:p>
    <w:p w14:paraId="2104019C" w14:textId="77777777" w:rsidR="00B24F1E" w:rsidRDefault="00B24F1E" w:rsidP="00B24F1E">
      <w:pPr>
        <w:spacing w:before="120" w:after="120" w:line="360" w:lineRule="auto"/>
        <w:ind w:firstLine="720"/>
        <w:jc w:val="both"/>
        <w:rPr>
          <w:sz w:val="26"/>
          <w:szCs w:val="26"/>
        </w:rPr>
      </w:pPr>
      <w:r w:rsidRPr="00B24F1E">
        <w:rPr>
          <w:sz w:val="26"/>
          <w:szCs w:val="26"/>
        </w:rPr>
        <w:t>Đặc điểm của mạng MAN</w:t>
      </w:r>
      <w:r>
        <w:rPr>
          <w:sz w:val="26"/>
          <w:szCs w:val="26"/>
        </w:rPr>
        <w:t>:</w:t>
      </w:r>
    </w:p>
    <w:p w14:paraId="7BF4C623" w14:textId="3BE37B75" w:rsidR="00B24F1E" w:rsidRPr="00B24F1E" w:rsidRDefault="00B24F1E" w:rsidP="00B24F1E">
      <w:pPr>
        <w:pStyle w:val="ListParagraph"/>
        <w:numPr>
          <w:ilvl w:val="0"/>
          <w:numId w:val="22"/>
        </w:numPr>
        <w:spacing w:before="120" w:after="120" w:line="360" w:lineRule="auto"/>
        <w:jc w:val="both"/>
        <w:rPr>
          <w:sz w:val="26"/>
          <w:szCs w:val="26"/>
        </w:rPr>
      </w:pPr>
      <w:r w:rsidRPr="00B24F1E">
        <w:rPr>
          <w:sz w:val="26"/>
          <w:szCs w:val="26"/>
        </w:rPr>
        <w:t>Mạng MAN có băng thông ở mức trung bình, đủ để phục vụ các ứng dụng cấp thành phố hay quốc gia như chính phủ điện tử, thương mại điện tử, các ứng dụng của ngân hàng… Ví dụ chính của mạng MAN là truyền hình cáp.</w:t>
      </w:r>
    </w:p>
    <w:p w14:paraId="661AAAE1" w14:textId="77777777" w:rsidR="00B24F1E" w:rsidRPr="00B24F1E" w:rsidRDefault="00B24F1E" w:rsidP="00B24F1E">
      <w:pPr>
        <w:pStyle w:val="ListParagraph"/>
        <w:numPr>
          <w:ilvl w:val="0"/>
          <w:numId w:val="22"/>
        </w:numPr>
        <w:spacing w:before="120" w:after="120" w:line="360" w:lineRule="auto"/>
        <w:jc w:val="both"/>
        <w:rPr>
          <w:sz w:val="26"/>
          <w:szCs w:val="26"/>
        </w:rPr>
      </w:pPr>
      <w:r w:rsidRPr="00B24F1E">
        <w:rPr>
          <w:sz w:val="26"/>
          <w:szCs w:val="26"/>
        </w:rPr>
        <w:t>Phạm vi chia sẻ kết nối của MAN lên tới 50km.</w:t>
      </w:r>
    </w:p>
    <w:p w14:paraId="181E82BF" w14:textId="77777777" w:rsidR="00B24F1E" w:rsidRPr="00B24F1E" w:rsidRDefault="00B24F1E" w:rsidP="00B24F1E">
      <w:pPr>
        <w:pStyle w:val="ListParagraph"/>
        <w:numPr>
          <w:ilvl w:val="0"/>
          <w:numId w:val="22"/>
        </w:numPr>
        <w:spacing w:before="120" w:after="120" w:line="360" w:lineRule="auto"/>
        <w:jc w:val="both"/>
        <w:rPr>
          <w:sz w:val="26"/>
          <w:szCs w:val="26"/>
        </w:rPr>
      </w:pPr>
      <w:r w:rsidRPr="00B24F1E">
        <w:rPr>
          <w:sz w:val="26"/>
          <w:szCs w:val="26"/>
        </w:rPr>
        <w:t>Tốc độ truyền dữ liệu của MAN là 5-10Mbps. Nó chậm hơn so với mạng WAN và có tốc độ cao hơn so với mạng LAN.</w:t>
      </w:r>
    </w:p>
    <w:p w14:paraId="113EF575" w14:textId="77777777" w:rsidR="00B24F1E" w:rsidRPr="00B24F1E" w:rsidRDefault="00B24F1E" w:rsidP="00B24F1E">
      <w:pPr>
        <w:pStyle w:val="ListParagraph"/>
        <w:numPr>
          <w:ilvl w:val="0"/>
          <w:numId w:val="22"/>
        </w:numPr>
        <w:spacing w:before="120" w:after="120" w:line="360" w:lineRule="auto"/>
        <w:jc w:val="both"/>
        <w:rPr>
          <w:sz w:val="26"/>
          <w:szCs w:val="26"/>
        </w:rPr>
      </w:pPr>
      <w:r w:rsidRPr="00B24F1E">
        <w:rPr>
          <w:sz w:val="26"/>
          <w:szCs w:val="26"/>
        </w:rPr>
        <w:t>Do MAN kết nối nhiều LAN nên việc quản trị sẽ phức tạp và gặp nhiều khó khăn hơn.</w:t>
      </w:r>
    </w:p>
    <w:p w14:paraId="4E94CDD4" w14:textId="77777777" w:rsidR="00F10391" w:rsidRPr="00F10391" w:rsidRDefault="00B24F1E" w:rsidP="00B24F1E">
      <w:pPr>
        <w:pStyle w:val="ListParagraph"/>
        <w:numPr>
          <w:ilvl w:val="0"/>
          <w:numId w:val="22"/>
        </w:numPr>
        <w:spacing w:before="120" w:after="120" w:line="360" w:lineRule="auto"/>
        <w:jc w:val="both"/>
        <w:rPr>
          <w:b/>
          <w:sz w:val="32"/>
          <w:szCs w:val="32"/>
        </w:rPr>
      </w:pPr>
      <w:r w:rsidRPr="00B24F1E">
        <w:rPr>
          <w:sz w:val="26"/>
          <w:szCs w:val="26"/>
        </w:rPr>
        <w:t>Chí phí lắp đặt và các thiết bị MAN cũng cao, đắt tiền hơn mạng LAN.</w:t>
      </w:r>
    </w:p>
    <w:p w14:paraId="2D6FA477" w14:textId="66639878" w:rsidR="00F10391" w:rsidRPr="0064189C" w:rsidRDefault="00F10391" w:rsidP="00F10391">
      <w:pPr>
        <w:pStyle w:val="Tiumccp1"/>
        <w:spacing w:before="120" w:after="120"/>
        <w:jc w:val="both"/>
        <w:outlineLvl w:val="1"/>
      </w:pPr>
      <w:bookmarkStart w:id="103" w:name="_Toc91792922"/>
      <w:bookmarkStart w:id="104" w:name="_Toc91793290"/>
      <w:bookmarkStart w:id="105" w:name="_Toc91798343"/>
      <w:r>
        <w:t>2</w:t>
      </w:r>
      <w:r w:rsidRPr="0064189C">
        <w:t>.</w:t>
      </w:r>
      <w:r>
        <w:t>3</w:t>
      </w:r>
      <w:r w:rsidRPr="0064189C">
        <w:t xml:space="preserve"> </w:t>
      </w:r>
      <w:r w:rsidRPr="00F10391">
        <w:t>WAN (Wide Area Network) – Mạng diện rộng</w:t>
      </w:r>
      <w:bookmarkEnd w:id="103"/>
      <w:bookmarkEnd w:id="104"/>
      <w:bookmarkEnd w:id="105"/>
    </w:p>
    <w:p w14:paraId="0EE04223" w14:textId="1848837C" w:rsidR="00F10391" w:rsidRPr="00F10391" w:rsidRDefault="00F10391" w:rsidP="00F10391">
      <w:pPr>
        <w:spacing w:before="120" w:after="120" w:line="360" w:lineRule="auto"/>
        <w:ind w:firstLine="720"/>
        <w:jc w:val="both"/>
        <w:rPr>
          <w:sz w:val="26"/>
          <w:szCs w:val="26"/>
        </w:rPr>
      </w:pPr>
      <w:r w:rsidRPr="00F10391">
        <w:rPr>
          <w:sz w:val="26"/>
          <w:szCs w:val="26"/>
        </w:rPr>
        <w:t>Đây là mạng lưới lớn nhất có thể kết nối mạng trên toàn thế giới l</w:t>
      </w:r>
      <w:r w:rsidR="00FE5C6D">
        <w:rPr>
          <w:sz w:val="26"/>
          <w:szCs w:val="26"/>
        </w:rPr>
        <w:t>à</w:t>
      </w:r>
      <w:r w:rsidRPr="00F10391">
        <w:rPr>
          <w:sz w:val="26"/>
          <w:szCs w:val="26"/>
        </w:rPr>
        <w:t xml:space="preserve"> không bị giới hạn đến một vị trí địa lý nào. Mạng WAN có phạm vi bao phủ một vùng rộng lớn, có thể là quốc gia, lục địa hay toàn cầu. Mạng WAN thường là mạng của các công ty đa quốc gia hay toàn cầu. Mạng WAN là sự kết hợp giữa mạng LAN và mạng MAN nối lại với nhau thông qua vệ tinh, cáp quang hoặc cáp dây điện. </w:t>
      </w:r>
    </w:p>
    <w:p w14:paraId="22BB7521" w14:textId="750B48C9" w:rsidR="00F10391" w:rsidRDefault="00F10391" w:rsidP="00F10391">
      <w:pPr>
        <w:spacing w:before="120" w:after="120" w:line="360" w:lineRule="auto"/>
        <w:ind w:firstLine="720"/>
        <w:jc w:val="both"/>
        <w:rPr>
          <w:sz w:val="26"/>
          <w:szCs w:val="26"/>
        </w:rPr>
      </w:pPr>
      <w:r w:rsidRPr="00F10391">
        <w:rPr>
          <w:sz w:val="26"/>
          <w:szCs w:val="26"/>
        </w:rPr>
        <w:t>Giao thức sử dụng chủ yếu trong mạng WAN là giao thức TCP/IP. Đường truyền kết nối của mạng WAN có bằng thông thay đổi theo từng vị trí lắp đặt.</w:t>
      </w:r>
    </w:p>
    <w:p w14:paraId="4E7516D3" w14:textId="43189FE9" w:rsidR="00F10391" w:rsidRPr="00F10391" w:rsidRDefault="00F10391" w:rsidP="00F10391">
      <w:pPr>
        <w:spacing w:before="120" w:after="120" w:line="360" w:lineRule="auto"/>
        <w:ind w:firstLine="720"/>
        <w:jc w:val="both"/>
        <w:rPr>
          <w:sz w:val="26"/>
          <w:szCs w:val="26"/>
        </w:rPr>
      </w:pPr>
      <w:r w:rsidRPr="00F10391">
        <w:rPr>
          <w:sz w:val="26"/>
          <w:szCs w:val="26"/>
        </w:rPr>
        <w:t>ATM, Frame Relay, Sonnet cấu trúc liên kết được sử dụng trong mạng WAN.</w:t>
      </w:r>
    </w:p>
    <w:p w14:paraId="4D7FACF1" w14:textId="77777777" w:rsidR="00F10391" w:rsidRDefault="00F10391" w:rsidP="00F10391">
      <w:pPr>
        <w:spacing w:before="120" w:after="120" w:line="360" w:lineRule="auto"/>
        <w:ind w:firstLine="720"/>
        <w:jc w:val="both"/>
        <w:rPr>
          <w:sz w:val="26"/>
          <w:szCs w:val="26"/>
        </w:rPr>
      </w:pPr>
      <w:r w:rsidRPr="00F10391">
        <w:rPr>
          <w:sz w:val="26"/>
          <w:szCs w:val="26"/>
        </w:rPr>
        <w:t xml:space="preserve"> Đặc điểm của mạng WAN</w:t>
      </w:r>
      <w:r>
        <w:rPr>
          <w:sz w:val="26"/>
          <w:szCs w:val="26"/>
        </w:rPr>
        <w:t>:</w:t>
      </w:r>
    </w:p>
    <w:p w14:paraId="7F74FFDB" w14:textId="6898BB14" w:rsidR="00F10391" w:rsidRPr="00F10391" w:rsidRDefault="00F10391" w:rsidP="00F10391">
      <w:pPr>
        <w:pStyle w:val="ListParagraph"/>
        <w:numPr>
          <w:ilvl w:val="0"/>
          <w:numId w:val="23"/>
        </w:numPr>
        <w:spacing w:before="120" w:after="120" w:line="360" w:lineRule="auto"/>
        <w:jc w:val="both"/>
        <w:rPr>
          <w:sz w:val="26"/>
          <w:szCs w:val="26"/>
        </w:rPr>
      </w:pPr>
      <w:r w:rsidRPr="00F10391">
        <w:rPr>
          <w:sz w:val="26"/>
          <w:szCs w:val="26"/>
        </w:rPr>
        <w:lastRenderedPageBreak/>
        <w:t>Nếu như băng thông của LAN cao nhất thì băng thông của WAN lại thấp nhất. Dễ mất kết nối, thường chỉ phù hợp với các ứng dụng online như e-mail, ftp, web,</w:t>
      </w:r>
      <w:r>
        <w:rPr>
          <w:sz w:val="26"/>
          <w:szCs w:val="26"/>
        </w:rPr>
        <w:t>..</w:t>
      </w:r>
    </w:p>
    <w:p w14:paraId="798D0A42" w14:textId="77777777" w:rsidR="00F10391" w:rsidRPr="00F10391" w:rsidRDefault="00F10391" w:rsidP="00F10391">
      <w:pPr>
        <w:pStyle w:val="ListParagraph"/>
        <w:numPr>
          <w:ilvl w:val="0"/>
          <w:numId w:val="23"/>
        </w:numPr>
        <w:spacing w:before="120" w:after="120" w:line="360" w:lineRule="auto"/>
        <w:jc w:val="both"/>
        <w:rPr>
          <w:sz w:val="26"/>
          <w:szCs w:val="26"/>
        </w:rPr>
      </w:pPr>
      <w:r w:rsidRPr="00F10391">
        <w:rPr>
          <w:sz w:val="26"/>
          <w:szCs w:val="26"/>
        </w:rPr>
        <w:t>Phạm vi hoạt động của WAN không giới hạn. Kết nối chia sẻ nhiều WAN lên tới 10.000km.</w:t>
      </w:r>
    </w:p>
    <w:p w14:paraId="5F4439E8" w14:textId="75983F6C" w:rsidR="00F10391" w:rsidRPr="00F10391" w:rsidRDefault="00F10391" w:rsidP="00F10391">
      <w:pPr>
        <w:pStyle w:val="ListParagraph"/>
        <w:numPr>
          <w:ilvl w:val="0"/>
          <w:numId w:val="23"/>
        </w:numPr>
        <w:spacing w:before="120" w:after="120" w:line="360" w:lineRule="auto"/>
        <w:jc w:val="both"/>
        <w:rPr>
          <w:sz w:val="26"/>
          <w:szCs w:val="26"/>
        </w:rPr>
      </w:pPr>
      <w:r w:rsidRPr="00F10391">
        <w:rPr>
          <w:sz w:val="26"/>
          <w:szCs w:val="26"/>
        </w:rPr>
        <w:t>Tốc độ truyền dữ liệu của mạng WAN là 256kbps đến 2Mbps và WAN có tốc độ cao nhất cao hơn LAN và MAN</w:t>
      </w:r>
      <w:r w:rsidR="00F258B2">
        <w:rPr>
          <w:sz w:val="26"/>
          <w:szCs w:val="26"/>
        </w:rPr>
        <w:t>.</w:t>
      </w:r>
    </w:p>
    <w:p w14:paraId="401E2AEC" w14:textId="67C46D0B" w:rsidR="00F10391" w:rsidRPr="00F10391" w:rsidRDefault="00F10391" w:rsidP="00F10391">
      <w:pPr>
        <w:pStyle w:val="ListParagraph"/>
        <w:numPr>
          <w:ilvl w:val="0"/>
          <w:numId w:val="23"/>
        </w:numPr>
        <w:spacing w:before="120" w:after="120" w:line="360" w:lineRule="auto"/>
        <w:jc w:val="both"/>
        <w:rPr>
          <w:sz w:val="26"/>
          <w:szCs w:val="26"/>
        </w:rPr>
      </w:pPr>
      <w:r w:rsidRPr="00F10391">
        <w:rPr>
          <w:sz w:val="26"/>
          <w:szCs w:val="26"/>
        </w:rPr>
        <w:t>Do kết nối nhiều LAN và MAN với nhau nên các mạng rất phức tạp và các tổ chức toàn cầu phải đứng ra quy định và quản lý</w:t>
      </w:r>
      <w:r w:rsidR="00F258B2">
        <w:rPr>
          <w:sz w:val="26"/>
          <w:szCs w:val="26"/>
        </w:rPr>
        <w:t>.</w:t>
      </w:r>
    </w:p>
    <w:p w14:paraId="17A42104" w14:textId="77777777" w:rsidR="00F10391" w:rsidRPr="00F10391" w:rsidRDefault="00F10391" w:rsidP="00F10391">
      <w:pPr>
        <w:pStyle w:val="ListParagraph"/>
        <w:numPr>
          <w:ilvl w:val="0"/>
          <w:numId w:val="23"/>
        </w:numPr>
        <w:spacing w:before="120" w:after="120" w:line="360" w:lineRule="auto"/>
        <w:jc w:val="both"/>
        <w:rPr>
          <w:sz w:val="26"/>
          <w:szCs w:val="26"/>
        </w:rPr>
      </w:pPr>
      <w:r w:rsidRPr="00F10391">
        <w:rPr>
          <w:sz w:val="26"/>
          <w:szCs w:val="26"/>
        </w:rPr>
        <w:t>Do vậy nên chi phí cho các thiết bị và lắp đặt mạng WAN rất đắt.</w:t>
      </w:r>
    </w:p>
    <w:p w14:paraId="2847813D" w14:textId="6CC5F8CF" w:rsidR="00F10391" w:rsidRDefault="00F10391" w:rsidP="00F10391">
      <w:pPr>
        <w:spacing w:before="120" w:after="120" w:line="360" w:lineRule="auto"/>
        <w:ind w:firstLine="720"/>
        <w:jc w:val="both"/>
        <w:rPr>
          <w:sz w:val="26"/>
          <w:szCs w:val="26"/>
        </w:rPr>
      </w:pPr>
      <w:r w:rsidRPr="00F10391">
        <w:rPr>
          <w:sz w:val="26"/>
          <w:szCs w:val="26"/>
        </w:rPr>
        <w:t>Ưu điểm của mạng WAN</w:t>
      </w:r>
      <w:r w:rsidR="00F258B2">
        <w:rPr>
          <w:sz w:val="26"/>
          <w:szCs w:val="26"/>
        </w:rPr>
        <w:t>:</w:t>
      </w:r>
    </w:p>
    <w:p w14:paraId="0E1A932F" w14:textId="77777777" w:rsidR="00F10391" w:rsidRDefault="00F10391" w:rsidP="00F10391">
      <w:pPr>
        <w:pStyle w:val="ListParagraph"/>
        <w:numPr>
          <w:ilvl w:val="0"/>
          <w:numId w:val="25"/>
        </w:numPr>
        <w:spacing w:before="120" w:after="120" w:line="360" w:lineRule="auto"/>
        <w:jc w:val="both"/>
        <w:rPr>
          <w:sz w:val="26"/>
          <w:szCs w:val="26"/>
        </w:rPr>
      </w:pPr>
      <w:r w:rsidRPr="00F10391">
        <w:rPr>
          <w:sz w:val="26"/>
          <w:szCs w:val="26"/>
        </w:rPr>
        <w:t>Mạng WAN mang tới cho người sử dụng những ưu điểm như:</w:t>
      </w:r>
    </w:p>
    <w:p w14:paraId="38BC7153" w14:textId="2BA621F6" w:rsidR="00F10391" w:rsidRDefault="00F10391" w:rsidP="00F10391">
      <w:pPr>
        <w:pStyle w:val="ListParagraph"/>
        <w:numPr>
          <w:ilvl w:val="0"/>
          <w:numId w:val="25"/>
        </w:numPr>
        <w:spacing w:before="120" w:after="120" w:line="360" w:lineRule="auto"/>
        <w:jc w:val="both"/>
        <w:rPr>
          <w:sz w:val="26"/>
          <w:szCs w:val="26"/>
        </w:rPr>
      </w:pPr>
      <w:r w:rsidRPr="00F10391">
        <w:rPr>
          <w:sz w:val="26"/>
          <w:szCs w:val="26"/>
        </w:rPr>
        <w:t xml:space="preserve">Khả năng kiểm soát được truy cập của người </w:t>
      </w:r>
      <w:r>
        <w:rPr>
          <w:sz w:val="26"/>
          <w:szCs w:val="26"/>
        </w:rPr>
        <w:t>dung</w:t>
      </w:r>
    </w:p>
    <w:p w14:paraId="0D8E8DAB" w14:textId="77777777" w:rsidR="00F10391" w:rsidRDefault="00F10391" w:rsidP="00F10391">
      <w:pPr>
        <w:pStyle w:val="ListParagraph"/>
        <w:numPr>
          <w:ilvl w:val="0"/>
          <w:numId w:val="25"/>
        </w:numPr>
        <w:spacing w:before="120" w:after="120" w:line="360" w:lineRule="auto"/>
        <w:jc w:val="both"/>
        <w:rPr>
          <w:sz w:val="26"/>
          <w:szCs w:val="26"/>
        </w:rPr>
      </w:pPr>
      <w:r w:rsidRPr="00F10391">
        <w:rPr>
          <w:sz w:val="26"/>
          <w:szCs w:val="26"/>
        </w:rPr>
        <w:t>Độ bảo mật tốt.</w:t>
      </w:r>
    </w:p>
    <w:p w14:paraId="25E6EA3F" w14:textId="77777777" w:rsidR="00F10391" w:rsidRDefault="00F10391" w:rsidP="00F10391">
      <w:pPr>
        <w:pStyle w:val="ListParagraph"/>
        <w:numPr>
          <w:ilvl w:val="0"/>
          <w:numId w:val="25"/>
        </w:numPr>
        <w:spacing w:before="120" w:after="120" w:line="360" w:lineRule="auto"/>
        <w:jc w:val="both"/>
        <w:rPr>
          <w:sz w:val="26"/>
          <w:szCs w:val="26"/>
        </w:rPr>
      </w:pPr>
      <w:r w:rsidRPr="00F10391">
        <w:rPr>
          <w:sz w:val="26"/>
          <w:szCs w:val="26"/>
        </w:rPr>
        <w:t>Khả năng lưu trữ và chia sẻ thông tin.</w:t>
      </w:r>
    </w:p>
    <w:p w14:paraId="7AB09880" w14:textId="77777777" w:rsidR="00F10391" w:rsidRDefault="00F10391" w:rsidP="00F10391">
      <w:pPr>
        <w:pStyle w:val="ListParagraph"/>
        <w:numPr>
          <w:ilvl w:val="0"/>
          <w:numId w:val="25"/>
        </w:numPr>
        <w:spacing w:before="120" w:after="120" w:line="360" w:lineRule="auto"/>
        <w:jc w:val="both"/>
        <w:rPr>
          <w:sz w:val="26"/>
          <w:szCs w:val="26"/>
        </w:rPr>
      </w:pPr>
      <w:r w:rsidRPr="00F10391">
        <w:rPr>
          <w:sz w:val="26"/>
          <w:szCs w:val="26"/>
        </w:rPr>
        <w:t>Nhân viên và khách hàng có thẻ sử dụng mạng lưới chung với nhau.</w:t>
      </w:r>
    </w:p>
    <w:p w14:paraId="73C98A02" w14:textId="4CF44D07" w:rsidR="00135D3D" w:rsidRDefault="00F10391" w:rsidP="00F10391">
      <w:pPr>
        <w:pStyle w:val="ListParagraph"/>
        <w:numPr>
          <w:ilvl w:val="0"/>
          <w:numId w:val="25"/>
        </w:numPr>
        <w:spacing w:before="120" w:after="120" w:line="360" w:lineRule="auto"/>
        <w:jc w:val="both"/>
        <w:rPr>
          <w:sz w:val="26"/>
          <w:szCs w:val="26"/>
        </w:rPr>
      </w:pPr>
      <w:r w:rsidRPr="00F10391">
        <w:rPr>
          <w:sz w:val="26"/>
          <w:szCs w:val="26"/>
        </w:rPr>
        <w:t>Hai người dùng mạng ở hai vị trí khác nhau có thể lưu trữ và chia sẻ thông tin cho nhau</w:t>
      </w:r>
      <w:r w:rsidR="00F258B2">
        <w:rPr>
          <w:sz w:val="26"/>
          <w:szCs w:val="26"/>
        </w:rPr>
        <w:t>.</w:t>
      </w:r>
    </w:p>
    <w:p w14:paraId="533BED78" w14:textId="3D11EBF6" w:rsidR="00FE5C6D" w:rsidRDefault="00FE5C6D" w:rsidP="00FE5C6D">
      <w:pPr>
        <w:pStyle w:val="ListParagraph"/>
        <w:spacing w:before="120" w:after="120" w:line="360" w:lineRule="auto"/>
        <w:ind w:left="1440"/>
        <w:jc w:val="both"/>
        <w:rPr>
          <w:sz w:val="26"/>
          <w:szCs w:val="26"/>
        </w:rPr>
      </w:pPr>
    </w:p>
    <w:p w14:paraId="73960E43" w14:textId="5EAE0EA2" w:rsidR="00FE5C6D" w:rsidRDefault="00FE5C6D" w:rsidP="00FE5C6D">
      <w:pPr>
        <w:pStyle w:val="ListParagraph"/>
        <w:spacing w:before="120" w:after="120" w:line="360" w:lineRule="auto"/>
        <w:ind w:left="1440"/>
        <w:jc w:val="both"/>
        <w:rPr>
          <w:sz w:val="26"/>
          <w:szCs w:val="26"/>
        </w:rPr>
      </w:pPr>
    </w:p>
    <w:p w14:paraId="56744513" w14:textId="458ADD24" w:rsidR="00FE5C6D" w:rsidRDefault="00FE5C6D" w:rsidP="00FE5C6D">
      <w:pPr>
        <w:pStyle w:val="ListParagraph"/>
        <w:spacing w:before="120" w:after="120" w:line="360" w:lineRule="auto"/>
        <w:ind w:left="1440"/>
        <w:jc w:val="both"/>
        <w:rPr>
          <w:sz w:val="26"/>
          <w:szCs w:val="26"/>
        </w:rPr>
      </w:pPr>
    </w:p>
    <w:p w14:paraId="7B5295DA" w14:textId="2A4BBBFD" w:rsidR="00FE5C6D" w:rsidRDefault="00FE5C6D" w:rsidP="00FE5C6D">
      <w:pPr>
        <w:pStyle w:val="ListParagraph"/>
        <w:spacing w:before="120" w:after="120" w:line="360" w:lineRule="auto"/>
        <w:ind w:left="1440"/>
        <w:jc w:val="both"/>
        <w:rPr>
          <w:sz w:val="26"/>
          <w:szCs w:val="26"/>
        </w:rPr>
      </w:pPr>
    </w:p>
    <w:p w14:paraId="3677B30D" w14:textId="291CC0E8" w:rsidR="00FE5C6D" w:rsidRDefault="00FE5C6D" w:rsidP="00FE5C6D">
      <w:pPr>
        <w:pStyle w:val="ListParagraph"/>
        <w:spacing w:before="120" w:after="120" w:line="360" w:lineRule="auto"/>
        <w:ind w:left="1440"/>
        <w:jc w:val="both"/>
        <w:rPr>
          <w:sz w:val="26"/>
          <w:szCs w:val="26"/>
        </w:rPr>
      </w:pPr>
    </w:p>
    <w:p w14:paraId="4F214D30" w14:textId="4B9AFA29" w:rsidR="00FE5C6D" w:rsidRDefault="00FE5C6D" w:rsidP="00FE5C6D">
      <w:pPr>
        <w:pStyle w:val="ListParagraph"/>
        <w:spacing w:before="120" w:after="120" w:line="360" w:lineRule="auto"/>
        <w:ind w:left="1440"/>
        <w:jc w:val="both"/>
        <w:rPr>
          <w:sz w:val="26"/>
          <w:szCs w:val="26"/>
        </w:rPr>
      </w:pPr>
    </w:p>
    <w:p w14:paraId="137BDAED" w14:textId="118A7C62" w:rsidR="00FE5C6D" w:rsidRDefault="00FE5C6D" w:rsidP="00FE5C6D">
      <w:pPr>
        <w:pStyle w:val="ListParagraph"/>
        <w:spacing w:before="120" w:after="120" w:line="360" w:lineRule="auto"/>
        <w:ind w:left="1440"/>
        <w:jc w:val="both"/>
        <w:rPr>
          <w:sz w:val="26"/>
          <w:szCs w:val="26"/>
        </w:rPr>
      </w:pPr>
    </w:p>
    <w:p w14:paraId="08D27D9E" w14:textId="77777777" w:rsidR="00FE5C6D" w:rsidRDefault="00FE5C6D" w:rsidP="00FE5C6D">
      <w:pPr>
        <w:pStyle w:val="ListParagraph"/>
        <w:spacing w:before="120" w:after="120" w:line="360" w:lineRule="auto"/>
        <w:ind w:left="1440"/>
        <w:jc w:val="both"/>
        <w:rPr>
          <w:sz w:val="26"/>
          <w:szCs w:val="26"/>
        </w:rPr>
      </w:pPr>
    </w:p>
    <w:p w14:paraId="63B7B626" w14:textId="0E1187DC" w:rsidR="0091313E" w:rsidRDefault="00135D3D" w:rsidP="00135D3D">
      <w:pPr>
        <w:pStyle w:val="Tiumccp1"/>
        <w:outlineLvl w:val="1"/>
      </w:pPr>
      <w:bookmarkStart w:id="106" w:name="_Toc91792923"/>
      <w:bookmarkStart w:id="107" w:name="_Toc91793291"/>
      <w:bookmarkStart w:id="108" w:name="_Toc91798344"/>
      <w:r>
        <w:lastRenderedPageBreak/>
        <w:t>2.4 So sánh</w:t>
      </w:r>
      <w:bookmarkEnd w:id="106"/>
      <w:bookmarkEnd w:id="107"/>
      <w:bookmarkEnd w:id="108"/>
    </w:p>
    <w:tbl>
      <w:tblPr>
        <w:tblStyle w:val="TableGrid"/>
        <w:tblW w:w="0" w:type="auto"/>
        <w:tblLook w:val="04A0" w:firstRow="1" w:lastRow="0" w:firstColumn="1" w:lastColumn="0" w:noHBand="0" w:noVBand="1"/>
      </w:tblPr>
      <w:tblGrid>
        <w:gridCol w:w="2277"/>
        <w:gridCol w:w="2278"/>
        <w:gridCol w:w="2278"/>
        <w:gridCol w:w="2278"/>
      </w:tblGrid>
      <w:tr w:rsidR="00135D3D" w14:paraId="17E173F2" w14:textId="77777777" w:rsidTr="00135D3D">
        <w:tc>
          <w:tcPr>
            <w:tcW w:w="2277" w:type="dxa"/>
          </w:tcPr>
          <w:p w14:paraId="6890CAAF" w14:textId="30B11062" w:rsidR="00135D3D" w:rsidRPr="00135D3D" w:rsidRDefault="00135D3D" w:rsidP="00135D3D">
            <w:pPr>
              <w:spacing w:before="120" w:after="120" w:line="360" w:lineRule="auto"/>
              <w:jc w:val="center"/>
              <w:rPr>
                <w:sz w:val="26"/>
                <w:szCs w:val="26"/>
              </w:rPr>
            </w:pPr>
            <w:r w:rsidRPr="00135D3D">
              <w:rPr>
                <w:sz w:val="26"/>
                <w:szCs w:val="26"/>
              </w:rPr>
              <w:t>Tiêu chí</w:t>
            </w:r>
          </w:p>
        </w:tc>
        <w:tc>
          <w:tcPr>
            <w:tcW w:w="2278" w:type="dxa"/>
          </w:tcPr>
          <w:p w14:paraId="15BC8035" w14:textId="7BCA3C9B" w:rsidR="00135D3D" w:rsidRPr="00135D3D" w:rsidRDefault="00135D3D" w:rsidP="00135D3D">
            <w:pPr>
              <w:spacing w:before="120" w:after="120" w:line="360" w:lineRule="auto"/>
              <w:jc w:val="center"/>
              <w:rPr>
                <w:sz w:val="26"/>
                <w:szCs w:val="26"/>
              </w:rPr>
            </w:pPr>
            <w:r w:rsidRPr="00135D3D">
              <w:rPr>
                <w:sz w:val="26"/>
                <w:szCs w:val="26"/>
              </w:rPr>
              <w:t>LAN</w:t>
            </w:r>
          </w:p>
        </w:tc>
        <w:tc>
          <w:tcPr>
            <w:tcW w:w="2278" w:type="dxa"/>
          </w:tcPr>
          <w:p w14:paraId="7B8F228E" w14:textId="691A7172" w:rsidR="00135D3D" w:rsidRPr="00135D3D" w:rsidRDefault="00135D3D" w:rsidP="00135D3D">
            <w:pPr>
              <w:spacing w:before="120" w:after="120" w:line="360" w:lineRule="auto"/>
              <w:jc w:val="center"/>
              <w:rPr>
                <w:sz w:val="26"/>
                <w:szCs w:val="26"/>
              </w:rPr>
            </w:pPr>
            <w:r w:rsidRPr="00135D3D">
              <w:rPr>
                <w:sz w:val="26"/>
                <w:szCs w:val="26"/>
              </w:rPr>
              <w:t>MAN</w:t>
            </w:r>
          </w:p>
        </w:tc>
        <w:tc>
          <w:tcPr>
            <w:tcW w:w="2278" w:type="dxa"/>
          </w:tcPr>
          <w:p w14:paraId="3D2D8F5B" w14:textId="414788CD" w:rsidR="00135D3D" w:rsidRPr="00135D3D" w:rsidRDefault="00135D3D" w:rsidP="00135D3D">
            <w:pPr>
              <w:spacing w:before="120" w:after="120" w:line="360" w:lineRule="auto"/>
              <w:jc w:val="center"/>
              <w:rPr>
                <w:sz w:val="26"/>
                <w:szCs w:val="26"/>
              </w:rPr>
            </w:pPr>
            <w:r w:rsidRPr="00135D3D">
              <w:rPr>
                <w:sz w:val="26"/>
                <w:szCs w:val="26"/>
              </w:rPr>
              <w:t>WAN</w:t>
            </w:r>
          </w:p>
        </w:tc>
      </w:tr>
      <w:tr w:rsidR="00135D3D" w14:paraId="412391E2" w14:textId="77777777" w:rsidTr="00135D3D">
        <w:tc>
          <w:tcPr>
            <w:tcW w:w="2277" w:type="dxa"/>
          </w:tcPr>
          <w:p w14:paraId="3F29D53E" w14:textId="37107549" w:rsidR="00135D3D" w:rsidRPr="00135D3D" w:rsidRDefault="00135D3D" w:rsidP="00135D3D">
            <w:pPr>
              <w:spacing w:before="120" w:after="120" w:line="360" w:lineRule="auto"/>
              <w:jc w:val="center"/>
              <w:rPr>
                <w:sz w:val="26"/>
                <w:szCs w:val="26"/>
              </w:rPr>
            </w:pPr>
            <w:r w:rsidRPr="00135D3D">
              <w:rPr>
                <w:sz w:val="26"/>
                <w:szCs w:val="26"/>
              </w:rPr>
              <w:t>Tên đầy đủ</w:t>
            </w:r>
          </w:p>
        </w:tc>
        <w:tc>
          <w:tcPr>
            <w:tcW w:w="2278" w:type="dxa"/>
          </w:tcPr>
          <w:p w14:paraId="42E68C8E" w14:textId="05DF1800" w:rsidR="00135D3D" w:rsidRPr="00135D3D" w:rsidRDefault="00135D3D" w:rsidP="00135D3D">
            <w:pPr>
              <w:spacing w:before="120" w:after="120" w:line="360" w:lineRule="auto"/>
              <w:jc w:val="center"/>
              <w:rPr>
                <w:sz w:val="26"/>
                <w:szCs w:val="26"/>
              </w:rPr>
            </w:pPr>
            <w:r w:rsidRPr="00135D3D">
              <w:rPr>
                <w:sz w:val="26"/>
                <w:szCs w:val="26"/>
              </w:rPr>
              <w:t>Local Area Network</w:t>
            </w:r>
          </w:p>
        </w:tc>
        <w:tc>
          <w:tcPr>
            <w:tcW w:w="2278" w:type="dxa"/>
          </w:tcPr>
          <w:p w14:paraId="21AB060B" w14:textId="2D4F109A" w:rsidR="00135D3D" w:rsidRPr="00135D3D" w:rsidRDefault="00135D3D" w:rsidP="00135D3D">
            <w:pPr>
              <w:spacing w:before="120" w:after="120" w:line="360" w:lineRule="auto"/>
              <w:jc w:val="center"/>
              <w:rPr>
                <w:sz w:val="26"/>
                <w:szCs w:val="26"/>
              </w:rPr>
            </w:pPr>
            <w:r w:rsidRPr="00135D3D">
              <w:rPr>
                <w:sz w:val="26"/>
                <w:szCs w:val="26"/>
              </w:rPr>
              <w:t>Metropolitan Area Network</w:t>
            </w:r>
          </w:p>
        </w:tc>
        <w:tc>
          <w:tcPr>
            <w:tcW w:w="2278" w:type="dxa"/>
          </w:tcPr>
          <w:p w14:paraId="3913A166" w14:textId="4B7ACD54" w:rsidR="00135D3D" w:rsidRPr="00135D3D" w:rsidRDefault="00135D3D" w:rsidP="00135D3D">
            <w:pPr>
              <w:spacing w:before="120" w:after="120" w:line="360" w:lineRule="auto"/>
              <w:jc w:val="center"/>
              <w:rPr>
                <w:sz w:val="26"/>
                <w:szCs w:val="26"/>
              </w:rPr>
            </w:pPr>
            <w:r w:rsidRPr="00135D3D">
              <w:rPr>
                <w:sz w:val="26"/>
                <w:szCs w:val="26"/>
              </w:rPr>
              <w:t>Wide Area Network</w:t>
            </w:r>
          </w:p>
        </w:tc>
      </w:tr>
      <w:tr w:rsidR="00135D3D" w14:paraId="44B92860" w14:textId="77777777" w:rsidTr="00135D3D">
        <w:tc>
          <w:tcPr>
            <w:tcW w:w="2277" w:type="dxa"/>
          </w:tcPr>
          <w:p w14:paraId="0CA05E0D" w14:textId="372BC4A2" w:rsidR="00135D3D" w:rsidRPr="00135D3D" w:rsidRDefault="00135D3D" w:rsidP="00135D3D">
            <w:pPr>
              <w:spacing w:before="120" w:after="120" w:line="360" w:lineRule="auto"/>
              <w:jc w:val="center"/>
              <w:rPr>
                <w:sz w:val="26"/>
                <w:szCs w:val="26"/>
              </w:rPr>
            </w:pPr>
            <w:r w:rsidRPr="00135D3D">
              <w:rPr>
                <w:sz w:val="26"/>
                <w:szCs w:val="26"/>
              </w:rPr>
              <w:t>Phạm vi</w:t>
            </w:r>
          </w:p>
        </w:tc>
        <w:tc>
          <w:tcPr>
            <w:tcW w:w="2278" w:type="dxa"/>
          </w:tcPr>
          <w:p w14:paraId="7F44CF1E" w14:textId="7EEA774B" w:rsidR="00135D3D" w:rsidRPr="00135D3D" w:rsidRDefault="00135D3D" w:rsidP="00135D3D">
            <w:pPr>
              <w:spacing w:before="120" w:after="120" w:line="360" w:lineRule="auto"/>
              <w:jc w:val="center"/>
              <w:rPr>
                <w:sz w:val="26"/>
                <w:szCs w:val="26"/>
              </w:rPr>
            </w:pPr>
            <w:r>
              <w:rPr>
                <w:sz w:val="26"/>
                <w:szCs w:val="26"/>
              </w:rPr>
              <w:t>Phạm vi nhỏ - trong một văn phòng căn phòng</w:t>
            </w:r>
          </w:p>
        </w:tc>
        <w:tc>
          <w:tcPr>
            <w:tcW w:w="2278" w:type="dxa"/>
          </w:tcPr>
          <w:p w14:paraId="0DCAAD29" w14:textId="716BAA95" w:rsidR="00135D3D" w:rsidRPr="00135D3D" w:rsidRDefault="00135D3D" w:rsidP="00135D3D">
            <w:pPr>
              <w:spacing w:before="120" w:after="120" w:line="360" w:lineRule="auto"/>
              <w:jc w:val="center"/>
              <w:rPr>
                <w:sz w:val="26"/>
                <w:szCs w:val="26"/>
              </w:rPr>
            </w:pPr>
            <w:r>
              <w:rPr>
                <w:sz w:val="26"/>
                <w:szCs w:val="26"/>
              </w:rPr>
              <w:t>50km</w:t>
            </w:r>
          </w:p>
        </w:tc>
        <w:tc>
          <w:tcPr>
            <w:tcW w:w="2278" w:type="dxa"/>
          </w:tcPr>
          <w:p w14:paraId="3361A9BB" w14:textId="1A7C9BD5" w:rsidR="00135D3D" w:rsidRPr="00135D3D" w:rsidRDefault="00135D3D" w:rsidP="00135D3D">
            <w:pPr>
              <w:spacing w:before="120" w:after="120" w:line="360" w:lineRule="auto"/>
              <w:jc w:val="center"/>
              <w:rPr>
                <w:sz w:val="26"/>
                <w:szCs w:val="26"/>
              </w:rPr>
            </w:pPr>
            <w:r>
              <w:rPr>
                <w:sz w:val="26"/>
                <w:szCs w:val="26"/>
              </w:rPr>
              <w:t>Không giới hạn</w:t>
            </w:r>
          </w:p>
        </w:tc>
      </w:tr>
      <w:tr w:rsidR="00135D3D" w14:paraId="6093DAA3" w14:textId="77777777" w:rsidTr="00135D3D">
        <w:tc>
          <w:tcPr>
            <w:tcW w:w="2277" w:type="dxa"/>
          </w:tcPr>
          <w:p w14:paraId="0E4EC29F" w14:textId="32ACDCB4" w:rsidR="00135D3D" w:rsidRPr="00135D3D" w:rsidRDefault="00135D3D" w:rsidP="00135D3D">
            <w:pPr>
              <w:spacing w:before="120" w:after="120" w:line="360" w:lineRule="auto"/>
              <w:jc w:val="center"/>
              <w:rPr>
                <w:sz w:val="26"/>
                <w:szCs w:val="26"/>
              </w:rPr>
            </w:pPr>
            <w:r w:rsidRPr="00135D3D">
              <w:rPr>
                <w:sz w:val="26"/>
                <w:szCs w:val="26"/>
              </w:rPr>
              <w:t>Tốc độ</w:t>
            </w:r>
          </w:p>
        </w:tc>
        <w:tc>
          <w:tcPr>
            <w:tcW w:w="2278" w:type="dxa"/>
          </w:tcPr>
          <w:p w14:paraId="7E8CF5C5" w14:textId="44C777A2" w:rsidR="00135D3D" w:rsidRPr="00135D3D" w:rsidRDefault="00135D3D" w:rsidP="00135D3D">
            <w:pPr>
              <w:spacing w:before="120" w:after="120" w:line="360" w:lineRule="auto"/>
              <w:jc w:val="center"/>
              <w:rPr>
                <w:sz w:val="26"/>
                <w:szCs w:val="26"/>
              </w:rPr>
            </w:pPr>
            <w:r>
              <w:rPr>
                <w:sz w:val="26"/>
                <w:szCs w:val="26"/>
              </w:rPr>
              <w:t>10 – 100 Mbps</w:t>
            </w:r>
          </w:p>
        </w:tc>
        <w:tc>
          <w:tcPr>
            <w:tcW w:w="2278" w:type="dxa"/>
          </w:tcPr>
          <w:p w14:paraId="00BD86A0" w14:textId="01E726A0" w:rsidR="00135D3D" w:rsidRPr="00135D3D" w:rsidRDefault="000226A9" w:rsidP="00135D3D">
            <w:pPr>
              <w:spacing w:before="120" w:after="120" w:line="360" w:lineRule="auto"/>
              <w:jc w:val="center"/>
              <w:rPr>
                <w:sz w:val="26"/>
                <w:szCs w:val="26"/>
              </w:rPr>
            </w:pPr>
            <w:r w:rsidRPr="00B24F1E">
              <w:rPr>
                <w:sz w:val="26"/>
                <w:szCs w:val="26"/>
              </w:rPr>
              <w:t>5-10Mbps</w:t>
            </w:r>
          </w:p>
        </w:tc>
        <w:tc>
          <w:tcPr>
            <w:tcW w:w="2278" w:type="dxa"/>
          </w:tcPr>
          <w:p w14:paraId="01E24593" w14:textId="03588BD1" w:rsidR="00135D3D" w:rsidRPr="00135D3D" w:rsidRDefault="000226A9" w:rsidP="00135D3D">
            <w:pPr>
              <w:spacing w:before="120" w:after="120" w:line="360" w:lineRule="auto"/>
              <w:jc w:val="center"/>
              <w:rPr>
                <w:sz w:val="26"/>
                <w:szCs w:val="26"/>
              </w:rPr>
            </w:pPr>
            <w:r>
              <w:rPr>
                <w:sz w:val="26"/>
                <w:szCs w:val="26"/>
              </w:rPr>
              <w:t>256Kbps – 2Mbps</w:t>
            </w:r>
          </w:p>
        </w:tc>
      </w:tr>
      <w:tr w:rsidR="00135D3D" w14:paraId="011B89F2" w14:textId="77777777" w:rsidTr="00135D3D">
        <w:tc>
          <w:tcPr>
            <w:tcW w:w="2277" w:type="dxa"/>
          </w:tcPr>
          <w:p w14:paraId="23379A6F" w14:textId="29F99281" w:rsidR="00135D3D" w:rsidRPr="00135D3D" w:rsidRDefault="00135D3D" w:rsidP="00135D3D">
            <w:pPr>
              <w:spacing w:before="120" w:after="120" w:line="360" w:lineRule="auto"/>
              <w:jc w:val="center"/>
              <w:rPr>
                <w:sz w:val="26"/>
                <w:szCs w:val="26"/>
              </w:rPr>
            </w:pPr>
            <w:r w:rsidRPr="00135D3D">
              <w:rPr>
                <w:sz w:val="26"/>
                <w:szCs w:val="26"/>
              </w:rPr>
              <w:t>Băng thông</w:t>
            </w:r>
          </w:p>
        </w:tc>
        <w:tc>
          <w:tcPr>
            <w:tcW w:w="2278" w:type="dxa"/>
          </w:tcPr>
          <w:p w14:paraId="272C5F2E" w14:textId="19C21B6B" w:rsidR="00135D3D" w:rsidRPr="00135D3D" w:rsidRDefault="000226A9" w:rsidP="00135D3D">
            <w:pPr>
              <w:spacing w:before="120" w:after="120" w:line="360" w:lineRule="auto"/>
              <w:jc w:val="center"/>
              <w:rPr>
                <w:sz w:val="26"/>
                <w:szCs w:val="26"/>
              </w:rPr>
            </w:pPr>
            <w:r>
              <w:rPr>
                <w:sz w:val="26"/>
                <w:szCs w:val="26"/>
              </w:rPr>
              <w:t>Lớn</w:t>
            </w:r>
          </w:p>
        </w:tc>
        <w:tc>
          <w:tcPr>
            <w:tcW w:w="2278" w:type="dxa"/>
          </w:tcPr>
          <w:p w14:paraId="6C4C2CCB" w14:textId="1A354152" w:rsidR="00135D3D" w:rsidRPr="00135D3D" w:rsidRDefault="000226A9" w:rsidP="00135D3D">
            <w:pPr>
              <w:spacing w:before="120" w:after="120" w:line="360" w:lineRule="auto"/>
              <w:jc w:val="center"/>
              <w:rPr>
                <w:sz w:val="26"/>
                <w:szCs w:val="26"/>
              </w:rPr>
            </w:pPr>
            <w:r>
              <w:rPr>
                <w:sz w:val="26"/>
                <w:szCs w:val="26"/>
              </w:rPr>
              <w:t>Trung bình</w:t>
            </w:r>
          </w:p>
        </w:tc>
        <w:tc>
          <w:tcPr>
            <w:tcW w:w="2278" w:type="dxa"/>
          </w:tcPr>
          <w:p w14:paraId="415F53B8" w14:textId="25E45F7C" w:rsidR="00135D3D" w:rsidRPr="00135D3D" w:rsidRDefault="000226A9" w:rsidP="00135D3D">
            <w:pPr>
              <w:spacing w:before="120" w:after="120" w:line="360" w:lineRule="auto"/>
              <w:jc w:val="center"/>
              <w:rPr>
                <w:sz w:val="26"/>
                <w:szCs w:val="26"/>
              </w:rPr>
            </w:pPr>
            <w:r>
              <w:rPr>
                <w:sz w:val="26"/>
                <w:szCs w:val="26"/>
              </w:rPr>
              <w:t>Thấp</w:t>
            </w:r>
          </w:p>
        </w:tc>
      </w:tr>
      <w:tr w:rsidR="00135D3D" w14:paraId="4F94B665" w14:textId="77777777" w:rsidTr="00135D3D">
        <w:tc>
          <w:tcPr>
            <w:tcW w:w="2277" w:type="dxa"/>
          </w:tcPr>
          <w:p w14:paraId="1887C310" w14:textId="341A19DB" w:rsidR="00135D3D" w:rsidRPr="00135D3D" w:rsidRDefault="00135D3D" w:rsidP="00135D3D">
            <w:pPr>
              <w:spacing w:before="120" w:after="120" w:line="360" w:lineRule="auto"/>
              <w:jc w:val="center"/>
              <w:rPr>
                <w:sz w:val="26"/>
                <w:szCs w:val="26"/>
              </w:rPr>
            </w:pPr>
            <w:r w:rsidRPr="00135D3D">
              <w:rPr>
                <w:sz w:val="26"/>
                <w:szCs w:val="26"/>
              </w:rPr>
              <w:t>Cấu trúc</w:t>
            </w:r>
          </w:p>
        </w:tc>
        <w:tc>
          <w:tcPr>
            <w:tcW w:w="2278" w:type="dxa"/>
          </w:tcPr>
          <w:p w14:paraId="2B52EE7E" w14:textId="33B93B26" w:rsidR="00135D3D" w:rsidRPr="00135D3D" w:rsidRDefault="000226A9" w:rsidP="00135D3D">
            <w:pPr>
              <w:spacing w:before="120" w:after="120" w:line="360" w:lineRule="auto"/>
              <w:jc w:val="center"/>
              <w:rPr>
                <w:sz w:val="26"/>
                <w:szCs w:val="26"/>
              </w:rPr>
            </w:pPr>
            <w:r>
              <w:rPr>
                <w:sz w:val="26"/>
                <w:szCs w:val="26"/>
              </w:rPr>
              <w:t>Đường truyền và vòng cấu trúc</w:t>
            </w:r>
          </w:p>
        </w:tc>
        <w:tc>
          <w:tcPr>
            <w:tcW w:w="2278" w:type="dxa"/>
          </w:tcPr>
          <w:p w14:paraId="27942729" w14:textId="0949942E" w:rsidR="00135D3D" w:rsidRPr="00135D3D" w:rsidRDefault="000226A9" w:rsidP="00135D3D">
            <w:pPr>
              <w:spacing w:before="120" w:after="120" w:line="360" w:lineRule="auto"/>
              <w:jc w:val="center"/>
              <w:rPr>
                <w:sz w:val="26"/>
                <w:szCs w:val="26"/>
              </w:rPr>
            </w:pPr>
            <w:r>
              <w:rPr>
                <w:sz w:val="26"/>
                <w:szCs w:val="26"/>
              </w:rPr>
              <w:t>DQDB</w:t>
            </w:r>
          </w:p>
        </w:tc>
        <w:tc>
          <w:tcPr>
            <w:tcW w:w="2278" w:type="dxa"/>
          </w:tcPr>
          <w:p w14:paraId="79AF27BF" w14:textId="7BB0E2DE" w:rsidR="00135D3D" w:rsidRPr="00135D3D" w:rsidRDefault="000226A9" w:rsidP="00135D3D">
            <w:pPr>
              <w:spacing w:before="120" w:after="120" w:line="360" w:lineRule="auto"/>
              <w:jc w:val="center"/>
              <w:rPr>
                <w:sz w:val="26"/>
                <w:szCs w:val="26"/>
              </w:rPr>
            </w:pPr>
            <w:r w:rsidRPr="00F10391">
              <w:rPr>
                <w:sz w:val="26"/>
                <w:szCs w:val="26"/>
              </w:rPr>
              <w:t>ATM, Frame Relay, Sonnet</w:t>
            </w:r>
          </w:p>
        </w:tc>
      </w:tr>
      <w:tr w:rsidR="00135D3D" w14:paraId="242D6333" w14:textId="77777777" w:rsidTr="00135D3D">
        <w:tc>
          <w:tcPr>
            <w:tcW w:w="2277" w:type="dxa"/>
          </w:tcPr>
          <w:p w14:paraId="1726276C" w14:textId="44B40EFA" w:rsidR="00135D3D" w:rsidRPr="00135D3D" w:rsidRDefault="00135D3D" w:rsidP="00135D3D">
            <w:pPr>
              <w:spacing w:before="120" w:after="120" w:line="360" w:lineRule="auto"/>
              <w:jc w:val="center"/>
              <w:rPr>
                <w:sz w:val="26"/>
                <w:szCs w:val="26"/>
              </w:rPr>
            </w:pPr>
            <w:r w:rsidRPr="00135D3D">
              <w:rPr>
                <w:sz w:val="26"/>
                <w:szCs w:val="26"/>
              </w:rPr>
              <w:t>Quản trị mạng</w:t>
            </w:r>
          </w:p>
        </w:tc>
        <w:tc>
          <w:tcPr>
            <w:tcW w:w="2278" w:type="dxa"/>
          </w:tcPr>
          <w:p w14:paraId="2DC30ED6" w14:textId="300194DD" w:rsidR="00135D3D" w:rsidRPr="00135D3D" w:rsidRDefault="000226A9" w:rsidP="00135D3D">
            <w:pPr>
              <w:spacing w:before="120" w:after="120" w:line="360" w:lineRule="auto"/>
              <w:jc w:val="center"/>
              <w:rPr>
                <w:sz w:val="26"/>
                <w:szCs w:val="26"/>
              </w:rPr>
            </w:pPr>
            <w:r>
              <w:rPr>
                <w:sz w:val="26"/>
                <w:szCs w:val="26"/>
              </w:rPr>
              <w:t>Đơn giản</w:t>
            </w:r>
          </w:p>
        </w:tc>
        <w:tc>
          <w:tcPr>
            <w:tcW w:w="2278" w:type="dxa"/>
          </w:tcPr>
          <w:p w14:paraId="2F1CEEDA" w14:textId="6B831D8D" w:rsidR="00135D3D" w:rsidRPr="00135D3D" w:rsidRDefault="000226A9" w:rsidP="00135D3D">
            <w:pPr>
              <w:spacing w:before="120" w:after="120" w:line="360" w:lineRule="auto"/>
              <w:jc w:val="center"/>
              <w:rPr>
                <w:sz w:val="26"/>
                <w:szCs w:val="26"/>
              </w:rPr>
            </w:pPr>
            <w:r>
              <w:rPr>
                <w:sz w:val="26"/>
                <w:szCs w:val="26"/>
              </w:rPr>
              <w:t>Phứt tạp</w:t>
            </w:r>
          </w:p>
        </w:tc>
        <w:tc>
          <w:tcPr>
            <w:tcW w:w="2278" w:type="dxa"/>
          </w:tcPr>
          <w:p w14:paraId="0403E323" w14:textId="41EFE8A0" w:rsidR="00135D3D" w:rsidRPr="00135D3D" w:rsidRDefault="000226A9" w:rsidP="00135D3D">
            <w:pPr>
              <w:spacing w:before="120" w:after="120" w:line="360" w:lineRule="auto"/>
              <w:jc w:val="center"/>
              <w:rPr>
                <w:sz w:val="26"/>
                <w:szCs w:val="26"/>
              </w:rPr>
            </w:pPr>
            <w:r>
              <w:rPr>
                <w:sz w:val="26"/>
                <w:szCs w:val="26"/>
              </w:rPr>
              <w:t>Phứt tạp</w:t>
            </w:r>
          </w:p>
        </w:tc>
      </w:tr>
      <w:tr w:rsidR="00135D3D" w14:paraId="46213DA3" w14:textId="77777777" w:rsidTr="00135D3D">
        <w:tc>
          <w:tcPr>
            <w:tcW w:w="2277" w:type="dxa"/>
          </w:tcPr>
          <w:p w14:paraId="5B80227B" w14:textId="6441EE6F" w:rsidR="00135D3D" w:rsidRPr="00135D3D" w:rsidRDefault="00135D3D" w:rsidP="00135D3D">
            <w:pPr>
              <w:spacing w:before="120" w:after="120" w:line="360" w:lineRule="auto"/>
              <w:jc w:val="center"/>
              <w:rPr>
                <w:sz w:val="26"/>
                <w:szCs w:val="26"/>
              </w:rPr>
            </w:pPr>
            <w:r w:rsidRPr="00135D3D">
              <w:rPr>
                <w:sz w:val="26"/>
                <w:szCs w:val="26"/>
              </w:rPr>
              <w:t>Chi phí</w:t>
            </w:r>
          </w:p>
        </w:tc>
        <w:tc>
          <w:tcPr>
            <w:tcW w:w="2278" w:type="dxa"/>
          </w:tcPr>
          <w:p w14:paraId="5DB7BC26" w14:textId="0B716059" w:rsidR="00135D3D" w:rsidRPr="00135D3D" w:rsidRDefault="000226A9" w:rsidP="00135D3D">
            <w:pPr>
              <w:spacing w:before="120" w:after="120" w:line="360" w:lineRule="auto"/>
              <w:jc w:val="center"/>
              <w:rPr>
                <w:sz w:val="26"/>
                <w:szCs w:val="26"/>
              </w:rPr>
            </w:pPr>
            <w:r>
              <w:rPr>
                <w:sz w:val="26"/>
                <w:szCs w:val="26"/>
              </w:rPr>
              <w:t>Thấp</w:t>
            </w:r>
          </w:p>
        </w:tc>
        <w:tc>
          <w:tcPr>
            <w:tcW w:w="2278" w:type="dxa"/>
          </w:tcPr>
          <w:p w14:paraId="6CB9D41F" w14:textId="67ABF9FF" w:rsidR="00135D3D" w:rsidRPr="00135D3D" w:rsidRDefault="000226A9" w:rsidP="00135D3D">
            <w:pPr>
              <w:spacing w:before="120" w:after="120" w:line="360" w:lineRule="auto"/>
              <w:jc w:val="center"/>
              <w:rPr>
                <w:sz w:val="26"/>
                <w:szCs w:val="26"/>
              </w:rPr>
            </w:pPr>
            <w:r>
              <w:rPr>
                <w:sz w:val="26"/>
                <w:szCs w:val="26"/>
              </w:rPr>
              <w:t>Cao</w:t>
            </w:r>
          </w:p>
        </w:tc>
        <w:tc>
          <w:tcPr>
            <w:tcW w:w="2278" w:type="dxa"/>
          </w:tcPr>
          <w:p w14:paraId="300B8CB1" w14:textId="46D177FE" w:rsidR="00135D3D" w:rsidRPr="00135D3D" w:rsidRDefault="000226A9" w:rsidP="00135D3D">
            <w:pPr>
              <w:spacing w:before="120" w:after="120" w:line="360" w:lineRule="auto"/>
              <w:jc w:val="center"/>
              <w:rPr>
                <w:sz w:val="26"/>
                <w:szCs w:val="26"/>
              </w:rPr>
            </w:pPr>
            <w:r>
              <w:rPr>
                <w:sz w:val="26"/>
                <w:szCs w:val="26"/>
              </w:rPr>
              <w:t>Rất cao</w:t>
            </w:r>
          </w:p>
        </w:tc>
      </w:tr>
    </w:tbl>
    <w:p w14:paraId="0711B1E9" w14:textId="77777777" w:rsidR="004A0366" w:rsidRDefault="004A0366" w:rsidP="0044421F">
      <w:pPr>
        <w:pStyle w:val="Caption"/>
      </w:pPr>
      <w:bookmarkStart w:id="109" w:name="_Toc91716962"/>
    </w:p>
    <w:p w14:paraId="6C3CA621" w14:textId="2026AEEE" w:rsidR="001C6FB0" w:rsidRPr="001C6FB0" w:rsidRDefault="009879EE" w:rsidP="0044421F">
      <w:pPr>
        <w:pStyle w:val="Caption"/>
      </w:pPr>
      <w:r>
        <w:t xml:space="preserve">Bảng </w:t>
      </w:r>
      <w:r w:rsidR="00A2576E">
        <w:fldChar w:fldCharType="begin"/>
      </w:r>
      <w:r w:rsidR="00A2576E">
        <w:instrText xml:space="preserve"> SEQ Bảng_1 \* ARABIC </w:instrText>
      </w:r>
      <w:r w:rsidR="00A2576E">
        <w:fldChar w:fldCharType="separate"/>
      </w:r>
      <w:r>
        <w:rPr>
          <w:noProof/>
        </w:rPr>
        <w:t>1</w:t>
      </w:r>
      <w:r w:rsidR="00A2576E">
        <w:rPr>
          <w:noProof/>
        </w:rPr>
        <w:fldChar w:fldCharType="end"/>
      </w:r>
      <w:r w:rsidR="00165287">
        <w:t xml:space="preserve"> </w:t>
      </w:r>
      <w:r w:rsidR="0028515E" w:rsidRPr="0028515E">
        <w:t>So sánh các mạng LAN, MAN, WAN</w:t>
      </w:r>
      <w:bookmarkEnd w:id="109"/>
    </w:p>
    <w:p w14:paraId="31151C75" w14:textId="22FB2FAE" w:rsidR="0059260D" w:rsidRPr="009452E3" w:rsidRDefault="0059260D" w:rsidP="0059260D">
      <w:pPr>
        <w:pStyle w:val="Tiumccp1"/>
        <w:outlineLvl w:val="1"/>
      </w:pPr>
      <w:bookmarkStart w:id="110" w:name="_Toc91792924"/>
      <w:bookmarkStart w:id="111" w:name="_Toc91793292"/>
      <w:bookmarkStart w:id="112" w:name="_Toc91798345"/>
      <w:r>
        <w:t>2.5 Giới thiệu các thiết bị trong hệ thống</w:t>
      </w:r>
      <w:bookmarkEnd w:id="110"/>
      <w:bookmarkEnd w:id="111"/>
      <w:bookmarkEnd w:id="112"/>
    </w:p>
    <w:p w14:paraId="1D74C27D" w14:textId="32DE37D6" w:rsidR="0059260D" w:rsidRPr="00D705E5" w:rsidRDefault="0059260D" w:rsidP="00D65F84">
      <w:pPr>
        <w:pStyle w:val="Tiumccp1"/>
        <w:outlineLvl w:val="2"/>
        <w:rPr>
          <w:i/>
          <w:iCs/>
        </w:rPr>
      </w:pPr>
      <w:bookmarkStart w:id="113" w:name="_Toc91792925"/>
      <w:bookmarkStart w:id="114" w:name="_Toc91793293"/>
      <w:bookmarkStart w:id="115" w:name="_Toc91798346"/>
      <w:r w:rsidRPr="00D705E5">
        <w:rPr>
          <w:i/>
          <w:iCs/>
        </w:rPr>
        <w:t>2.5.1 Router 2911</w:t>
      </w:r>
      <w:bookmarkEnd w:id="113"/>
      <w:bookmarkEnd w:id="114"/>
      <w:bookmarkEnd w:id="115"/>
    </w:p>
    <w:p w14:paraId="05C2E9E2" w14:textId="16905D5B" w:rsidR="002754E4" w:rsidRPr="00955484" w:rsidRDefault="002754E4" w:rsidP="00D65F84">
      <w:pPr>
        <w:widowControl w:val="0"/>
        <w:tabs>
          <w:tab w:val="left" w:pos="2043"/>
        </w:tabs>
        <w:autoSpaceDE w:val="0"/>
        <w:autoSpaceDN w:val="0"/>
        <w:outlineLvl w:val="3"/>
        <w:rPr>
          <w:i/>
          <w:sz w:val="28"/>
          <w:szCs w:val="28"/>
        </w:rPr>
      </w:pPr>
      <w:bookmarkStart w:id="116" w:name="_Toc91792926"/>
      <w:bookmarkStart w:id="117" w:name="_Toc91793294"/>
      <w:bookmarkStart w:id="118" w:name="_Toc91798347"/>
      <w:r w:rsidRPr="00955484">
        <w:rPr>
          <w:i/>
          <w:iCs/>
          <w:sz w:val="28"/>
          <w:szCs w:val="28"/>
        </w:rPr>
        <w:t xml:space="preserve">2.5.1.1 </w:t>
      </w:r>
      <w:r w:rsidRPr="00955484">
        <w:rPr>
          <w:i/>
          <w:spacing w:val="-4"/>
          <w:sz w:val="28"/>
          <w:szCs w:val="28"/>
        </w:rPr>
        <w:t xml:space="preserve">Các </w:t>
      </w:r>
      <w:r w:rsidRPr="00955484">
        <w:rPr>
          <w:i/>
          <w:spacing w:val="-3"/>
          <w:sz w:val="28"/>
          <w:szCs w:val="28"/>
        </w:rPr>
        <w:t xml:space="preserve">thành </w:t>
      </w:r>
      <w:r w:rsidRPr="00955484">
        <w:rPr>
          <w:i/>
          <w:spacing w:val="-4"/>
          <w:sz w:val="28"/>
          <w:szCs w:val="28"/>
        </w:rPr>
        <w:t xml:space="preserve">phần </w:t>
      </w:r>
      <w:r w:rsidRPr="00955484">
        <w:rPr>
          <w:i/>
          <w:spacing w:val="-3"/>
          <w:sz w:val="28"/>
          <w:szCs w:val="28"/>
        </w:rPr>
        <w:t>bên trong</w:t>
      </w:r>
      <w:r w:rsidRPr="00955484">
        <w:rPr>
          <w:i/>
          <w:spacing w:val="-22"/>
          <w:sz w:val="28"/>
          <w:szCs w:val="28"/>
        </w:rPr>
        <w:t xml:space="preserve"> </w:t>
      </w:r>
      <w:r w:rsidRPr="00955484">
        <w:rPr>
          <w:i/>
          <w:spacing w:val="-3"/>
          <w:sz w:val="28"/>
          <w:szCs w:val="28"/>
        </w:rPr>
        <w:t>router</w:t>
      </w:r>
      <w:bookmarkEnd w:id="116"/>
      <w:bookmarkEnd w:id="117"/>
      <w:bookmarkEnd w:id="118"/>
    </w:p>
    <w:p w14:paraId="551B8F53" w14:textId="58F3238D" w:rsidR="002754E4" w:rsidRDefault="002754E4" w:rsidP="002754E4">
      <w:pPr>
        <w:spacing w:before="120" w:after="120" w:line="360" w:lineRule="auto"/>
        <w:ind w:firstLine="720"/>
        <w:jc w:val="both"/>
        <w:rPr>
          <w:sz w:val="26"/>
          <w:szCs w:val="26"/>
        </w:rPr>
      </w:pPr>
      <w:r w:rsidRPr="002754E4">
        <w:rPr>
          <w:sz w:val="26"/>
          <w:szCs w:val="26"/>
        </w:rPr>
        <w:t>Cấu trúc chính xác của router rất khác nhau tuỳ theo từng phiên bản router. Trong phần này chỉ giới thiệu về cá c thành phần cơ bản của router.</w:t>
      </w:r>
    </w:p>
    <w:p w14:paraId="02A7B1B1" w14:textId="69F5C513" w:rsidR="00EE1F06" w:rsidRDefault="00EE1F06" w:rsidP="00EE1F06">
      <w:pPr>
        <w:spacing w:before="120" w:after="120" w:line="360" w:lineRule="auto"/>
        <w:ind w:firstLine="720"/>
        <w:jc w:val="center"/>
        <w:rPr>
          <w:sz w:val="26"/>
          <w:szCs w:val="26"/>
        </w:rPr>
      </w:pPr>
      <w:r>
        <w:rPr>
          <w:noProof/>
          <w:sz w:val="26"/>
          <w:szCs w:val="26"/>
        </w:rPr>
        <w:lastRenderedPageBreak/>
        <w:drawing>
          <wp:inline distT="0" distB="0" distL="0" distR="0" wp14:anchorId="5942BBFA" wp14:editId="52F7A59C">
            <wp:extent cx="3033023" cy="2133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3033023" cy="2133785"/>
                    </a:xfrm>
                    <a:prstGeom prst="rect">
                      <a:avLst/>
                    </a:prstGeom>
                  </pic:spPr>
                </pic:pic>
              </a:graphicData>
            </a:graphic>
          </wp:inline>
        </w:drawing>
      </w:r>
    </w:p>
    <w:p w14:paraId="14966277" w14:textId="1830B7C6" w:rsidR="0028515E" w:rsidRDefault="00165287" w:rsidP="00165287">
      <w:pPr>
        <w:pStyle w:val="Caption"/>
      </w:pPr>
      <w:bookmarkStart w:id="119" w:name="_Toc91716786"/>
      <w:r>
        <w:t>Hình 2.</w:t>
      </w:r>
      <w:r w:rsidR="00A2576E">
        <w:fldChar w:fldCharType="begin"/>
      </w:r>
      <w:r w:rsidR="00A2576E">
        <w:instrText xml:space="preserve"> SEQ Hình_2. \* ARABIC </w:instrText>
      </w:r>
      <w:r w:rsidR="00A2576E">
        <w:fldChar w:fldCharType="separate"/>
      </w:r>
      <w:r>
        <w:rPr>
          <w:noProof/>
        </w:rPr>
        <w:t>1</w:t>
      </w:r>
      <w:r w:rsidR="00A2576E">
        <w:rPr>
          <w:noProof/>
        </w:rPr>
        <w:fldChar w:fldCharType="end"/>
      </w:r>
      <w:r>
        <w:t xml:space="preserve"> </w:t>
      </w:r>
      <w:r w:rsidR="0028515E" w:rsidRPr="0028515E">
        <w:t>Router 2911</w:t>
      </w:r>
      <w:bookmarkEnd w:id="119"/>
    </w:p>
    <w:p w14:paraId="03235B8C" w14:textId="19E097FA" w:rsidR="0028515E" w:rsidRPr="0028515E" w:rsidRDefault="0028515E" w:rsidP="00EE1F06">
      <w:pPr>
        <w:spacing w:before="120" w:after="120" w:line="360" w:lineRule="auto"/>
        <w:ind w:firstLine="720"/>
        <w:jc w:val="center"/>
        <w:rPr>
          <w:sz w:val="26"/>
          <w:szCs w:val="26"/>
        </w:rPr>
      </w:pPr>
      <w:r>
        <w:rPr>
          <w:sz w:val="26"/>
          <w:szCs w:val="26"/>
        </w:rPr>
        <w:t>Nguồn:</w:t>
      </w:r>
      <w:r w:rsidR="008D7CDD" w:rsidRPr="008D7CDD">
        <w:t xml:space="preserve"> </w:t>
      </w:r>
      <w:r w:rsidR="008D7CDD" w:rsidRPr="008D7CDD">
        <w:rPr>
          <w:sz w:val="26"/>
          <w:szCs w:val="26"/>
        </w:rPr>
        <w:t>https://www.pinclipart.com/maxpin/ibJwboo/</w:t>
      </w:r>
    </w:p>
    <w:p w14:paraId="1D563DE5" w14:textId="3701286D" w:rsidR="002754E4" w:rsidRPr="002754E4" w:rsidRDefault="002754E4" w:rsidP="002754E4">
      <w:pPr>
        <w:spacing w:before="120" w:after="120" w:line="360" w:lineRule="auto"/>
        <w:ind w:firstLine="720"/>
        <w:jc w:val="both"/>
        <w:rPr>
          <w:sz w:val="26"/>
          <w:szCs w:val="26"/>
        </w:rPr>
      </w:pPr>
      <w:r w:rsidRPr="002754E4">
        <w:rPr>
          <w:sz w:val="26"/>
          <w:szCs w:val="26"/>
        </w:rPr>
        <w:t>CPU - Đơn vị xử lý trung tâm: thực thi các câu lệnh của hệ điều hành để thực hiện các nhiệm vụ sau: khởi động hệ thống, định tuyến, điều khiển các cổng giao tiếp mạng. CPU là một bộ giao tiếp mạng.</w:t>
      </w:r>
    </w:p>
    <w:p w14:paraId="10912C66" w14:textId="4CB5D5E0" w:rsidR="002754E4" w:rsidRPr="002754E4" w:rsidRDefault="002754E4" w:rsidP="002754E4">
      <w:pPr>
        <w:spacing w:before="120" w:after="120" w:line="360" w:lineRule="auto"/>
        <w:ind w:firstLine="720"/>
        <w:jc w:val="both"/>
        <w:rPr>
          <w:sz w:val="26"/>
          <w:szCs w:val="26"/>
        </w:rPr>
      </w:pPr>
      <w:r w:rsidRPr="002754E4">
        <w:rPr>
          <w:sz w:val="26"/>
          <w:szCs w:val="26"/>
        </w:rPr>
        <w:t>RAM: Được sử dụng để lưu bảng định tuyến, cung cấp bộ nhớ cho chuyển mạch nhanh, chạy tập tin cấu hình và cung cấp hàng đợi cho các gói dữ liệu.</w:t>
      </w:r>
      <w:r w:rsidR="00135F59">
        <w:rPr>
          <w:sz w:val="26"/>
          <w:szCs w:val="26"/>
        </w:rPr>
        <w:t xml:space="preserve"> </w:t>
      </w:r>
      <w:r w:rsidRPr="002754E4">
        <w:rPr>
          <w:sz w:val="26"/>
          <w:szCs w:val="26"/>
        </w:rPr>
        <w:t>RAM thường được chia thành hai phần: phần bộ nhớ xử lý chính và phần bộ nhớ chia sẻ xuất/nhập. Phần bộ nhớ chia sẻ xuất/nhập được chia cho các cổng giao tiếp làm nơi lưu trữ tạm các gói dữ liệu. RAM trên router là loại RAM động (DRAM - Dynamic RAM) và có thể nâng thêm RAM bằng cách gắn thêm DIMM (Dual In-Line Memory Module).</w:t>
      </w:r>
    </w:p>
    <w:p w14:paraId="2C60ECFE" w14:textId="6EF06B76" w:rsidR="002754E4" w:rsidRPr="002754E4" w:rsidRDefault="002754E4" w:rsidP="002754E4">
      <w:pPr>
        <w:spacing w:before="120" w:after="120" w:line="360" w:lineRule="auto"/>
        <w:ind w:firstLine="720"/>
        <w:jc w:val="both"/>
        <w:rPr>
          <w:sz w:val="26"/>
          <w:szCs w:val="26"/>
        </w:rPr>
      </w:pPr>
      <w:r w:rsidRPr="002754E4">
        <w:rPr>
          <w:sz w:val="26"/>
          <w:szCs w:val="26"/>
        </w:rPr>
        <w:t xml:space="preserve">Flash: Bộ nhớ Flash được sử dụng để lưu toàn bộ phần mềm hệ điều hành Cisco IOS. </w:t>
      </w:r>
    </w:p>
    <w:p w14:paraId="326C1708" w14:textId="6D43704A" w:rsidR="002754E4" w:rsidRPr="002754E4" w:rsidRDefault="002754E4" w:rsidP="002754E4">
      <w:pPr>
        <w:spacing w:before="120" w:after="120" w:line="360" w:lineRule="auto"/>
        <w:ind w:firstLine="720"/>
        <w:jc w:val="both"/>
        <w:rPr>
          <w:sz w:val="26"/>
          <w:szCs w:val="26"/>
        </w:rPr>
      </w:pPr>
      <w:r w:rsidRPr="002754E4">
        <w:rPr>
          <w:sz w:val="26"/>
          <w:szCs w:val="26"/>
        </w:rPr>
        <w:t>NVRAM (Non-volative Random-access Memory): Là bộ nhớ RAM không bị mất</w:t>
      </w:r>
      <w:r>
        <w:rPr>
          <w:sz w:val="26"/>
          <w:szCs w:val="26"/>
        </w:rPr>
        <w:t xml:space="preserve"> </w:t>
      </w:r>
      <w:r w:rsidRPr="002754E4">
        <w:rPr>
          <w:sz w:val="26"/>
          <w:szCs w:val="26"/>
        </w:rPr>
        <w:t>thông tin, được sử dụng để lưu tập tin cấu hình. Trong một số thiết bị có NVRAM và flash riêng, NVRAM được thực thi nhờ flash.</w:t>
      </w:r>
    </w:p>
    <w:p w14:paraId="77BC5EE7" w14:textId="1095B5ED" w:rsidR="002754E4" w:rsidRPr="002754E4" w:rsidRDefault="002754E4" w:rsidP="00A275B4">
      <w:pPr>
        <w:spacing w:before="120" w:after="120" w:line="360" w:lineRule="auto"/>
        <w:ind w:firstLine="720"/>
        <w:jc w:val="both"/>
        <w:rPr>
          <w:sz w:val="26"/>
          <w:szCs w:val="26"/>
        </w:rPr>
      </w:pPr>
      <w:r w:rsidRPr="002754E4">
        <w:rPr>
          <w:sz w:val="26"/>
          <w:szCs w:val="26"/>
        </w:rPr>
        <w:lastRenderedPageBreak/>
        <w:t>Bus: Phần lớn các router đều có bus hệ thống và CPU bus. Bus hệ thống được sử dụng để thông tin liên lạc giữa CPU với các cổng giao tiếp và các khe mở rộng.</w:t>
      </w:r>
    </w:p>
    <w:p w14:paraId="3F6635BE" w14:textId="67652F1F" w:rsidR="002754E4" w:rsidRPr="002754E4" w:rsidRDefault="002754E4" w:rsidP="00A275B4">
      <w:pPr>
        <w:spacing w:before="120" w:after="120" w:line="360" w:lineRule="auto"/>
        <w:ind w:firstLine="720"/>
        <w:jc w:val="both"/>
        <w:rPr>
          <w:sz w:val="26"/>
          <w:szCs w:val="26"/>
        </w:rPr>
      </w:pPr>
      <w:r w:rsidRPr="002754E4">
        <w:rPr>
          <w:sz w:val="26"/>
          <w:szCs w:val="26"/>
        </w:rPr>
        <w:t>ROM (Read Only Memory): Là nơi lưu đoạn mã của chương trình kiểm tra khi khởi động. Nhiệm vụ chính của ROM là kiểm tra phần cứng của router động, sau đó chép phần mềm Cisco phiên bản IOS cũ dùng làm nguồn khởi động dự phòng. Các cổng giao tiếp: Là nơi router kết nối với bên ngoài. Router có 3 loại cổng: LAN, WAN và console/AUX. Cổng giao tiếp LAN có thể gắn cố định trên router hoặc dưới dạng card rời.</w:t>
      </w:r>
      <w:r w:rsidR="00A275B4">
        <w:rPr>
          <w:sz w:val="26"/>
          <w:szCs w:val="26"/>
        </w:rPr>
        <w:t xml:space="preserve"> </w:t>
      </w:r>
      <w:r w:rsidRPr="002754E4">
        <w:rPr>
          <w:sz w:val="26"/>
          <w:szCs w:val="26"/>
        </w:rPr>
        <w:t xml:space="preserve">Cổng giao tiếp WAN có thể là cổng Serial, ISDN, cổng tích hợp đơn vị dịch vụ kênh CSU (Chanel Service Unit). </w:t>
      </w:r>
    </w:p>
    <w:p w14:paraId="4F288267" w14:textId="7778E01A" w:rsidR="002754E4" w:rsidRPr="002754E4" w:rsidRDefault="002754E4" w:rsidP="00A275B4">
      <w:pPr>
        <w:spacing w:before="120" w:after="120" w:line="360" w:lineRule="auto"/>
        <w:ind w:firstLine="720"/>
        <w:jc w:val="both"/>
        <w:rPr>
          <w:sz w:val="26"/>
          <w:szCs w:val="26"/>
        </w:rPr>
      </w:pPr>
      <w:r w:rsidRPr="002754E4">
        <w:rPr>
          <w:sz w:val="26"/>
          <w:szCs w:val="26"/>
        </w:rPr>
        <w:t>Router là một loại máy tính đặc biệt. Nó cũng có các thành phần cơ bản giống như máy tính: CPU, bộ nhớ, system bus và các cổng giao tiếp. Tuy nhiên router được kết là để thực hiện một số chức năng đặc biệt.</w:t>
      </w:r>
    </w:p>
    <w:p w14:paraId="359C7044" w14:textId="21D883F8" w:rsidR="000538E5" w:rsidRDefault="002754E4" w:rsidP="000538E5">
      <w:pPr>
        <w:spacing w:before="120" w:after="120" w:line="360" w:lineRule="auto"/>
        <w:ind w:firstLine="720"/>
        <w:jc w:val="both"/>
        <w:rPr>
          <w:sz w:val="26"/>
          <w:szCs w:val="26"/>
        </w:rPr>
      </w:pPr>
      <w:r w:rsidRPr="002754E4">
        <w:rPr>
          <w:sz w:val="26"/>
          <w:szCs w:val="26"/>
        </w:rPr>
        <w:t>Nguồn điện: Cung cấp điện cho các thành phần của router, một số router lớn có thể sử dụng nhiều bộ nguồn hoặc nhiều card nguồn.</w:t>
      </w:r>
    </w:p>
    <w:p w14:paraId="02A76E46" w14:textId="6DD676AD" w:rsidR="00F66C21" w:rsidRDefault="00F66C21" w:rsidP="00F66C21">
      <w:pPr>
        <w:spacing w:before="120" w:after="120" w:line="360" w:lineRule="auto"/>
        <w:ind w:firstLine="720"/>
        <w:jc w:val="both"/>
        <w:rPr>
          <w:sz w:val="26"/>
          <w:szCs w:val="26"/>
        </w:rPr>
      </w:pPr>
      <w:r>
        <w:rPr>
          <w:sz w:val="26"/>
          <w:szCs w:val="26"/>
        </w:rPr>
        <w:t>Hiện tại có giá bán tại trang ciscoshop.vn là 19.200.000 vnđ</w:t>
      </w:r>
      <w:r w:rsidR="009230E9">
        <w:rPr>
          <w:sz w:val="26"/>
          <w:szCs w:val="26"/>
        </w:rPr>
        <w:t>.</w:t>
      </w:r>
    </w:p>
    <w:p w14:paraId="213D861B" w14:textId="0EEDD245" w:rsidR="00F66C21" w:rsidRDefault="00F66C21" w:rsidP="00F66C21">
      <w:pPr>
        <w:spacing w:before="120" w:after="120" w:line="360" w:lineRule="auto"/>
        <w:ind w:firstLine="720"/>
        <w:jc w:val="both"/>
        <w:rPr>
          <w:sz w:val="26"/>
          <w:szCs w:val="26"/>
        </w:rPr>
      </w:pPr>
      <w:r>
        <w:rPr>
          <w:sz w:val="26"/>
          <w:szCs w:val="26"/>
        </w:rPr>
        <w:t xml:space="preserve">Trong xây dựng mô hình </w:t>
      </w:r>
      <w:r w:rsidR="009B1EBF">
        <w:rPr>
          <w:sz w:val="26"/>
          <w:szCs w:val="26"/>
        </w:rPr>
        <w:t xml:space="preserve">Ngân Hàng Tiên Phong </w:t>
      </w:r>
      <w:r>
        <w:rPr>
          <w:sz w:val="26"/>
          <w:szCs w:val="26"/>
        </w:rPr>
        <w:t>được sử dụng 3 Router 2911 tổng giá tiền là 57.600.000 vnđ.</w:t>
      </w:r>
    </w:p>
    <w:p w14:paraId="6F2902D6" w14:textId="31B065D0" w:rsidR="000538E5" w:rsidRPr="00955484" w:rsidRDefault="000538E5" w:rsidP="00D65F84">
      <w:pPr>
        <w:widowControl w:val="0"/>
        <w:tabs>
          <w:tab w:val="left" w:pos="2043"/>
        </w:tabs>
        <w:autoSpaceDE w:val="0"/>
        <w:autoSpaceDN w:val="0"/>
        <w:outlineLvl w:val="3"/>
        <w:rPr>
          <w:i/>
          <w:sz w:val="28"/>
          <w:szCs w:val="28"/>
        </w:rPr>
      </w:pPr>
      <w:bookmarkStart w:id="120" w:name="_Toc91792927"/>
      <w:bookmarkStart w:id="121" w:name="_Toc91793295"/>
      <w:bookmarkStart w:id="122" w:name="_Toc91798348"/>
      <w:r w:rsidRPr="00955484">
        <w:rPr>
          <w:i/>
          <w:iCs/>
          <w:sz w:val="28"/>
          <w:szCs w:val="28"/>
        </w:rPr>
        <w:t xml:space="preserve">2.5.1.2 </w:t>
      </w:r>
      <w:r w:rsidRPr="00955484">
        <w:rPr>
          <w:i/>
          <w:spacing w:val="-4"/>
          <w:sz w:val="28"/>
          <w:szCs w:val="28"/>
        </w:rPr>
        <w:t>Chức năng</w:t>
      </w:r>
      <w:bookmarkEnd w:id="120"/>
      <w:bookmarkEnd w:id="121"/>
      <w:bookmarkEnd w:id="122"/>
    </w:p>
    <w:p w14:paraId="135ED038" w14:textId="2DBE82BF" w:rsidR="000538E5" w:rsidRPr="000538E5" w:rsidRDefault="000538E5" w:rsidP="000538E5">
      <w:pPr>
        <w:pStyle w:val="ListParagraph"/>
        <w:widowControl w:val="0"/>
        <w:numPr>
          <w:ilvl w:val="0"/>
          <w:numId w:val="28"/>
        </w:numPr>
        <w:tabs>
          <w:tab w:val="left" w:pos="1000"/>
        </w:tabs>
        <w:autoSpaceDE w:val="0"/>
        <w:autoSpaceDN w:val="0"/>
        <w:spacing w:before="120" w:after="120" w:line="360" w:lineRule="auto"/>
        <w:jc w:val="both"/>
        <w:rPr>
          <w:sz w:val="26"/>
        </w:rPr>
      </w:pPr>
      <w:r w:rsidRPr="000538E5">
        <w:rPr>
          <w:sz w:val="26"/>
        </w:rPr>
        <w:t>Lưu bảng định</w:t>
      </w:r>
      <w:r w:rsidRPr="000538E5">
        <w:rPr>
          <w:spacing w:val="-12"/>
          <w:sz w:val="26"/>
        </w:rPr>
        <w:t xml:space="preserve"> </w:t>
      </w:r>
      <w:r w:rsidRPr="000538E5">
        <w:rPr>
          <w:sz w:val="26"/>
        </w:rPr>
        <w:t>tuyến.</w:t>
      </w:r>
    </w:p>
    <w:p w14:paraId="3766AD37" w14:textId="77777777" w:rsidR="000538E5" w:rsidRPr="000538E5" w:rsidRDefault="000538E5" w:rsidP="000538E5">
      <w:pPr>
        <w:pStyle w:val="ListParagraph"/>
        <w:widowControl w:val="0"/>
        <w:numPr>
          <w:ilvl w:val="0"/>
          <w:numId w:val="28"/>
        </w:numPr>
        <w:tabs>
          <w:tab w:val="left" w:pos="1005"/>
        </w:tabs>
        <w:autoSpaceDE w:val="0"/>
        <w:autoSpaceDN w:val="0"/>
        <w:spacing w:before="120" w:after="120" w:line="360" w:lineRule="auto"/>
        <w:jc w:val="both"/>
        <w:rPr>
          <w:sz w:val="26"/>
        </w:rPr>
      </w:pPr>
      <w:r w:rsidRPr="000538E5">
        <w:rPr>
          <w:sz w:val="26"/>
        </w:rPr>
        <w:t xml:space="preserve">Lưu </w:t>
      </w:r>
      <w:r w:rsidRPr="000538E5">
        <w:rPr>
          <w:spacing w:val="2"/>
          <w:sz w:val="26"/>
        </w:rPr>
        <w:t>bảng</w:t>
      </w:r>
      <w:r w:rsidRPr="000538E5">
        <w:rPr>
          <w:spacing w:val="17"/>
          <w:sz w:val="26"/>
        </w:rPr>
        <w:t xml:space="preserve"> </w:t>
      </w:r>
      <w:r w:rsidRPr="000538E5">
        <w:rPr>
          <w:sz w:val="26"/>
        </w:rPr>
        <w:t>ARP.</w:t>
      </w:r>
    </w:p>
    <w:p w14:paraId="790FEBA5" w14:textId="77777777" w:rsidR="000538E5" w:rsidRPr="000538E5" w:rsidRDefault="000538E5" w:rsidP="000538E5">
      <w:pPr>
        <w:pStyle w:val="ListParagraph"/>
        <w:widowControl w:val="0"/>
        <w:numPr>
          <w:ilvl w:val="0"/>
          <w:numId w:val="28"/>
        </w:numPr>
        <w:tabs>
          <w:tab w:val="left" w:pos="991"/>
        </w:tabs>
        <w:autoSpaceDE w:val="0"/>
        <w:autoSpaceDN w:val="0"/>
        <w:spacing w:before="120" w:after="120" w:line="360" w:lineRule="auto"/>
        <w:jc w:val="both"/>
        <w:rPr>
          <w:sz w:val="26"/>
        </w:rPr>
      </w:pPr>
      <w:r w:rsidRPr="000538E5">
        <w:rPr>
          <w:sz w:val="26"/>
        </w:rPr>
        <w:t xml:space="preserve">Có vùng bộ </w:t>
      </w:r>
      <w:r w:rsidRPr="000538E5">
        <w:rPr>
          <w:spacing w:val="-4"/>
          <w:sz w:val="26"/>
        </w:rPr>
        <w:t xml:space="preserve">nhớ </w:t>
      </w:r>
      <w:r w:rsidRPr="000538E5">
        <w:rPr>
          <w:sz w:val="26"/>
        </w:rPr>
        <w:t xml:space="preserve">chuyển </w:t>
      </w:r>
      <w:r w:rsidRPr="000538E5">
        <w:rPr>
          <w:spacing w:val="-3"/>
          <w:sz w:val="26"/>
        </w:rPr>
        <w:t>mạch</w:t>
      </w:r>
      <w:r w:rsidRPr="000538E5">
        <w:rPr>
          <w:spacing w:val="-4"/>
          <w:sz w:val="26"/>
        </w:rPr>
        <w:t xml:space="preserve"> </w:t>
      </w:r>
      <w:r w:rsidRPr="000538E5">
        <w:rPr>
          <w:spacing w:val="-3"/>
          <w:sz w:val="26"/>
        </w:rPr>
        <w:t>nhanh.</w:t>
      </w:r>
    </w:p>
    <w:p w14:paraId="72D022E2" w14:textId="3F37116D" w:rsidR="000538E5" w:rsidRPr="000538E5" w:rsidRDefault="000538E5" w:rsidP="000538E5">
      <w:pPr>
        <w:pStyle w:val="ListParagraph"/>
        <w:widowControl w:val="0"/>
        <w:numPr>
          <w:ilvl w:val="0"/>
          <w:numId w:val="28"/>
        </w:numPr>
        <w:tabs>
          <w:tab w:val="left" w:pos="991"/>
        </w:tabs>
        <w:autoSpaceDE w:val="0"/>
        <w:autoSpaceDN w:val="0"/>
        <w:spacing w:before="120" w:after="120" w:line="360" w:lineRule="auto"/>
        <w:jc w:val="both"/>
        <w:rPr>
          <w:sz w:val="26"/>
        </w:rPr>
      </w:pPr>
      <w:r w:rsidRPr="000538E5">
        <w:rPr>
          <w:sz w:val="26"/>
        </w:rPr>
        <w:t xml:space="preserve">Cung </w:t>
      </w:r>
      <w:r w:rsidRPr="000538E5">
        <w:rPr>
          <w:spacing w:val="-3"/>
          <w:sz w:val="26"/>
        </w:rPr>
        <w:t xml:space="preserve">cấp </w:t>
      </w:r>
      <w:r w:rsidRPr="000538E5">
        <w:rPr>
          <w:sz w:val="26"/>
        </w:rPr>
        <w:t xml:space="preserve">vùng </w:t>
      </w:r>
      <w:r w:rsidRPr="000538E5">
        <w:rPr>
          <w:spacing w:val="-3"/>
          <w:sz w:val="26"/>
        </w:rPr>
        <w:t xml:space="preserve">nhớ </w:t>
      </w:r>
      <w:r w:rsidRPr="000538E5">
        <w:rPr>
          <w:sz w:val="26"/>
        </w:rPr>
        <w:t xml:space="preserve">đệm </w:t>
      </w:r>
      <w:r w:rsidRPr="000538E5">
        <w:rPr>
          <w:spacing w:val="-3"/>
          <w:sz w:val="26"/>
        </w:rPr>
        <w:t xml:space="preserve">cho </w:t>
      </w:r>
      <w:r w:rsidRPr="000538E5">
        <w:rPr>
          <w:sz w:val="26"/>
        </w:rPr>
        <w:t xml:space="preserve">các </w:t>
      </w:r>
      <w:r w:rsidRPr="000538E5">
        <w:rPr>
          <w:spacing w:val="-3"/>
          <w:sz w:val="26"/>
        </w:rPr>
        <w:t xml:space="preserve">gói </w:t>
      </w:r>
      <w:r w:rsidRPr="000538E5">
        <w:rPr>
          <w:sz w:val="26"/>
        </w:rPr>
        <w:t>dữ</w:t>
      </w:r>
      <w:r w:rsidRPr="000538E5">
        <w:rPr>
          <w:spacing w:val="-24"/>
          <w:sz w:val="26"/>
        </w:rPr>
        <w:t xml:space="preserve"> </w:t>
      </w:r>
      <w:r w:rsidRPr="000538E5">
        <w:rPr>
          <w:sz w:val="26"/>
        </w:rPr>
        <w:t>liệu</w:t>
      </w:r>
      <w:r w:rsidR="00631168">
        <w:rPr>
          <w:sz w:val="26"/>
        </w:rPr>
        <w:t>.</w:t>
      </w:r>
    </w:p>
    <w:p w14:paraId="35D72160" w14:textId="77777777" w:rsidR="000538E5" w:rsidRPr="000538E5" w:rsidRDefault="000538E5" w:rsidP="000538E5">
      <w:pPr>
        <w:pStyle w:val="ListParagraph"/>
        <w:widowControl w:val="0"/>
        <w:numPr>
          <w:ilvl w:val="0"/>
          <w:numId w:val="28"/>
        </w:numPr>
        <w:tabs>
          <w:tab w:val="left" w:pos="991"/>
        </w:tabs>
        <w:autoSpaceDE w:val="0"/>
        <w:autoSpaceDN w:val="0"/>
        <w:spacing w:before="120" w:after="120" w:line="360" w:lineRule="auto"/>
        <w:jc w:val="both"/>
        <w:rPr>
          <w:sz w:val="26"/>
        </w:rPr>
      </w:pPr>
      <w:r w:rsidRPr="000538E5">
        <w:rPr>
          <w:sz w:val="26"/>
        </w:rPr>
        <w:t xml:space="preserve">Duy </w:t>
      </w:r>
      <w:r w:rsidRPr="000538E5">
        <w:rPr>
          <w:spacing w:val="-3"/>
          <w:sz w:val="26"/>
        </w:rPr>
        <w:t xml:space="preserve">trì </w:t>
      </w:r>
      <w:r w:rsidRPr="000538E5">
        <w:rPr>
          <w:sz w:val="26"/>
        </w:rPr>
        <w:t xml:space="preserve">hàng đợi </w:t>
      </w:r>
      <w:r w:rsidRPr="000538E5">
        <w:rPr>
          <w:spacing w:val="-3"/>
          <w:sz w:val="26"/>
        </w:rPr>
        <w:t xml:space="preserve">cho các gói </w:t>
      </w:r>
      <w:r w:rsidRPr="000538E5">
        <w:rPr>
          <w:sz w:val="26"/>
        </w:rPr>
        <w:t>dữ</w:t>
      </w:r>
      <w:r w:rsidRPr="000538E5">
        <w:rPr>
          <w:spacing w:val="-17"/>
          <w:sz w:val="26"/>
        </w:rPr>
        <w:t xml:space="preserve"> </w:t>
      </w:r>
      <w:r w:rsidRPr="000538E5">
        <w:rPr>
          <w:spacing w:val="-3"/>
          <w:sz w:val="26"/>
        </w:rPr>
        <w:t>liệu.</w:t>
      </w:r>
    </w:p>
    <w:p w14:paraId="7E160E86" w14:textId="28DEFCAB" w:rsidR="00955484" w:rsidRPr="001B16CB" w:rsidRDefault="000538E5" w:rsidP="00955484">
      <w:pPr>
        <w:pStyle w:val="ListParagraph"/>
        <w:widowControl w:val="0"/>
        <w:numPr>
          <w:ilvl w:val="0"/>
          <w:numId w:val="28"/>
        </w:numPr>
        <w:tabs>
          <w:tab w:val="left" w:pos="1010"/>
        </w:tabs>
        <w:autoSpaceDE w:val="0"/>
        <w:autoSpaceDN w:val="0"/>
        <w:spacing w:before="120" w:after="120" w:line="360" w:lineRule="auto"/>
        <w:jc w:val="both"/>
        <w:rPr>
          <w:sz w:val="26"/>
        </w:rPr>
      </w:pPr>
      <w:r w:rsidRPr="000538E5">
        <w:rPr>
          <w:spacing w:val="4"/>
          <w:sz w:val="26"/>
        </w:rPr>
        <w:t xml:space="preserve">Cung </w:t>
      </w:r>
      <w:r w:rsidRPr="000538E5">
        <w:rPr>
          <w:sz w:val="26"/>
        </w:rPr>
        <w:t xml:space="preserve">cấp </w:t>
      </w:r>
      <w:r w:rsidRPr="000538E5">
        <w:rPr>
          <w:spacing w:val="5"/>
          <w:sz w:val="26"/>
        </w:rPr>
        <w:t xml:space="preserve">bộ </w:t>
      </w:r>
      <w:r w:rsidRPr="000538E5">
        <w:rPr>
          <w:spacing w:val="3"/>
          <w:sz w:val="26"/>
        </w:rPr>
        <w:t xml:space="preserve">nhớ </w:t>
      </w:r>
      <w:r w:rsidRPr="000538E5">
        <w:rPr>
          <w:sz w:val="26"/>
        </w:rPr>
        <w:t xml:space="preserve">tạm </w:t>
      </w:r>
      <w:r w:rsidRPr="000538E5">
        <w:rPr>
          <w:spacing w:val="5"/>
          <w:sz w:val="26"/>
        </w:rPr>
        <w:t xml:space="preserve">thời </w:t>
      </w:r>
      <w:r w:rsidRPr="000538E5">
        <w:rPr>
          <w:sz w:val="26"/>
        </w:rPr>
        <w:t>cho</w:t>
      </w:r>
      <w:r w:rsidRPr="000538E5">
        <w:rPr>
          <w:spacing w:val="31"/>
          <w:sz w:val="26"/>
        </w:rPr>
        <w:t xml:space="preserve"> </w:t>
      </w:r>
      <w:r w:rsidRPr="000538E5">
        <w:rPr>
          <w:sz w:val="26"/>
        </w:rPr>
        <w:t xml:space="preserve">tập </w:t>
      </w:r>
      <w:r w:rsidRPr="000538E5">
        <w:rPr>
          <w:spacing w:val="2"/>
          <w:sz w:val="26"/>
        </w:rPr>
        <w:t xml:space="preserve">tin </w:t>
      </w:r>
      <w:r w:rsidRPr="000538E5">
        <w:rPr>
          <w:sz w:val="26"/>
        </w:rPr>
        <w:t xml:space="preserve">cấu </w:t>
      </w:r>
      <w:r w:rsidRPr="000538E5">
        <w:rPr>
          <w:spacing w:val="3"/>
          <w:sz w:val="26"/>
        </w:rPr>
        <w:t xml:space="preserve">hình của </w:t>
      </w:r>
      <w:r w:rsidRPr="000538E5">
        <w:rPr>
          <w:spacing w:val="2"/>
          <w:sz w:val="26"/>
        </w:rPr>
        <w:t>router</w:t>
      </w:r>
      <w:r w:rsidR="00631168">
        <w:rPr>
          <w:spacing w:val="2"/>
          <w:sz w:val="26"/>
        </w:rPr>
        <w:t>.</w:t>
      </w:r>
    </w:p>
    <w:p w14:paraId="0D8FF195" w14:textId="77777777" w:rsidR="001B16CB" w:rsidRPr="00955484" w:rsidRDefault="001B16CB" w:rsidP="001B16CB">
      <w:pPr>
        <w:pStyle w:val="ListParagraph"/>
        <w:widowControl w:val="0"/>
        <w:tabs>
          <w:tab w:val="left" w:pos="1010"/>
        </w:tabs>
        <w:autoSpaceDE w:val="0"/>
        <w:autoSpaceDN w:val="0"/>
        <w:spacing w:before="120" w:after="120" w:line="360" w:lineRule="auto"/>
        <w:jc w:val="both"/>
        <w:rPr>
          <w:sz w:val="26"/>
        </w:rPr>
      </w:pPr>
    </w:p>
    <w:p w14:paraId="28CADC73" w14:textId="77777777" w:rsidR="007739C8" w:rsidRPr="00D705E5" w:rsidRDefault="00955484" w:rsidP="0076792B">
      <w:pPr>
        <w:widowControl w:val="0"/>
        <w:tabs>
          <w:tab w:val="left" w:pos="1010"/>
        </w:tabs>
        <w:autoSpaceDE w:val="0"/>
        <w:autoSpaceDN w:val="0"/>
        <w:spacing w:before="120" w:after="120" w:line="360" w:lineRule="auto"/>
        <w:jc w:val="both"/>
        <w:outlineLvl w:val="2"/>
        <w:rPr>
          <w:b/>
          <w:bCs/>
          <w:i/>
          <w:iCs/>
          <w:sz w:val="28"/>
          <w:szCs w:val="28"/>
        </w:rPr>
      </w:pPr>
      <w:bookmarkStart w:id="123" w:name="_Toc91792928"/>
      <w:bookmarkStart w:id="124" w:name="_Toc91793296"/>
      <w:bookmarkStart w:id="125" w:name="_Toc91798349"/>
      <w:r w:rsidRPr="00D705E5">
        <w:rPr>
          <w:b/>
          <w:bCs/>
          <w:i/>
          <w:iCs/>
          <w:sz w:val="28"/>
          <w:szCs w:val="28"/>
        </w:rPr>
        <w:lastRenderedPageBreak/>
        <w:t>2.5.2 Swith 2960</w:t>
      </w:r>
      <w:bookmarkEnd w:id="123"/>
      <w:bookmarkEnd w:id="124"/>
      <w:bookmarkEnd w:id="125"/>
    </w:p>
    <w:p w14:paraId="5740E366" w14:textId="1773D265" w:rsidR="007739C8" w:rsidRDefault="007739C8" w:rsidP="007739C8">
      <w:pPr>
        <w:widowControl w:val="0"/>
        <w:tabs>
          <w:tab w:val="left" w:pos="1010"/>
        </w:tabs>
        <w:autoSpaceDE w:val="0"/>
        <w:autoSpaceDN w:val="0"/>
        <w:spacing w:before="120" w:after="120" w:line="360" w:lineRule="auto"/>
        <w:jc w:val="center"/>
        <w:rPr>
          <w:sz w:val="26"/>
          <w:szCs w:val="26"/>
        </w:rPr>
      </w:pPr>
      <w:r>
        <w:rPr>
          <w:noProof/>
          <w:sz w:val="26"/>
          <w:szCs w:val="26"/>
        </w:rPr>
        <w:drawing>
          <wp:inline distT="0" distB="0" distL="0" distR="0" wp14:anchorId="4D3BBC05" wp14:editId="71DEE6E5">
            <wp:extent cx="2712955" cy="182133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2712955" cy="1821338"/>
                    </a:xfrm>
                    <a:prstGeom prst="rect">
                      <a:avLst/>
                    </a:prstGeom>
                  </pic:spPr>
                </pic:pic>
              </a:graphicData>
            </a:graphic>
          </wp:inline>
        </w:drawing>
      </w:r>
    </w:p>
    <w:p w14:paraId="515B1E4B" w14:textId="1FDA098E" w:rsidR="0028515E" w:rsidRDefault="00165287" w:rsidP="00165287">
      <w:pPr>
        <w:pStyle w:val="Caption"/>
      </w:pPr>
      <w:bookmarkStart w:id="126" w:name="_Toc91716787"/>
      <w:r>
        <w:t>Hình 2.</w:t>
      </w:r>
      <w:r w:rsidR="00A2576E">
        <w:fldChar w:fldCharType="begin"/>
      </w:r>
      <w:r w:rsidR="00A2576E">
        <w:instrText xml:space="preserve"> SEQ Hình_2. \* ARABIC </w:instrText>
      </w:r>
      <w:r w:rsidR="00A2576E">
        <w:fldChar w:fldCharType="separate"/>
      </w:r>
      <w:r>
        <w:rPr>
          <w:noProof/>
        </w:rPr>
        <w:t>2</w:t>
      </w:r>
      <w:r w:rsidR="00A2576E">
        <w:rPr>
          <w:noProof/>
        </w:rPr>
        <w:fldChar w:fldCharType="end"/>
      </w:r>
      <w:r>
        <w:t xml:space="preserve"> </w:t>
      </w:r>
      <w:r w:rsidR="0028515E" w:rsidRPr="0028515E">
        <w:t>Swith 2960</w:t>
      </w:r>
      <w:bookmarkEnd w:id="126"/>
    </w:p>
    <w:p w14:paraId="53139F5F" w14:textId="56C94356" w:rsidR="0028515E" w:rsidRPr="0028515E" w:rsidRDefault="0028515E" w:rsidP="007739C8">
      <w:pPr>
        <w:widowControl w:val="0"/>
        <w:tabs>
          <w:tab w:val="left" w:pos="1010"/>
        </w:tabs>
        <w:autoSpaceDE w:val="0"/>
        <w:autoSpaceDN w:val="0"/>
        <w:spacing w:before="120" w:after="120" w:line="360" w:lineRule="auto"/>
        <w:jc w:val="center"/>
        <w:rPr>
          <w:sz w:val="26"/>
          <w:szCs w:val="26"/>
        </w:rPr>
      </w:pPr>
      <w:r>
        <w:rPr>
          <w:sz w:val="26"/>
          <w:szCs w:val="26"/>
        </w:rPr>
        <w:t>Nguồn:</w:t>
      </w:r>
      <w:r w:rsidR="004F3D4A">
        <w:rPr>
          <w:sz w:val="26"/>
          <w:szCs w:val="26"/>
        </w:rPr>
        <w:t xml:space="preserve"> </w:t>
      </w:r>
      <w:r w:rsidR="004F3D4A" w:rsidRPr="004F3D4A">
        <w:rPr>
          <w:sz w:val="26"/>
          <w:szCs w:val="26"/>
        </w:rPr>
        <w:t>https://hptt.vn/danh-muc/cisco/cisco-swicher/cisco-switch-catalyst-2960/</w:t>
      </w:r>
    </w:p>
    <w:p w14:paraId="3D2A0BF3" w14:textId="18F3BD0C" w:rsidR="007739C8" w:rsidRPr="007739C8" w:rsidRDefault="007739C8" w:rsidP="007739C8">
      <w:pPr>
        <w:widowControl w:val="0"/>
        <w:tabs>
          <w:tab w:val="left" w:pos="1010"/>
        </w:tabs>
        <w:autoSpaceDE w:val="0"/>
        <w:autoSpaceDN w:val="0"/>
        <w:spacing w:before="120" w:after="120" w:line="360" w:lineRule="auto"/>
        <w:jc w:val="both"/>
        <w:rPr>
          <w:sz w:val="26"/>
          <w:szCs w:val="26"/>
        </w:rPr>
      </w:pPr>
      <w:r>
        <w:rPr>
          <w:sz w:val="26"/>
          <w:szCs w:val="26"/>
        </w:rPr>
        <w:tab/>
      </w:r>
      <w:r w:rsidRPr="007739C8">
        <w:rPr>
          <w:sz w:val="26"/>
          <w:szCs w:val="26"/>
        </w:rPr>
        <w:t>2960-S và 2960 chuyển mạch là những lớp hàng đầu, cung cấp dễ dàng trong sử dụng, hoạt động kinh doanh bảo mật cao, tính bền vững được cải thiện, và một mạng không biên giới kinh nghiệm.</w:t>
      </w:r>
    </w:p>
    <w:p w14:paraId="111949DD" w14:textId="418E096B" w:rsidR="007739C8" w:rsidRPr="007739C8" w:rsidRDefault="007739C8" w:rsidP="007739C8">
      <w:pPr>
        <w:widowControl w:val="0"/>
        <w:tabs>
          <w:tab w:val="left" w:pos="1010"/>
        </w:tabs>
        <w:autoSpaceDE w:val="0"/>
        <w:autoSpaceDN w:val="0"/>
        <w:spacing w:before="120" w:after="120" w:line="360" w:lineRule="auto"/>
        <w:jc w:val="both"/>
        <w:rPr>
          <w:sz w:val="26"/>
          <w:szCs w:val="26"/>
        </w:rPr>
      </w:pPr>
      <w:r>
        <w:rPr>
          <w:sz w:val="26"/>
          <w:szCs w:val="26"/>
        </w:rPr>
        <w:tab/>
      </w:r>
      <w:r w:rsidRPr="007739C8">
        <w:rPr>
          <w:sz w:val="26"/>
          <w:szCs w:val="26"/>
        </w:rPr>
        <w:t>2960-S bao gồm FlexStack chuyển xếp chồng khả năng với 1 và 10 kết nối Gigabit, và nguồn qua Ethernet Plus</w:t>
      </w:r>
      <w:r>
        <w:rPr>
          <w:sz w:val="26"/>
          <w:szCs w:val="26"/>
        </w:rPr>
        <w:t>.</w:t>
      </w:r>
    </w:p>
    <w:p w14:paraId="12335BEF" w14:textId="24613DD6" w:rsidR="007739C8" w:rsidRPr="007739C8" w:rsidRDefault="007739C8" w:rsidP="007739C8">
      <w:pPr>
        <w:widowControl w:val="0"/>
        <w:tabs>
          <w:tab w:val="left" w:pos="1010"/>
        </w:tabs>
        <w:autoSpaceDE w:val="0"/>
        <w:autoSpaceDN w:val="0"/>
        <w:spacing w:before="120" w:after="120" w:line="360" w:lineRule="auto"/>
        <w:jc w:val="both"/>
        <w:rPr>
          <w:sz w:val="26"/>
          <w:szCs w:val="26"/>
        </w:rPr>
      </w:pPr>
      <w:r>
        <w:rPr>
          <w:sz w:val="26"/>
          <w:szCs w:val="26"/>
        </w:rPr>
        <w:tab/>
      </w:r>
      <w:r w:rsidRPr="007739C8">
        <w:rPr>
          <w:sz w:val="26"/>
          <w:szCs w:val="26"/>
        </w:rPr>
        <w:t>Cisco 2960 Switch kết nối nhanh chóng cung cấp truy cập Ethernet.</w:t>
      </w:r>
    </w:p>
    <w:p w14:paraId="5DCAFEE8" w14:textId="77777777" w:rsidR="009B1EBF" w:rsidRDefault="007739C8" w:rsidP="007739C8">
      <w:pPr>
        <w:widowControl w:val="0"/>
        <w:tabs>
          <w:tab w:val="left" w:pos="1010"/>
        </w:tabs>
        <w:autoSpaceDE w:val="0"/>
        <w:autoSpaceDN w:val="0"/>
        <w:spacing w:before="120" w:after="120" w:line="360" w:lineRule="auto"/>
        <w:jc w:val="both"/>
        <w:rPr>
          <w:sz w:val="26"/>
          <w:szCs w:val="26"/>
        </w:rPr>
      </w:pPr>
      <w:r>
        <w:rPr>
          <w:sz w:val="26"/>
          <w:szCs w:val="26"/>
        </w:rPr>
        <w:tab/>
      </w:r>
      <w:r w:rsidRPr="007739C8">
        <w:rPr>
          <w:sz w:val="26"/>
          <w:szCs w:val="26"/>
        </w:rPr>
        <w:t>Cisco 2960-S và 2960 Series được truy cập cố định cấu hình thiết bị chuyển</w:t>
      </w:r>
      <w:r>
        <w:rPr>
          <w:sz w:val="26"/>
          <w:szCs w:val="26"/>
        </w:rPr>
        <w:t xml:space="preserve"> </w:t>
      </w:r>
      <w:r w:rsidRPr="007739C8">
        <w:rPr>
          <w:sz w:val="26"/>
          <w:szCs w:val="26"/>
        </w:rPr>
        <w:t>mạch thiết kế cho các doanh nghiệp, thị trường cỡ vừa, và mạng lưới chi nhánh văn phòng để cung cấp thấp hơn tổng chi phí sở hữu.</w:t>
      </w:r>
      <w:r>
        <w:rPr>
          <w:sz w:val="26"/>
          <w:szCs w:val="26"/>
        </w:rPr>
        <w:t xml:space="preserve">  </w:t>
      </w:r>
    </w:p>
    <w:p w14:paraId="01E645A7" w14:textId="576105A3" w:rsidR="00476C62" w:rsidRDefault="009B1EBF" w:rsidP="007739C8">
      <w:pPr>
        <w:widowControl w:val="0"/>
        <w:tabs>
          <w:tab w:val="left" w:pos="1010"/>
        </w:tabs>
        <w:autoSpaceDE w:val="0"/>
        <w:autoSpaceDN w:val="0"/>
        <w:spacing w:before="120" w:after="120" w:line="360" w:lineRule="auto"/>
        <w:jc w:val="both"/>
        <w:rPr>
          <w:sz w:val="26"/>
          <w:szCs w:val="26"/>
        </w:rPr>
      </w:pPr>
      <w:r>
        <w:rPr>
          <w:sz w:val="26"/>
          <w:szCs w:val="26"/>
        </w:rPr>
        <w:tab/>
      </w:r>
      <w:r w:rsidR="00476C62">
        <w:rPr>
          <w:sz w:val="26"/>
          <w:szCs w:val="26"/>
        </w:rPr>
        <w:t xml:space="preserve">Hiện tại giá bán </w:t>
      </w:r>
      <w:r w:rsidR="00476C62" w:rsidRPr="009B1EBF">
        <w:rPr>
          <w:sz w:val="26"/>
          <w:szCs w:val="26"/>
        </w:rPr>
        <w:t xml:space="preserve">Switch Cisco </w:t>
      </w:r>
      <w:r w:rsidR="00476C62">
        <w:rPr>
          <w:sz w:val="26"/>
          <w:szCs w:val="26"/>
        </w:rPr>
        <w:t xml:space="preserve">2960-24TT tại </w:t>
      </w:r>
      <w:r w:rsidR="00476C62" w:rsidRPr="00E03BD6">
        <w:rPr>
          <w:sz w:val="26"/>
          <w:szCs w:val="26"/>
        </w:rPr>
        <w:t>ciscosaigon.com</w:t>
      </w:r>
      <w:r w:rsidR="00476C62">
        <w:rPr>
          <w:sz w:val="26"/>
          <w:szCs w:val="26"/>
        </w:rPr>
        <w:t xml:space="preserve"> là 16.200.000 vnđ.</w:t>
      </w:r>
      <w:r w:rsidR="004D7A5F">
        <w:rPr>
          <w:sz w:val="26"/>
          <w:szCs w:val="26"/>
        </w:rPr>
        <w:t xml:space="preserve"> </w:t>
      </w:r>
      <w:r>
        <w:rPr>
          <w:sz w:val="26"/>
          <w:szCs w:val="26"/>
        </w:rPr>
        <w:t>Trong mô hình Ngân Hàng Tiên Phong</w:t>
      </w:r>
      <w:r w:rsidR="00E03BD6">
        <w:rPr>
          <w:sz w:val="26"/>
          <w:szCs w:val="26"/>
        </w:rPr>
        <w:t xml:space="preserve"> được sử dụng</w:t>
      </w:r>
      <w:r w:rsidR="00476C62">
        <w:rPr>
          <w:sz w:val="26"/>
          <w:szCs w:val="26"/>
        </w:rPr>
        <w:t xml:space="preserve"> 3 </w:t>
      </w:r>
      <w:r w:rsidR="00476C62" w:rsidRPr="009B1EBF">
        <w:rPr>
          <w:sz w:val="26"/>
          <w:szCs w:val="26"/>
        </w:rPr>
        <w:t>Switch</w:t>
      </w:r>
      <w:r w:rsidR="0020068C">
        <w:rPr>
          <w:sz w:val="26"/>
          <w:szCs w:val="26"/>
        </w:rPr>
        <w:t xml:space="preserve"> 2960-24TT</w:t>
      </w:r>
      <w:r w:rsidR="00476C62" w:rsidRPr="009B1EBF">
        <w:rPr>
          <w:sz w:val="26"/>
          <w:szCs w:val="26"/>
        </w:rPr>
        <w:t xml:space="preserve"> </w:t>
      </w:r>
      <w:r w:rsidR="00476C62">
        <w:rPr>
          <w:sz w:val="26"/>
          <w:szCs w:val="26"/>
        </w:rPr>
        <w:t>tổng giá tiền là 48.600.000 vnđ.</w:t>
      </w:r>
    </w:p>
    <w:p w14:paraId="2C4A7B54" w14:textId="173050C1" w:rsidR="0033173D" w:rsidRPr="00D705E5" w:rsidRDefault="0033173D" w:rsidP="0076792B">
      <w:pPr>
        <w:widowControl w:val="0"/>
        <w:tabs>
          <w:tab w:val="left" w:pos="1010"/>
        </w:tabs>
        <w:autoSpaceDE w:val="0"/>
        <w:autoSpaceDN w:val="0"/>
        <w:spacing w:before="120" w:after="120" w:line="360" w:lineRule="auto"/>
        <w:jc w:val="both"/>
        <w:outlineLvl w:val="2"/>
        <w:rPr>
          <w:b/>
          <w:bCs/>
          <w:i/>
          <w:iCs/>
          <w:sz w:val="28"/>
          <w:szCs w:val="28"/>
        </w:rPr>
      </w:pPr>
      <w:bookmarkStart w:id="127" w:name="_Toc91792929"/>
      <w:bookmarkStart w:id="128" w:name="_Toc91793297"/>
      <w:bookmarkStart w:id="129" w:name="_Toc91798350"/>
      <w:r w:rsidRPr="00D705E5">
        <w:rPr>
          <w:b/>
          <w:bCs/>
          <w:i/>
          <w:iCs/>
          <w:sz w:val="28"/>
          <w:szCs w:val="28"/>
        </w:rPr>
        <w:t xml:space="preserve">2.5.3 </w:t>
      </w:r>
      <w:r w:rsidR="009B2CFB" w:rsidRPr="00D705E5">
        <w:rPr>
          <w:b/>
          <w:bCs/>
          <w:i/>
          <w:iCs/>
          <w:sz w:val="28"/>
          <w:szCs w:val="28"/>
        </w:rPr>
        <w:t>Access Point</w:t>
      </w:r>
      <w:bookmarkEnd w:id="127"/>
      <w:bookmarkEnd w:id="128"/>
      <w:bookmarkEnd w:id="129"/>
    </w:p>
    <w:p w14:paraId="0D7FA1E4" w14:textId="283037B6" w:rsidR="0059786D" w:rsidRP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 xml:space="preserve">Access point (AP) là một thiết bị tạo ra một mạng không dây cục bộ, hoặc WLAN, thường trong một văn phòng hoặc tòa nhà lớn. Một điểm truy cập access point </w:t>
      </w:r>
      <w:r w:rsidRPr="0059786D">
        <w:rPr>
          <w:sz w:val="26"/>
          <w:szCs w:val="26"/>
        </w:rPr>
        <w:lastRenderedPageBreak/>
        <w:t>là một trạm truyền và nhận dữ liệu. Có thể gọi chúng là bộ thu phát wifi.</w:t>
      </w:r>
    </w:p>
    <w:p w14:paraId="3021C0D8" w14:textId="1CC3BB74" w:rsidR="0059786D" w:rsidRP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Một điểm truy cập Access Point kết nối người dùng với những người dùng khác trong cùng một mạng. Ngoài ra chúng còn đóng vai trò là điểm kết nối giữa mạng WLAN và mạng dây cố định. Trong một khu vực mạng được xác định thì mỗi điểm truy cập Access Point có thể phục vụ nhiều người dùng. Nếu khi mọi người di chuyển ra ngoài phạm vi của một điểm truy cập, thì chúng sẽ tự động được chuyển sang điểm tiếp theo.</w:t>
      </w:r>
    </w:p>
    <w:p w14:paraId="00D0E067" w14:textId="0A2F799F" w:rsidR="0059786D" w:rsidRP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Cho số lượng người truy cập nhiều hơn</w:t>
      </w:r>
      <w:r>
        <w:rPr>
          <w:sz w:val="26"/>
          <w:szCs w:val="26"/>
        </w:rPr>
        <w:t>: n</w:t>
      </w:r>
      <w:r w:rsidRPr="0059786D">
        <w:rPr>
          <w:sz w:val="26"/>
          <w:szCs w:val="26"/>
        </w:rPr>
        <w:t>ếu một bộ định tuyến không dây thông thường thì chỉ hỗ trợ tối đa khoảng từ 10 đến 20 người truy cập cùng một lúc. Nhưng đối với thiết bị Access point có thể cho phép hơn 50 hoặc thậm chí hàng trăm người dùng truy cập. Bên cạnh đó thiết bị này còn có khả năng gửi và nhận tín hiệu mạnh hơn do dù có nhiều người truy cập.</w:t>
      </w:r>
    </w:p>
    <w:p w14:paraId="51A842F9" w14:textId="0FCDD0A4" w:rsidR="0059786D" w:rsidRP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Đem đến không gian truyền rộng hơn</w:t>
      </w:r>
      <w:r>
        <w:rPr>
          <w:sz w:val="26"/>
          <w:szCs w:val="26"/>
        </w:rPr>
        <w:t>: v</w:t>
      </w:r>
      <w:r w:rsidRPr="0059786D">
        <w:rPr>
          <w:sz w:val="26"/>
          <w:szCs w:val="26"/>
        </w:rPr>
        <w:t>ới một thiết bị Access point sẽ đem đến khoảng cách xa lên tới 100-300 mét. Đối với các điểm truy cập không dây sẽ tăng và mở rộng vùng phủ sóng rất nhiều lần. Nên thiết bị này phù hợp với nơi có diện tích rộng, các doanh nghiệp lớn, các tòa nhà cao tầng...</w:t>
      </w:r>
    </w:p>
    <w:p w14:paraId="23751EA3" w14:textId="17128086" w:rsidR="0059786D" w:rsidRP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Đem đến một mạng linh hoạt</w:t>
      </w:r>
      <w:r>
        <w:rPr>
          <w:sz w:val="26"/>
          <w:szCs w:val="26"/>
        </w:rPr>
        <w:t>: n</w:t>
      </w:r>
      <w:r w:rsidRPr="0059786D">
        <w:rPr>
          <w:sz w:val="26"/>
          <w:szCs w:val="26"/>
        </w:rPr>
        <w:t>gười dùng có thể lựa chọn nhiều chế độ đối  với Access point và mạng này rất linh hoạt, chẳng hạn như: máy khách không dây, cầu không dây, cầu đa điểm,...Với sự hợp tác của bộ điều khiển AP không dây nên có thể được quản lý theo cách tập trung dễ dàng hơn.</w:t>
      </w:r>
    </w:p>
    <w:p w14:paraId="16EF3D06" w14:textId="775A3EE5" w:rsidR="0059786D" w:rsidRDefault="0059786D" w:rsidP="0059786D">
      <w:pPr>
        <w:widowControl w:val="0"/>
        <w:tabs>
          <w:tab w:val="left" w:pos="1010"/>
        </w:tabs>
        <w:autoSpaceDE w:val="0"/>
        <w:autoSpaceDN w:val="0"/>
        <w:spacing w:before="120" w:after="120" w:line="360" w:lineRule="auto"/>
        <w:jc w:val="both"/>
        <w:rPr>
          <w:sz w:val="26"/>
          <w:szCs w:val="26"/>
        </w:rPr>
      </w:pPr>
      <w:r>
        <w:rPr>
          <w:sz w:val="26"/>
          <w:szCs w:val="26"/>
        </w:rPr>
        <w:tab/>
      </w:r>
      <w:r w:rsidRPr="0059786D">
        <w:rPr>
          <w:sz w:val="26"/>
          <w:szCs w:val="26"/>
        </w:rPr>
        <w:t>Chức năng của Access Point</w:t>
      </w:r>
      <w:r w:rsidR="00BF2184">
        <w:rPr>
          <w:sz w:val="26"/>
          <w:szCs w:val="26"/>
        </w:rPr>
        <w:t>:</w:t>
      </w:r>
    </w:p>
    <w:p w14:paraId="52A92961" w14:textId="0D35C04C" w:rsidR="0059786D" w:rsidRPr="0059786D" w:rsidRDefault="0059786D" w:rsidP="0059786D">
      <w:pPr>
        <w:pStyle w:val="ListParagraph"/>
        <w:widowControl w:val="0"/>
        <w:numPr>
          <w:ilvl w:val="0"/>
          <w:numId w:val="29"/>
        </w:numPr>
        <w:tabs>
          <w:tab w:val="left" w:pos="1010"/>
        </w:tabs>
        <w:autoSpaceDE w:val="0"/>
        <w:autoSpaceDN w:val="0"/>
        <w:spacing w:before="120" w:after="120" w:line="360" w:lineRule="auto"/>
        <w:jc w:val="both"/>
        <w:rPr>
          <w:sz w:val="26"/>
          <w:szCs w:val="26"/>
        </w:rPr>
      </w:pPr>
      <w:r w:rsidRPr="0059786D">
        <w:rPr>
          <w:sz w:val="26"/>
          <w:szCs w:val="26"/>
        </w:rPr>
        <w:t>Cung cấp một nền tảng cho các thiết bị khác nhau để giao tiếp với nhau. Có chức năng bảo vệ tường lửa và mật khẩu, nên đảm bảo cho việc kết nối luôn an toàn từ bên ngoài mạng.</w:t>
      </w:r>
    </w:p>
    <w:p w14:paraId="41771410" w14:textId="77777777" w:rsidR="0059786D" w:rsidRDefault="0059786D" w:rsidP="00A5065F">
      <w:pPr>
        <w:pStyle w:val="ListParagraph"/>
        <w:widowControl w:val="0"/>
        <w:numPr>
          <w:ilvl w:val="0"/>
          <w:numId w:val="29"/>
        </w:numPr>
        <w:tabs>
          <w:tab w:val="left" w:pos="1010"/>
        </w:tabs>
        <w:autoSpaceDE w:val="0"/>
        <w:autoSpaceDN w:val="0"/>
        <w:spacing w:before="120" w:after="120" w:line="360" w:lineRule="auto"/>
        <w:jc w:val="both"/>
        <w:rPr>
          <w:sz w:val="26"/>
          <w:szCs w:val="26"/>
        </w:rPr>
      </w:pPr>
      <w:r w:rsidRPr="0059786D">
        <w:rPr>
          <w:sz w:val="26"/>
          <w:szCs w:val="26"/>
        </w:rPr>
        <w:t xml:space="preserve">Cấu tạo của Access Point giống như Switch nên nó cũng có chức năng </w:t>
      </w:r>
      <w:r w:rsidRPr="0059786D">
        <w:rPr>
          <w:sz w:val="26"/>
          <w:szCs w:val="26"/>
        </w:rPr>
        <w:lastRenderedPageBreak/>
        <w:t>chuyển đổi từ mạng có dây sang mạng không dây và phát wifi cho các thiết bị khác sử dụng.</w:t>
      </w:r>
    </w:p>
    <w:p w14:paraId="001CB8DC" w14:textId="77777777" w:rsidR="0059786D" w:rsidRDefault="0059786D" w:rsidP="00DF48FB">
      <w:pPr>
        <w:pStyle w:val="ListParagraph"/>
        <w:widowControl w:val="0"/>
        <w:numPr>
          <w:ilvl w:val="0"/>
          <w:numId w:val="29"/>
        </w:numPr>
        <w:tabs>
          <w:tab w:val="left" w:pos="1010"/>
        </w:tabs>
        <w:autoSpaceDE w:val="0"/>
        <w:autoSpaceDN w:val="0"/>
        <w:spacing w:before="120" w:after="120" w:line="360" w:lineRule="auto"/>
        <w:jc w:val="both"/>
        <w:rPr>
          <w:sz w:val="26"/>
          <w:szCs w:val="26"/>
        </w:rPr>
      </w:pPr>
      <w:r w:rsidRPr="0059786D">
        <w:rPr>
          <w:sz w:val="26"/>
          <w:szCs w:val="26"/>
        </w:rPr>
        <w:t>Access Point có thêm chức năng giúp kết nối tất cả các thiết bị có hỗ trợ kết nối không dây với mạng cục bộ sử dụng dây. Nhưng chúng chỉ kết nối mạng dây và wifi chứ không cấp phát địa chỉ IP như Modem.</w:t>
      </w:r>
    </w:p>
    <w:p w14:paraId="4DFC5398" w14:textId="1A0D0244" w:rsidR="000665AB" w:rsidRPr="0059786D" w:rsidRDefault="0059786D" w:rsidP="00DF48FB">
      <w:pPr>
        <w:pStyle w:val="ListParagraph"/>
        <w:widowControl w:val="0"/>
        <w:numPr>
          <w:ilvl w:val="0"/>
          <w:numId w:val="29"/>
        </w:numPr>
        <w:tabs>
          <w:tab w:val="left" w:pos="1010"/>
        </w:tabs>
        <w:autoSpaceDE w:val="0"/>
        <w:autoSpaceDN w:val="0"/>
        <w:spacing w:before="120" w:after="120" w:line="360" w:lineRule="auto"/>
        <w:jc w:val="both"/>
        <w:rPr>
          <w:sz w:val="26"/>
          <w:szCs w:val="26"/>
        </w:rPr>
      </w:pPr>
      <w:r w:rsidRPr="0059786D">
        <w:rPr>
          <w:sz w:val="26"/>
          <w:szCs w:val="26"/>
        </w:rPr>
        <w:t>Access Point cũng là bộ phát wifi thống nhất cho môi trường kinh doanh đa người dùng. Đây là thiết bị rất phù hợp với các doanh nghiệp, khách sạn, nhà hàng....</w:t>
      </w:r>
    </w:p>
    <w:p w14:paraId="5B743386" w14:textId="00954535" w:rsidR="00A73A9A" w:rsidRDefault="0044421F" w:rsidP="00A73A9A">
      <w:pPr>
        <w:widowControl w:val="0"/>
        <w:tabs>
          <w:tab w:val="left" w:pos="1010"/>
        </w:tabs>
        <w:autoSpaceDE w:val="0"/>
        <w:autoSpaceDN w:val="0"/>
        <w:spacing w:before="120" w:after="120" w:line="360" w:lineRule="auto"/>
        <w:jc w:val="both"/>
        <w:rPr>
          <w:sz w:val="26"/>
          <w:szCs w:val="26"/>
        </w:rPr>
      </w:pPr>
      <w:r>
        <w:rPr>
          <w:sz w:val="26"/>
          <w:szCs w:val="26"/>
        </w:rPr>
        <w:tab/>
      </w:r>
      <w:r w:rsidR="00A73A9A">
        <w:rPr>
          <w:sz w:val="26"/>
          <w:szCs w:val="26"/>
        </w:rPr>
        <w:t xml:space="preserve">Hiện tại giá bán </w:t>
      </w:r>
      <w:r w:rsidR="00A73A9A" w:rsidRPr="00A73A9A">
        <w:rPr>
          <w:sz w:val="26"/>
          <w:szCs w:val="26"/>
        </w:rPr>
        <w:t>Access Point</w:t>
      </w:r>
      <w:r w:rsidR="00A73A9A">
        <w:rPr>
          <w:sz w:val="26"/>
          <w:szCs w:val="26"/>
        </w:rPr>
        <w:t xml:space="preserve"> – PT tại </w:t>
      </w:r>
      <w:r w:rsidR="00A73A9A" w:rsidRPr="00A73A9A">
        <w:rPr>
          <w:sz w:val="26"/>
          <w:szCs w:val="26"/>
        </w:rPr>
        <w:t>vnsup.com</w:t>
      </w:r>
      <w:r w:rsidR="00A73A9A">
        <w:rPr>
          <w:sz w:val="26"/>
          <w:szCs w:val="26"/>
        </w:rPr>
        <w:t xml:space="preserve"> là 4.853.000 vnđ.</w:t>
      </w:r>
    </w:p>
    <w:p w14:paraId="13E97E97" w14:textId="4F1E86F1" w:rsidR="00A73A9A" w:rsidRDefault="00A73A9A" w:rsidP="00A73A9A">
      <w:pPr>
        <w:widowControl w:val="0"/>
        <w:tabs>
          <w:tab w:val="left" w:pos="1010"/>
        </w:tabs>
        <w:autoSpaceDE w:val="0"/>
        <w:autoSpaceDN w:val="0"/>
        <w:spacing w:before="120" w:after="120" w:line="360" w:lineRule="auto"/>
        <w:jc w:val="both"/>
        <w:rPr>
          <w:sz w:val="26"/>
          <w:szCs w:val="26"/>
        </w:rPr>
      </w:pPr>
      <w:r>
        <w:rPr>
          <w:sz w:val="26"/>
          <w:szCs w:val="26"/>
        </w:rPr>
        <w:tab/>
        <w:t xml:space="preserve">Trong mô hình Ngân Hàng Tiên Phong được sử dụng 3 </w:t>
      </w:r>
      <w:r w:rsidRPr="00A73A9A">
        <w:rPr>
          <w:sz w:val="26"/>
          <w:szCs w:val="26"/>
        </w:rPr>
        <w:t>Access Point</w:t>
      </w:r>
      <w:r>
        <w:rPr>
          <w:sz w:val="26"/>
          <w:szCs w:val="26"/>
        </w:rPr>
        <w:t xml:space="preserve"> – PT tổng giá tiền là 14.559.000 vnđ.</w:t>
      </w:r>
    </w:p>
    <w:p w14:paraId="39B345C0" w14:textId="6B4187D3" w:rsidR="0033173D" w:rsidRPr="00D705E5" w:rsidRDefault="0033173D" w:rsidP="0076792B">
      <w:pPr>
        <w:widowControl w:val="0"/>
        <w:tabs>
          <w:tab w:val="left" w:pos="1010"/>
        </w:tabs>
        <w:autoSpaceDE w:val="0"/>
        <w:autoSpaceDN w:val="0"/>
        <w:spacing w:before="120" w:after="120" w:line="360" w:lineRule="auto"/>
        <w:jc w:val="both"/>
        <w:outlineLvl w:val="2"/>
        <w:rPr>
          <w:b/>
          <w:bCs/>
          <w:i/>
          <w:iCs/>
          <w:sz w:val="28"/>
          <w:szCs w:val="28"/>
        </w:rPr>
      </w:pPr>
      <w:bookmarkStart w:id="130" w:name="_Toc91792930"/>
      <w:bookmarkStart w:id="131" w:name="_Toc91793298"/>
      <w:bookmarkStart w:id="132" w:name="_Toc91798351"/>
      <w:r w:rsidRPr="00D705E5">
        <w:rPr>
          <w:b/>
          <w:bCs/>
          <w:i/>
          <w:iCs/>
          <w:sz w:val="28"/>
          <w:szCs w:val="28"/>
        </w:rPr>
        <w:t>2.5.</w:t>
      </w:r>
      <w:r w:rsidR="007B16DA" w:rsidRPr="00D705E5">
        <w:rPr>
          <w:b/>
          <w:bCs/>
          <w:i/>
          <w:iCs/>
          <w:sz w:val="28"/>
          <w:szCs w:val="28"/>
        </w:rPr>
        <w:t>4</w:t>
      </w:r>
      <w:r w:rsidRPr="00D705E5">
        <w:rPr>
          <w:b/>
          <w:bCs/>
          <w:i/>
          <w:iCs/>
          <w:sz w:val="28"/>
          <w:szCs w:val="28"/>
        </w:rPr>
        <w:t xml:space="preserve"> </w:t>
      </w:r>
      <w:r w:rsidR="009B2CFB" w:rsidRPr="00D705E5">
        <w:rPr>
          <w:b/>
          <w:bCs/>
          <w:i/>
          <w:iCs/>
          <w:sz w:val="28"/>
          <w:szCs w:val="28"/>
        </w:rPr>
        <w:t>Printer</w:t>
      </w:r>
      <w:bookmarkEnd w:id="130"/>
      <w:bookmarkEnd w:id="131"/>
      <w:bookmarkEnd w:id="132"/>
    </w:p>
    <w:p w14:paraId="5E12BCB1" w14:textId="459C69D5" w:rsidR="007B16DA" w:rsidRPr="007B16DA" w:rsidRDefault="00090124" w:rsidP="00090124">
      <w:pPr>
        <w:widowControl w:val="0"/>
        <w:tabs>
          <w:tab w:val="left" w:pos="1010"/>
        </w:tabs>
        <w:autoSpaceDE w:val="0"/>
        <w:autoSpaceDN w:val="0"/>
        <w:spacing w:before="120" w:after="120" w:line="360" w:lineRule="auto"/>
        <w:jc w:val="both"/>
        <w:rPr>
          <w:sz w:val="28"/>
          <w:szCs w:val="28"/>
        </w:rPr>
      </w:pPr>
      <w:r>
        <w:rPr>
          <w:sz w:val="28"/>
          <w:szCs w:val="28"/>
        </w:rPr>
        <w:tab/>
      </w:r>
      <w:r w:rsidR="007B16DA" w:rsidRPr="007B16DA">
        <w:rPr>
          <w:sz w:val="28"/>
          <w:szCs w:val="28"/>
        </w:rPr>
        <w:t xml:space="preserve">Tính năng chung của máy </w:t>
      </w:r>
      <w:r w:rsidR="007B16DA">
        <w:rPr>
          <w:sz w:val="28"/>
          <w:szCs w:val="28"/>
        </w:rPr>
        <w:t>in</w:t>
      </w:r>
    </w:p>
    <w:p w14:paraId="47C27FFF" w14:textId="62187407" w:rsidR="007B16DA" w:rsidRPr="00090124" w:rsidRDefault="007B16DA" w:rsidP="00090124">
      <w:pPr>
        <w:pStyle w:val="ListParagraph"/>
        <w:widowControl w:val="0"/>
        <w:numPr>
          <w:ilvl w:val="1"/>
          <w:numId w:val="34"/>
        </w:numPr>
        <w:tabs>
          <w:tab w:val="left" w:pos="1010"/>
        </w:tabs>
        <w:autoSpaceDE w:val="0"/>
        <w:autoSpaceDN w:val="0"/>
        <w:spacing w:before="120" w:after="120" w:line="360" w:lineRule="auto"/>
        <w:jc w:val="both"/>
        <w:rPr>
          <w:sz w:val="28"/>
          <w:szCs w:val="28"/>
        </w:rPr>
      </w:pPr>
      <w:r w:rsidRPr="00090124">
        <w:rPr>
          <w:sz w:val="28"/>
          <w:szCs w:val="28"/>
        </w:rPr>
        <w:t>Gồm các chức năng chính: scan, in, photocopy, fax</w:t>
      </w:r>
    </w:p>
    <w:p w14:paraId="43E325B4" w14:textId="6B120E9C" w:rsidR="007B16DA" w:rsidRPr="00090124" w:rsidRDefault="007B16DA" w:rsidP="00090124">
      <w:pPr>
        <w:pStyle w:val="ListParagraph"/>
        <w:widowControl w:val="0"/>
        <w:numPr>
          <w:ilvl w:val="1"/>
          <w:numId w:val="34"/>
        </w:numPr>
        <w:tabs>
          <w:tab w:val="left" w:pos="1010"/>
        </w:tabs>
        <w:autoSpaceDE w:val="0"/>
        <w:autoSpaceDN w:val="0"/>
        <w:spacing w:before="120" w:after="120" w:line="360" w:lineRule="auto"/>
        <w:jc w:val="both"/>
        <w:rPr>
          <w:sz w:val="28"/>
          <w:szCs w:val="28"/>
        </w:rPr>
      </w:pPr>
      <w:r w:rsidRPr="00090124">
        <w:rPr>
          <w:sz w:val="28"/>
          <w:szCs w:val="28"/>
        </w:rPr>
        <w:t>Chống bám mực thông minh.</w:t>
      </w:r>
    </w:p>
    <w:p w14:paraId="7E62A7C3" w14:textId="6D8B4332" w:rsidR="007B16DA" w:rsidRPr="00090124" w:rsidRDefault="007B16DA" w:rsidP="00090124">
      <w:pPr>
        <w:pStyle w:val="ListParagraph"/>
        <w:widowControl w:val="0"/>
        <w:numPr>
          <w:ilvl w:val="1"/>
          <w:numId w:val="34"/>
        </w:numPr>
        <w:tabs>
          <w:tab w:val="left" w:pos="1010"/>
        </w:tabs>
        <w:autoSpaceDE w:val="0"/>
        <w:autoSpaceDN w:val="0"/>
        <w:spacing w:before="120" w:after="120" w:line="360" w:lineRule="auto"/>
        <w:jc w:val="both"/>
        <w:rPr>
          <w:sz w:val="28"/>
          <w:szCs w:val="28"/>
        </w:rPr>
      </w:pPr>
      <w:r w:rsidRPr="00090124">
        <w:rPr>
          <w:sz w:val="28"/>
          <w:szCs w:val="28"/>
        </w:rPr>
        <w:t>Tái sử dụng mực thải hiện đại.</w:t>
      </w:r>
    </w:p>
    <w:p w14:paraId="1FA7B8F9" w14:textId="097E5A41" w:rsidR="000665AB" w:rsidRPr="00090124" w:rsidRDefault="007B16DA" w:rsidP="00090124">
      <w:pPr>
        <w:pStyle w:val="ListParagraph"/>
        <w:widowControl w:val="0"/>
        <w:numPr>
          <w:ilvl w:val="1"/>
          <w:numId w:val="34"/>
        </w:numPr>
        <w:tabs>
          <w:tab w:val="left" w:pos="1010"/>
        </w:tabs>
        <w:autoSpaceDE w:val="0"/>
        <w:autoSpaceDN w:val="0"/>
        <w:spacing w:before="120" w:after="120" w:line="360" w:lineRule="auto"/>
        <w:jc w:val="both"/>
        <w:rPr>
          <w:sz w:val="28"/>
          <w:szCs w:val="28"/>
        </w:rPr>
      </w:pPr>
      <w:r w:rsidRPr="00090124">
        <w:rPr>
          <w:sz w:val="28"/>
          <w:szCs w:val="28"/>
        </w:rPr>
        <w:t>Tự động đảo mặt bản sao.</w:t>
      </w:r>
    </w:p>
    <w:p w14:paraId="10BD96C2" w14:textId="45A77E13" w:rsidR="007B16DA" w:rsidRPr="007B16DA" w:rsidRDefault="00090124" w:rsidP="00090124">
      <w:pPr>
        <w:widowControl w:val="0"/>
        <w:tabs>
          <w:tab w:val="left" w:pos="1010"/>
        </w:tabs>
        <w:autoSpaceDE w:val="0"/>
        <w:autoSpaceDN w:val="0"/>
        <w:spacing w:before="120" w:after="120" w:line="360" w:lineRule="auto"/>
        <w:jc w:val="both"/>
        <w:rPr>
          <w:sz w:val="26"/>
          <w:szCs w:val="26"/>
        </w:rPr>
      </w:pPr>
      <w:r>
        <w:rPr>
          <w:sz w:val="26"/>
          <w:szCs w:val="26"/>
        </w:rPr>
        <w:tab/>
      </w:r>
      <w:r w:rsidR="007B16DA" w:rsidRPr="007B16DA">
        <w:rPr>
          <w:sz w:val="26"/>
          <w:szCs w:val="26"/>
        </w:rPr>
        <w:t xml:space="preserve">Hiện tại giá bán Printer tại </w:t>
      </w:r>
      <w:hyperlink r:id="rId14" w:history="1">
        <w:r w:rsidR="00017EEF" w:rsidRPr="00591663">
          <w:rPr>
            <w:rStyle w:val="Hyperlink"/>
            <w:sz w:val="26"/>
            <w:szCs w:val="26"/>
          </w:rPr>
          <w:t>fptshop.com.vn</w:t>
        </w:r>
      </w:hyperlink>
      <w:r w:rsidR="00017EEF">
        <w:rPr>
          <w:sz w:val="26"/>
          <w:szCs w:val="26"/>
        </w:rPr>
        <w:t xml:space="preserve"> </w:t>
      </w:r>
      <w:r w:rsidR="007B16DA" w:rsidRPr="007B16DA">
        <w:rPr>
          <w:sz w:val="26"/>
          <w:szCs w:val="26"/>
        </w:rPr>
        <w:t xml:space="preserve">là </w:t>
      </w:r>
      <w:r w:rsidR="00017EEF">
        <w:rPr>
          <w:sz w:val="26"/>
          <w:szCs w:val="26"/>
        </w:rPr>
        <w:t>8.000.000</w:t>
      </w:r>
      <w:r w:rsidR="007B16DA" w:rsidRPr="007B16DA">
        <w:rPr>
          <w:sz w:val="26"/>
          <w:szCs w:val="26"/>
        </w:rPr>
        <w:t xml:space="preserve"> vnđ.</w:t>
      </w:r>
    </w:p>
    <w:p w14:paraId="544D3F9B" w14:textId="35C44568" w:rsidR="007B16DA" w:rsidRPr="007B16DA" w:rsidRDefault="00090124" w:rsidP="00090124">
      <w:pPr>
        <w:widowControl w:val="0"/>
        <w:tabs>
          <w:tab w:val="left" w:pos="1010"/>
        </w:tabs>
        <w:autoSpaceDE w:val="0"/>
        <w:autoSpaceDN w:val="0"/>
        <w:spacing w:before="120" w:after="120" w:line="360" w:lineRule="auto"/>
        <w:jc w:val="both"/>
        <w:rPr>
          <w:sz w:val="26"/>
          <w:szCs w:val="26"/>
        </w:rPr>
      </w:pPr>
      <w:r>
        <w:rPr>
          <w:sz w:val="26"/>
          <w:szCs w:val="26"/>
        </w:rPr>
        <w:tab/>
      </w:r>
      <w:r w:rsidR="007B16DA" w:rsidRPr="007B16DA">
        <w:rPr>
          <w:sz w:val="26"/>
          <w:szCs w:val="26"/>
        </w:rPr>
        <w:t xml:space="preserve">Trong mô hình Ngân Hàng Tiên Phong được sử dụng </w:t>
      </w:r>
      <w:r w:rsidR="00017EEF">
        <w:rPr>
          <w:sz w:val="26"/>
          <w:szCs w:val="26"/>
        </w:rPr>
        <w:t xml:space="preserve">9 </w:t>
      </w:r>
      <w:r w:rsidR="00017EEF" w:rsidRPr="007B16DA">
        <w:rPr>
          <w:sz w:val="26"/>
          <w:szCs w:val="26"/>
        </w:rPr>
        <w:t>Printer</w:t>
      </w:r>
      <w:r w:rsidR="007B16DA" w:rsidRPr="007B16DA">
        <w:rPr>
          <w:sz w:val="26"/>
          <w:szCs w:val="26"/>
        </w:rPr>
        <w:t xml:space="preserve"> tổng giá tiền là </w:t>
      </w:r>
      <w:r w:rsidR="00017EEF">
        <w:rPr>
          <w:sz w:val="26"/>
          <w:szCs w:val="26"/>
        </w:rPr>
        <w:t xml:space="preserve">72.000.000 </w:t>
      </w:r>
      <w:r w:rsidR="007B16DA" w:rsidRPr="007B16DA">
        <w:rPr>
          <w:sz w:val="26"/>
          <w:szCs w:val="26"/>
        </w:rPr>
        <w:t>vnđ.</w:t>
      </w:r>
    </w:p>
    <w:p w14:paraId="590585BA" w14:textId="62000BA6" w:rsidR="0033173D" w:rsidRPr="00D705E5" w:rsidRDefault="0033173D" w:rsidP="0076792B">
      <w:pPr>
        <w:widowControl w:val="0"/>
        <w:tabs>
          <w:tab w:val="left" w:pos="1010"/>
        </w:tabs>
        <w:autoSpaceDE w:val="0"/>
        <w:autoSpaceDN w:val="0"/>
        <w:spacing w:before="120" w:after="120" w:line="360" w:lineRule="auto"/>
        <w:jc w:val="both"/>
        <w:outlineLvl w:val="2"/>
        <w:rPr>
          <w:b/>
          <w:bCs/>
          <w:i/>
          <w:iCs/>
          <w:sz w:val="28"/>
          <w:szCs w:val="28"/>
        </w:rPr>
      </w:pPr>
      <w:bookmarkStart w:id="133" w:name="_Toc91792931"/>
      <w:bookmarkStart w:id="134" w:name="_Toc91793299"/>
      <w:bookmarkStart w:id="135" w:name="_Toc91798352"/>
      <w:r w:rsidRPr="00D705E5">
        <w:rPr>
          <w:b/>
          <w:bCs/>
          <w:i/>
          <w:iCs/>
          <w:sz w:val="28"/>
          <w:szCs w:val="28"/>
        </w:rPr>
        <w:t>2.5.</w:t>
      </w:r>
      <w:r w:rsidR="007B16DA" w:rsidRPr="00D705E5">
        <w:rPr>
          <w:b/>
          <w:bCs/>
          <w:i/>
          <w:iCs/>
          <w:sz w:val="28"/>
          <w:szCs w:val="28"/>
        </w:rPr>
        <w:t>5</w:t>
      </w:r>
      <w:r w:rsidRPr="00D705E5">
        <w:rPr>
          <w:b/>
          <w:bCs/>
          <w:i/>
          <w:iCs/>
          <w:sz w:val="28"/>
          <w:szCs w:val="28"/>
        </w:rPr>
        <w:t xml:space="preserve"> </w:t>
      </w:r>
      <w:r w:rsidR="00090124" w:rsidRPr="00D705E5">
        <w:rPr>
          <w:b/>
          <w:bCs/>
          <w:i/>
          <w:iCs/>
          <w:sz w:val="28"/>
          <w:szCs w:val="28"/>
        </w:rPr>
        <w:t>PC</w:t>
      </w:r>
      <w:bookmarkEnd w:id="133"/>
      <w:bookmarkEnd w:id="134"/>
      <w:bookmarkEnd w:id="135"/>
    </w:p>
    <w:p w14:paraId="4B6B7A27" w14:textId="3D56EAC1" w:rsidR="00090124" w:rsidRPr="00090124" w:rsidRDefault="00090124" w:rsidP="00090124">
      <w:pPr>
        <w:widowControl w:val="0"/>
        <w:tabs>
          <w:tab w:val="left" w:pos="1010"/>
        </w:tabs>
        <w:autoSpaceDE w:val="0"/>
        <w:autoSpaceDN w:val="0"/>
        <w:spacing w:before="120" w:after="120" w:line="360" w:lineRule="auto"/>
        <w:jc w:val="both"/>
        <w:rPr>
          <w:sz w:val="26"/>
          <w:szCs w:val="26"/>
        </w:rPr>
      </w:pPr>
      <w:r>
        <w:rPr>
          <w:sz w:val="26"/>
          <w:szCs w:val="26"/>
        </w:rPr>
        <w:tab/>
      </w:r>
      <w:r w:rsidRPr="00090124">
        <w:rPr>
          <w:sz w:val="26"/>
          <w:szCs w:val="26"/>
        </w:rPr>
        <w:t xml:space="preserve">Một cấu hình máy tính </w:t>
      </w:r>
      <w:r w:rsidR="00B20A3C">
        <w:rPr>
          <w:sz w:val="26"/>
          <w:szCs w:val="26"/>
        </w:rPr>
        <w:t>ngân hàng</w:t>
      </w:r>
      <w:r w:rsidRPr="00090124">
        <w:rPr>
          <w:sz w:val="26"/>
          <w:szCs w:val="26"/>
        </w:rPr>
        <w:t xml:space="preserve"> 2020-2021 chất lượng phù hợp cho những người làm việc văn phòng là sự kết hợp của các thiết bị cấu thành phù hợp. Với mỗi bộ phận thiết bị chi tiết chúng ta sẽ có những yêu cầu nhất định cụ thể như sau:</w:t>
      </w:r>
    </w:p>
    <w:p w14:paraId="6468DD65" w14:textId="3B19DA0C" w:rsidR="000665AB" w:rsidRPr="00090124" w:rsidRDefault="009E044D" w:rsidP="00090124">
      <w:pPr>
        <w:widowControl w:val="0"/>
        <w:tabs>
          <w:tab w:val="left" w:pos="1010"/>
        </w:tabs>
        <w:autoSpaceDE w:val="0"/>
        <w:autoSpaceDN w:val="0"/>
        <w:spacing w:before="120" w:after="120" w:line="360" w:lineRule="auto"/>
        <w:jc w:val="both"/>
        <w:rPr>
          <w:sz w:val="26"/>
          <w:szCs w:val="26"/>
        </w:rPr>
      </w:pPr>
      <w:r>
        <w:rPr>
          <w:sz w:val="26"/>
          <w:szCs w:val="26"/>
        </w:rPr>
        <w:lastRenderedPageBreak/>
        <w:tab/>
      </w:r>
      <w:r w:rsidR="00090124" w:rsidRPr="00090124">
        <w:rPr>
          <w:sz w:val="26"/>
          <w:szCs w:val="26"/>
        </w:rPr>
        <w:t>CPU: Là bộ phận quan trọng hàng đầu trong cấu hình máy tính, tập hợp các mạch điện tử chứa linh kiện bán dẫn và linh kiện thụ động đóng vai trò xử lý các tác vụ hoạt động của máy.</w:t>
      </w:r>
    </w:p>
    <w:p w14:paraId="2400EBD0" w14:textId="7678A387" w:rsidR="00090124" w:rsidRPr="00090124" w:rsidRDefault="009E044D"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 xml:space="preserve">Hiện nay, đối với nhu cầu sử dụng của </w:t>
      </w:r>
      <w:r w:rsidR="00B20A3C">
        <w:rPr>
          <w:sz w:val="26"/>
          <w:szCs w:val="26"/>
        </w:rPr>
        <w:t xml:space="preserve">ngân hàng </w:t>
      </w:r>
      <w:r w:rsidR="00090124" w:rsidRPr="00090124">
        <w:rPr>
          <w:sz w:val="26"/>
          <w:szCs w:val="26"/>
        </w:rPr>
        <w:t>có thể lựa chọn chip CPU từ thế hệ Intel Core i3 hoặc Core i5. Cao cấp hơn còn có Core i7 nhưng với các tác vụ cơ bản thì cũng không cần cấu hình quá cao như vậy.</w:t>
      </w:r>
    </w:p>
    <w:p w14:paraId="52635604" w14:textId="3C690F4F" w:rsidR="00090124" w:rsidRPr="00090124" w:rsidRDefault="009E044D"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Bộ nhớ trong RAM: Với vai trò lưu trữ dữ liệu trên máy tính, RAM càng lớn thì không gian lưu trữ càng được mở rộng, lưu trữ được càng nhiều dữ liệu. Hơn nữa, dung lượng RAM lớn còn giúp thiết bị có công suất hoạt động nhanh hơn, đáp ứng yêu cầu xử lý khối lượng công việc lớn.</w:t>
      </w:r>
    </w:p>
    <w:p w14:paraId="47E7ADEC" w14:textId="257D0FE9" w:rsidR="00090124" w:rsidRPr="00090124" w:rsidRDefault="009E044D"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Thiết bị nguồn (Power): Để tạo thành bộ cấu hình CPU hoàn chỉnh sẽ là bộ nguồn cung cấp năng lượng. Yêu cầu khi chọn bộ nguồn máy tính cần lưu ý tính ổn định năng lượng, nhằm hạn chế rủi ro gián đoạn hoạt động do sập nguồn gây mất dữ liệu.</w:t>
      </w:r>
    </w:p>
    <w:p w14:paraId="1E0801BD" w14:textId="6070BCF6" w:rsidR="00090124" w:rsidRPr="00090124" w:rsidRDefault="00FE1AC0"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Ổ cứng: Cũng là một bộ phận để lưu trữ dữ liệu trên máy tính nhưng ổ cứng khác biệt so với RAM bởi dữ liệu người dùng lưu trên ổ cứng sẽ thường xuyên được truy xuất.</w:t>
      </w:r>
    </w:p>
    <w:p w14:paraId="343782AF" w14:textId="4D2135A7" w:rsidR="00090124" w:rsidRPr="00090124" w:rsidRDefault="00FE1AC0"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 xml:space="preserve">Do vậy, người làm việc </w:t>
      </w:r>
      <w:r w:rsidR="00B20A3C">
        <w:rPr>
          <w:sz w:val="26"/>
          <w:szCs w:val="26"/>
        </w:rPr>
        <w:t xml:space="preserve">ngân hàng </w:t>
      </w:r>
      <w:r w:rsidR="00090124" w:rsidRPr="00090124">
        <w:rPr>
          <w:sz w:val="26"/>
          <w:szCs w:val="26"/>
        </w:rPr>
        <w:t>cũng cần quan tâm đến những lưu ý liên quan đến việc bảo mật dữ liệu người dùng, tốc độ khởi chạy máy hay sao chép, nhập/xuất dữ liệu từ ổ cứng…</w:t>
      </w:r>
    </w:p>
    <w:p w14:paraId="509D30F1" w14:textId="36EE7789" w:rsidR="00090124" w:rsidRPr="00090124" w:rsidRDefault="00FE1AC0"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 xml:space="preserve">Mainboard: Khi tư vấn cấu hình máy tính cho người làm </w:t>
      </w:r>
      <w:r w:rsidR="00B20A3C">
        <w:rPr>
          <w:sz w:val="26"/>
          <w:szCs w:val="26"/>
        </w:rPr>
        <w:t>ngân hàng</w:t>
      </w:r>
      <w:r w:rsidR="00090124" w:rsidRPr="00090124">
        <w:rPr>
          <w:sz w:val="26"/>
          <w:szCs w:val="26"/>
        </w:rPr>
        <w:t>, một bộ phận quan trọng không kém cần được quan tâm chính là main máy tính.</w:t>
      </w:r>
    </w:p>
    <w:p w14:paraId="1ACC6FDD" w14:textId="0ABF78E2" w:rsidR="00090124" w:rsidRDefault="00FE1AC0" w:rsidP="00090124">
      <w:pPr>
        <w:widowControl w:val="0"/>
        <w:tabs>
          <w:tab w:val="left" w:pos="1010"/>
        </w:tabs>
        <w:autoSpaceDE w:val="0"/>
        <w:autoSpaceDN w:val="0"/>
        <w:spacing w:before="120" w:after="120" w:line="360" w:lineRule="auto"/>
        <w:jc w:val="both"/>
        <w:rPr>
          <w:sz w:val="26"/>
          <w:szCs w:val="26"/>
        </w:rPr>
      </w:pPr>
      <w:r>
        <w:rPr>
          <w:sz w:val="26"/>
          <w:szCs w:val="26"/>
        </w:rPr>
        <w:tab/>
      </w:r>
      <w:r w:rsidR="00090124" w:rsidRPr="00090124">
        <w:rPr>
          <w:sz w:val="26"/>
          <w:szCs w:val="26"/>
        </w:rPr>
        <w:t>Đây là thiết bị có vai trò kết nối các thiết bị đơn lẻ thành một cấu trúc máy tính hoàn thiện thông qua hệ thống mạch điện tử được gắn trực tiếp thông qua dây liên kết hoặc jack cắm gián tiếp. Để có một cấu hình máy khỏe, cần chọn lựa một mainboard chất lượng tốt.</w:t>
      </w:r>
    </w:p>
    <w:p w14:paraId="4429E38B" w14:textId="23DD06B5" w:rsidR="00FE1AC0" w:rsidRPr="007B16DA" w:rsidRDefault="00FE1AC0" w:rsidP="00FE1AC0">
      <w:pPr>
        <w:widowControl w:val="0"/>
        <w:tabs>
          <w:tab w:val="left" w:pos="1010"/>
        </w:tabs>
        <w:autoSpaceDE w:val="0"/>
        <w:autoSpaceDN w:val="0"/>
        <w:spacing w:before="120" w:after="120" w:line="360" w:lineRule="auto"/>
        <w:jc w:val="both"/>
        <w:rPr>
          <w:sz w:val="26"/>
          <w:szCs w:val="26"/>
        </w:rPr>
      </w:pPr>
      <w:r>
        <w:rPr>
          <w:sz w:val="26"/>
          <w:szCs w:val="26"/>
        </w:rPr>
        <w:lastRenderedPageBreak/>
        <w:tab/>
      </w:r>
      <w:r w:rsidRPr="007B16DA">
        <w:rPr>
          <w:sz w:val="26"/>
          <w:szCs w:val="26"/>
        </w:rPr>
        <w:t xml:space="preserve">Hiện tại giá bán </w:t>
      </w:r>
      <w:r>
        <w:rPr>
          <w:sz w:val="26"/>
          <w:szCs w:val="26"/>
        </w:rPr>
        <w:t xml:space="preserve">PC phù hợp cho ngân hàng </w:t>
      </w:r>
      <w:r w:rsidRPr="007B16DA">
        <w:rPr>
          <w:sz w:val="26"/>
          <w:szCs w:val="26"/>
        </w:rPr>
        <w:t xml:space="preserve">tại </w:t>
      </w:r>
      <w:r w:rsidRPr="00FE1AC0">
        <w:rPr>
          <w:sz w:val="26"/>
          <w:szCs w:val="26"/>
        </w:rPr>
        <w:t>vitinhsaigon.com.vn</w:t>
      </w:r>
      <w:r>
        <w:rPr>
          <w:sz w:val="26"/>
          <w:szCs w:val="26"/>
        </w:rPr>
        <w:t xml:space="preserve"> </w:t>
      </w:r>
      <w:r w:rsidRPr="007B16DA">
        <w:rPr>
          <w:sz w:val="26"/>
          <w:szCs w:val="26"/>
        </w:rPr>
        <w:t xml:space="preserve">là </w:t>
      </w:r>
      <w:r>
        <w:rPr>
          <w:sz w:val="26"/>
          <w:szCs w:val="26"/>
        </w:rPr>
        <w:t>20.000.000</w:t>
      </w:r>
      <w:r w:rsidRPr="007B16DA">
        <w:rPr>
          <w:sz w:val="26"/>
          <w:szCs w:val="26"/>
        </w:rPr>
        <w:t xml:space="preserve"> vnđ.</w:t>
      </w:r>
    </w:p>
    <w:p w14:paraId="160B2869" w14:textId="49C0777F" w:rsidR="00FE1AC0" w:rsidRPr="007B16DA" w:rsidRDefault="00FE1AC0" w:rsidP="00FE1AC0">
      <w:pPr>
        <w:widowControl w:val="0"/>
        <w:tabs>
          <w:tab w:val="left" w:pos="1010"/>
        </w:tabs>
        <w:autoSpaceDE w:val="0"/>
        <w:autoSpaceDN w:val="0"/>
        <w:spacing w:before="120" w:after="120" w:line="360" w:lineRule="auto"/>
        <w:jc w:val="both"/>
        <w:rPr>
          <w:sz w:val="26"/>
          <w:szCs w:val="26"/>
        </w:rPr>
      </w:pPr>
      <w:r>
        <w:rPr>
          <w:sz w:val="26"/>
          <w:szCs w:val="26"/>
        </w:rPr>
        <w:tab/>
      </w:r>
      <w:r w:rsidRPr="007B16DA">
        <w:rPr>
          <w:sz w:val="26"/>
          <w:szCs w:val="26"/>
        </w:rPr>
        <w:t xml:space="preserve">Trong mô hình Ngân Hàng Tiên Phong được sử dụng </w:t>
      </w:r>
      <w:r>
        <w:rPr>
          <w:sz w:val="26"/>
          <w:szCs w:val="26"/>
        </w:rPr>
        <w:t>9 PC</w:t>
      </w:r>
      <w:r w:rsidRPr="007B16DA">
        <w:rPr>
          <w:sz w:val="26"/>
          <w:szCs w:val="26"/>
        </w:rPr>
        <w:t xml:space="preserve"> tổng giá tiền là </w:t>
      </w:r>
      <w:r>
        <w:rPr>
          <w:sz w:val="26"/>
          <w:szCs w:val="26"/>
        </w:rPr>
        <w:t xml:space="preserve">180.000.000 </w:t>
      </w:r>
      <w:r w:rsidRPr="007B16DA">
        <w:rPr>
          <w:sz w:val="26"/>
          <w:szCs w:val="26"/>
        </w:rPr>
        <w:t>vnđ.</w:t>
      </w:r>
    </w:p>
    <w:p w14:paraId="6E0D9158" w14:textId="5ED5152B" w:rsidR="009B2CFB" w:rsidRPr="00D705E5" w:rsidRDefault="009B2CFB" w:rsidP="0076792B">
      <w:pPr>
        <w:widowControl w:val="0"/>
        <w:tabs>
          <w:tab w:val="left" w:pos="1010"/>
        </w:tabs>
        <w:autoSpaceDE w:val="0"/>
        <w:autoSpaceDN w:val="0"/>
        <w:spacing w:before="120" w:after="120" w:line="360" w:lineRule="auto"/>
        <w:jc w:val="both"/>
        <w:outlineLvl w:val="2"/>
        <w:rPr>
          <w:b/>
          <w:bCs/>
          <w:i/>
          <w:iCs/>
          <w:sz w:val="28"/>
          <w:szCs w:val="28"/>
        </w:rPr>
      </w:pPr>
      <w:bookmarkStart w:id="136" w:name="_Toc91792932"/>
      <w:bookmarkStart w:id="137" w:name="_Toc91793300"/>
      <w:bookmarkStart w:id="138" w:name="_Toc91798353"/>
      <w:r w:rsidRPr="00D705E5">
        <w:rPr>
          <w:b/>
          <w:bCs/>
          <w:i/>
          <w:iCs/>
          <w:sz w:val="28"/>
          <w:szCs w:val="28"/>
        </w:rPr>
        <w:t xml:space="preserve">2.5.6 </w:t>
      </w:r>
      <w:r w:rsidR="00090124" w:rsidRPr="00D705E5">
        <w:rPr>
          <w:b/>
          <w:bCs/>
          <w:i/>
          <w:iCs/>
          <w:sz w:val="28"/>
          <w:szCs w:val="28"/>
        </w:rPr>
        <w:t>Laptop</w:t>
      </w:r>
      <w:bookmarkEnd w:id="136"/>
      <w:bookmarkEnd w:id="137"/>
      <w:bookmarkEnd w:id="138"/>
    </w:p>
    <w:p w14:paraId="6F8A067D" w14:textId="01CFFE34" w:rsidR="00F06BC8" w:rsidRDefault="00F06BC8" w:rsidP="00F06BC8">
      <w:pPr>
        <w:widowControl w:val="0"/>
        <w:tabs>
          <w:tab w:val="left" w:pos="1010"/>
        </w:tabs>
        <w:autoSpaceDE w:val="0"/>
        <w:autoSpaceDN w:val="0"/>
        <w:spacing w:before="120" w:after="120" w:line="360" w:lineRule="auto"/>
        <w:jc w:val="both"/>
        <w:rPr>
          <w:sz w:val="26"/>
          <w:szCs w:val="26"/>
        </w:rPr>
      </w:pPr>
      <w:r>
        <w:rPr>
          <w:sz w:val="26"/>
          <w:szCs w:val="26"/>
        </w:rPr>
        <w:tab/>
      </w:r>
      <w:r w:rsidRPr="00F06BC8">
        <w:rPr>
          <w:sz w:val="26"/>
          <w:szCs w:val="26"/>
        </w:rPr>
        <w:t xml:space="preserve">Màn hình độ phân giải cao giúp thêm diện tích làm việc cho văn bản hoặc bảng tính. Không nên chọn các mẫu với màn hình 16:9 mà hãy nhắm tới các loại 16:10 (tương ứng 1.280 x 800 hay 1.440 x 900 px).  </w:t>
      </w:r>
    </w:p>
    <w:p w14:paraId="12A1E676" w14:textId="4F3D486D" w:rsidR="00F06BC8" w:rsidRPr="00F06BC8" w:rsidRDefault="00F06BC8" w:rsidP="00F06BC8">
      <w:pPr>
        <w:widowControl w:val="0"/>
        <w:tabs>
          <w:tab w:val="left" w:pos="1010"/>
        </w:tabs>
        <w:autoSpaceDE w:val="0"/>
        <w:autoSpaceDN w:val="0"/>
        <w:spacing w:before="120" w:after="120" w:line="360" w:lineRule="auto"/>
        <w:jc w:val="both"/>
        <w:rPr>
          <w:sz w:val="26"/>
          <w:szCs w:val="26"/>
        </w:rPr>
      </w:pPr>
      <w:r>
        <w:rPr>
          <w:sz w:val="26"/>
          <w:szCs w:val="26"/>
        </w:rPr>
        <w:tab/>
      </w:r>
      <w:r w:rsidRPr="00F06BC8">
        <w:rPr>
          <w:sz w:val="26"/>
          <w:szCs w:val="26"/>
        </w:rPr>
        <w:t>Số điểm ảnh chiều dọc càng lớn sẽ cho phép đọc tài liệu hay xem các trang web dễ dàng hơn và ít phải cuộn trang.</w:t>
      </w:r>
    </w:p>
    <w:p w14:paraId="6812E926" w14:textId="5BFD8A1F" w:rsidR="00F06BC8" w:rsidRPr="00F06BC8" w:rsidRDefault="00F06BC8" w:rsidP="00F06BC8">
      <w:pPr>
        <w:widowControl w:val="0"/>
        <w:tabs>
          <w:tab w:val="left" w:pos="1010"/>
        </w:tabs>
        <w:autoSpaceDE w:val="0"/>
        <w:autoSpaceDN w:val="0"/>
        <w:spacing w:before="120" w:after="120" w:line="360" w:lineRule="auto"/>
        <w:jc w:val="both"/>
        <w:rPr>
          <w:sz w:val="26"/>
          <w:szCs w:val="26"/>
        </w:rPr>
      </w:pPr>
      <w:r>
        <w:rPr>
          <w:sz w:val="26"/>
          <w:szCs w:val="26"/>
        </w:rPr>
        <w:tab/>
        <w:t>N</w:t>
      </w:r>
      <w:r w:rsidRPr="00F06BC8">
        <w:rPr>
          <w:sz w:val="26"/>
          <w:szCs w:val="26"/>
        </w:rPr>
        <w:t>hập liệu nhiều nên bàn phím máy tính phải là loại có độ bền cao - ưu tiên các dòng laptop có thiết kế phím chiclet và chống nước. Riêng với touchpad, diện tích càng lớn càng tốt.</w:t>
      </w:r>
    </w:p>
    <w:p w14:paraId="38873E0F" w14:textId="757BA6D0" w:rsidR="00F06BC8" w:rsidRPr="00F06BC8" w:rsidRDefault="00F06BC8" w:rsidP="00F06BC8">
      <w:pPr>
        <w:widowControl w:val="0"/>
        <w:tabs>
          <w:tab w:val="left" w:pos="1010"/>
        </w:tabs>
        <w:autoSpaceDE w:val="0"/>
        <w:autoSpaceDN w:val="0"/>
        <w:spacing w:before="120" w:after="120" w:line="360" w:lineRule="auto"/>
        <w:jc w:val="both"/>
        <w:rPr>
          <w:sz w:val="26"/>
          <w:szCs w:val="26"/>
        </w:rPr>
      </w:pPr>
      <w:r>
        <w:rPr>
          <w:sz w:val="26"/>
          <w:szCs w:val="26"/>
        </w:rPr>
        <w:tab/>
      </w:r>
      <w:r w:rsidRPr="00F06BC8">
        <w:rPr>
          <w:sz w:val="26"/>
          <w:szCs w:val="26"/>
        </w:rPr>
        <w:t>Dữ liệu trong công luôn cực kì quan trọng. Vì vậy, nên tăng cường cho laptop văn phòng một số giải pháp bảo mật như đầu đọc dấu vân tay, công nghệ mã hóa phần cứng TPM, phần mềm mã hóa dữ liệu. Ngoài ra, cũng nên sử dụng các dịch vụ chống trộm cắp nếu có điều kiện.</w:t>
      </w:r>
    </w:p>
    <w:p w14:paraId="65D06445" w14:textId="43800322" w:rsidR="000665AB" w:rsidRPr="00F06BC8" w:rsidRDefault="00F06BC8" w:rsidP="00F06BC8">
      <w:pPr>
        <w:widowControl w:val="0"/>
        <w:tabs>
          <w:tab w:val="left" w:pos="1010"/>
        </w:tabs>
        <w:autoSpaceDE w:val="0"/>
        <w:autoSpaceDN w:val="0"/>
        <w:spacing w:before="120" w:after="120" w:line="360" w:lineRule="auto"/>
        <w:jc w:val="both"/>
        <w:rPr>
          <w:sz w:val="26"/>
          <w:szCs w:val="26"/>
        </w:rPr>
      </w:pPr>
      <w:r>
        <w:rPr>
          <w:sz w:val="26"/>
          <w:szCs w:val="26"/>
        </w:rPr>
        <w:tab/>
      </w:r>
      <w:r w:rsidRPr="00F06BC8">
        <w:rPr>
          <w:sz w:val="26"/>
          <w:szCs w:val="26"/>
        </w:rPr>
        <w:t xml:space="preserve">Wifi là tiện ích phải có đối với người dùng văn phòng. Chuẩn N sẽ cho khoảng cách làm việc và tốc độ truyền dữ liệu tốt hơn nhiều. </w:t>
      </w:r>
    </w:p>
    <w:p w14:paraId="1F4AA0B8" w14:textId="182D112A" w:rsidR="00BA70EA" w:rsidRPr="007B16DA" w:rsidRDefault="00BA70EA" w:rsidP="00BA70EA">
      <w:pPr>
        <w:widowControl w:val="0"/>
        <w:tabs>
          <w:tab w:val="left" w:pos="1010"/>
        </w:tabs>
        <w:autoSpaceDE w:val="0"/>
        <w:autoSpaceDN w:val="0"/>
        <w:spacing w:before="120" w:after="120" w:line="360" w:lineRule="auto"/>
        <w:jc w:val="both"/>
        <w:rPr>
          <w:sz w:val="26"/>
          <w:szCs w:val="26"/>
        </w:rPr>
      </w:pPr>
      <w:r>
        <w:rPr>
          <w:sz w:val="26"/>
          <w:szCs w:val="26"/>
        </w:rPr>
        <w:tab/>
      </w:r>
      <w:r w:rsidRPr="007B16DA">
        <w:rPr>
          <w:sz w:val="26"/>
          <w:szCs w:val="26"/>
        </w:rPr>
        <w:t xml:space="preserve">Hiện tại giá bán </w:t>
      </w:r>
      <w:r>
        <w:rPr>
          <w:sz w:val="26"/>
          <w:szCs w:val="26"/>
        </w:rPr>
        <w:t xml:space="preserve">Laptop phù hợp cho ngân hàng </w:t>
      </w:r>
      <w:r w:rsidRPr="007B16DA">
        <w:rPr>
          <w:sz w:val="26"/>
          <w:szCs w:val="26"/>
        </w:rPr>
        <w:t xml:space="preserve">tại </w:t>
      </w:r>
      <w:r w:rsidRPr="00FE1AC0">
        <w:rPr>
          <w:sz w:val="26"/>
          <w:szCs w:val="26"/>
        </w:rPr>
        <w:t>vitinhsaigon.com.vn</w:t>
      </w:r>
      <w:r>
        <w:rPr>
          <w:sz w:val="26"/>
          <w:szCs w:val="26"/>
        </w:rPr>
        <w:t xml:space="preserve"> </w:t>
      </w:r>
      <w:r w:rsidRPr="007B16DA">
        <w:rPr>
          <w:sz w:val="26"/>
          <w:szCs w:val="26"/>
        </w:rPr>
        <w:t xml:space="preserve">là </w:t>
      </w:r>
      <w:r>
        <w:rPr>
          <w:sz w:val="26"/>
          <w:szCs w:val="26"/>
        </w:rPr>
        <w:t>20.000.000</w:t>
      </w:r>
      <w:r w:rsidRPr="007B16DA">
        <w:rPr>
          <w:sz w:val="26"/>
          <w:szCs w:val="26"/>
        </w:rPr>
        <w:t xml:space="preserve"> vnđ.</w:t>
      </w:r>
    </w:p>
    <w:p w14:paraId="0D048245" w14:textId="32073093" w:rsidR="00BA70EA" w:rsidRPr="007B16DA" w:rsidRDefault="00BA70EA" w:rsidP="00BA70EA">
      <w:pPr>
        <w:widowControl w:val="0"/>
        <w:tabs>
          <w:tab w:val="left" w:pos="1010"/>
        </w:tabs>
        <w:autoSpaceDE w:val="0"/>
        <w:autoSpaceDN w:val="0"/>
        <w:spacing w:before="120" w:after="120" w:line="360" w:lineRule="auto"/>
        <w:jc w:val="both"/>
        <w:rPr>
          <w:sz w:val="26"/>
          <w:szCs w:val="26"/>
        </w:rPr>
      </w:pPr>
      <w:r>
        <w:rPr>
          <w:sz w:val="26"/>
          <w:szCs w:val="26"/>
        </w:rPr>
        <w:tab/>
      </w:r>
      <w:r w:rsidRPr="007B16DA">
        <w:rPr>
          <w:sz w:val="26"/>
          <w:szCs w:val="26"/>
        </w:rPr>
        <w:t xml:space="preserve">Trong mô hình Ngân Hàng Tiên Phong được sử dụng </w:t>
      </w:r>
      <w:r>
        <w:rPr>
          <w:sz w:val="26"/>
          <w:szCs w:val="26"/>
        </w:rPr>
        <w:t xml:space="preserve">9 Laptop </w:t>
      </w:r>
      <w:r w:rsidRPr="007B16DA">
        <w:rPr>
          <w:sz w:val="26"/>
          <w:szCs w:val="26"/>
        </w:rPr>
        <w:t xml:space="preserve">tổng giá tiền là </w:t>
      </w:r>
      <w:r>
        <w:rPr>
          <w:sz w:val="26"/>
          <w:szCs w:val="26"/>
        </w:rPr>
        <w:t xml:space="preserve">180.000.000 </w:t>
      </w:r>
      <w:r w:rsidRPr="007B16DA">
        <w:rPr>
          <w:sz w:val="26"/>
          <w:szCs w:val="26"/>
        </w:rPr>
        <w:t>vnđ.</w:t>
      </w:r>
    </w:p>
    <w:p w14:paraId="49B71BED" w14:textId="2EE76498" w:rsidR="00B274B0" w:rsidRPr="00D705E5" w:rsidRDefault="00B274B0" w:rsidP="0076792B">
      <w:pPr>
        <w:widowControl w:val="0"/>
        <w:tabs>
          <w:tab w:val="left" w:pos="1010"/>
        </w:tabs>
        <w:autoSpaceDE w:val="0"/>
        <w:autoSpaceDN w:val="0"/>
        <w:spacing w:before="120" w:after="120" w:line="360" w:lineRule="auto"/>
        <w:jc w:val="both"/>
        <w:outlineLvl w:val="2"/>
        <w:rPr>
          <w:b/>
          <w:bCs/>
          <w:i/>
          <w:iCs/>
          <w:sz w:val="28"/>
          <w:szCs w:val="28"/>
        </w:rPr>
      </w:pPr>
      <w:bookmarkStart w:id="139" w:name="_Toc91792933"/>
      <w:bookmarkStart w:id="140" w:name="_Toc91793301"/>
      <w:bookmarkStart w:id="141" w:name="_Toc91798354"/>
      <w:r w:rsidRPr="00D705E5">
        <w:rPr>
          <w:b/>
          <w:bCs/>
          <w:i/>
          <w:iCs/>
          <w:sz w:val="28"/>
          <w:szCs w:val="28"/>
        </w:rPr>
        <w:t>2.5.7 Các thiết bị khác</w:t>
      </w:r>
      <w:bookmarkEnd w:id="139"/>
      <w:bookmarkEnd w:id="140"/>
      <w:bookmarkEnd w:id="141"/>
    </w:p>
    <w:p w14:paraId="4BA43924" w14:textId="293EFA0D" w:rsidR="000665AB" w:rsidRDefault="00B274B0" w:rsidP="009B2CFB">
      <w:pPr>
        <w:widowControl w:val="0"/>
        <w:tabs>
          <w:tab w:val="left" w:pos="1010"/>
        </w:tabs>
        <w:autoSpaceDE w:val="0"/>
        <w:autoSpaceDN w:val="0"/>
        <w:spacing w:before="120" w:after="120" w:line="360" w:lineRule="auto"/>
        <w:jc w:val="both"/>
        <w:rPr>
          <w:sz w:val="28"/>
          <w:szCs w:val="28"/>
        </w:rPr>
      </w:pPr>
      <w:r>
        <w:rPr>
          <w:sz w:val="28"/>
          <w:szCs w:val="28"/>
        </w:rPr>
        <w:lastRenderedPageBreak/>
        <w:tab/>
        <w:t xml:space="preserve">Server – PT được sử dụng 3 loại: Mail Server, DNS Server, Web Server với tổng giá trị là </w:t>
      </w:r>
      <w:r w:rsidR="00944414">
        <w:rPr>
          <w:sz w:val="28"/>
          <w:szCs w:val="28"/>
        </w:rPr>
        <w:t>150</w:t>
      </w:r>
      <w:r>
        <w:rPr>
          <w:sz w:val="28"/>
          <w:szCs w:val="28"/>
        </w:rPr>
        <w:t>.000.000vnđ</w:t>
      </w:r>
      <w:r w:rsidR="000501F1">
        <w:rPr>
          <w:sz w:val="28"/>
          <w:szCs w:val="28"/>
        </w:rPr>
        <w:t>.</w:t>
      </w:r>
    </w:p>
    <w:p w14:paraId="433036DC" w14:textId="6AE51AE1" w:rsidR="00B274B0" w:rsidRDefault="00B274B0" w:rsidP="009B2CFB">
      <w:pPr>
        <w:widowControl w:val="0"/>
        <w:tabs>
          <w:tab w:val="left" w:pos="1010"/>
        </w:tabs>
        <w:autoSpaceDE w:val="0"/>
        <w:autoSpaceDN w:val="0"/>
        <w:spacing w:before="120" w:after="120" w:line="360" w:lineRule="auto"/>
        <w:jc w:val="both"/>
        <w:rPr>
          <w:sz w:val="26"/>
          <w:szCs w:val="26"/>
        </w:rPr>
      </w:pPr>
      <w:r>
        <w:rPr>
          <w:sz w:val="28"/>
          <w:szCs w:val="28"/>
        </w:rPr>
        <w:tab/>
      </w:r>
      <w:r w:rsidRPr="00B274B0">
        <w:rPr>
          <w:sz w:val="26"/>
          <w:szCs w:val="26"/>
        </w:rPr>
        <w:t>Smartphone</w:t>
      </w:r>
      <w:r>
        <w:rPr>
          <w:sz w:val="26"/>
          <w:szCs w:val="26"/>
        </w:rPr>
        <w:t xml:space="preserve"> được sử dụng cho ngân hàng gồm 9 </w:t>
      </w:r>
      <w:r w:rsidRPr="00B274B0">
        <w:rPr>
          <w:sz w:val="26"/>
          <w:szCs w:val="26"/>
        </w:rPr>
        <w:t>Smartphone</w:t>
      </w:r>
      <w:r>
        <w:rPr>
          <w:sz w:val="26"/>
          <w:szCs w:val="26"/>
        </w:rPr>
        <w:t xml:space="preserve"> tương ứng tổng giá trị 90.000.000 vnđ.</w:t>
      </w:r>
    </w:p>
    <w:p w14:paraId="44F3DC53" w14:textId="54F853E6" w:rsidR="00B274B0" w:rsidRPr="00B274B0" w:rsidRDefault="00B274B0" w:rsidP="009B2CFB">
      <w:pPr>
        <w:widowControl w:val="0"/>
        <w:tabs>
          <w:tab w:val="left" w:pos="1010"/>
        </w:tabs>
        <w:autoSpaceDE w:val="0"/>
        <w:autoSpaceDN w:val="0"/>
        <w:spacing w:before="120" w:after="120" w:line="360" w:lineRule="auto"/>
        <w:jc w:val="both"/>
        <w:rPr>
          <w:sz w:val="26"/>
          <w:szCs w:val="26"/>
        </w:rPr>
      </w:pPr>
      <w:r>
        <w:rPr>
          <w:sz w:val="26"/>
          <w:szCs w:val="26"/>
        </w:rPr>
        <w:tab/>
      </w:r>
      <w:r w:rsidRPr="00B274B0">
        <w:rPr>
          <w:sz w:val="26"/>
          <w:szCs w:val="26"/>
        </w:rPr>
        <w:t>Tablet</w:t>
      </w:r>
      <w:r>
        <w:rPr>
          <w:sz w:val="26"/>
          <w:szCs w:val="26"/>
        </w:rPr>
        <w:t xml:space="preserve"> được sử dụng cho ngân hàng gồm 9 </w:t>
      </w:r>
      <w:r w:rsidRPr="00B274B0">
        <w:rPr>
          <w:sz w:val="26"/>
          <w:szCs w:val="26"/>
        </w:rPr>
        <w:t>Tablet</w:t>
      </w:r>
      <w:r>
        <w:rPr>
          <w:sz w:val="26"/>
          <w:szCs w:val="26"/>
        </w:rPr>
        <w:t xml:space="preserve"> tương ứng tổng giá trị 90.000.000 vnđ.</w:t>
      </w:r>
    </w:p>
    <w:p w14:paraId="4F2CCE7E" w14:textId="77777777" w:rsidR="000665AB" w:rsidRPr="000665AB" w:rsidRDefault="000665AB" w:rsidP="009B2CFB">
      <w:pPr>
        <w:widowControl w:val="0"/>
        <w:tabs>
          <w:tab w:val="left" w:pos="1010"/>
        </w:tabs>
        <w:autoSpaceDE w:val="0"/>
        <w:autoSpaceDN w:val="0"/>
        <w:spacing w:before="120" w:after="120" w:line="360" w:lineRule="auto"/>
        <w:jc w:val="both"/>
        <w:rPr>
          <w:sz w:val="28"/>
          <w:szCs w:val="28"/>
        </w:rPr>
      </w:pPr>
    </w:p>
    <w:p w14:paraId="21F9B695" w14:textId="5D72384A" w:rsidR="002754E4" w:rsidRPr="00955484" w:rsidRDefault="002754E4" w:rsidP="007739C8">
      <w:pPr>
        <w:widowControl w:val="0"/>
        <w:tabs>
          <w:tab w:val="left" w:pos="1010"/>
        </w:tabs>
        <w:autoSpaceDE w:val="0"/>
        <w:autoSpaceDN w:val="0"/>
        <w:spacing w:before="120" w:after="120" w:line="360" w:lineRule="auto"/>
        <w:jc w:val="both"/>
        <w:rPr>
          <w:i/>
          <w:iCs/>
          <w:sz w:val="28"/>
          <w:szCs w:val="28"/>
        </w:rPr>
      </w:pPr>
      <w:r w:rsidRPr="00955484">
        <w:rPr>
          <w:i/>
          <w:iCs/>
          <w:sz w:val="28"/>
          <w:szCs w:val="28"/>
        </w:rPr>
        <w:br w:type="page"/>
      </w:r>
    </w:p>
    <w:p w14:paraId="07A2EB10" w14:textId="1C059F26" w:rsidR="00B8591C" w:rsidRPr="004A7C39" w:rsidRDefault="00B8591C" w:rsidP="00B8591C">
      <w:pPr>
        <w:pStyle w:val="Chng"/>
        <w:outlineLvl w:val="0"/>
      </w:pPr>
      <w:bookmarkStart w:id="142" w:name="_Toc91792934"/>
      <w:bookmarkStart w:id="143" w:name="_Toc91793302"/>
      <w:bookmarkStart w:id="144" w:name="_Toc91798355"/>
      <w:r w:rsidRPr="004A7C39">
        <w:lastRenderedPageBreak/>
        <w:t xml:space="preserve">CHƯƠNG </w:t>
      </w:r>
      <w:r>
        <w:t>3 – CƠ SỞ LÝ THUYẾT</w:t>
      </w:r>
      <w:bookmarkEnd w:id="142"/>
      <w:bookmarkEnd w:id="143"/>
      <w:bookmarkEnd w:id="144"/>
    </w:p>
    <w:p w14:paraId="58705CA6" w14:textId="44F59EF6" w:rsidR="00B8591C" w:rsidRPr="00B8591C" w:rsidRDefault="00B8591C" w:rsidP="005E215C">
      <w:pPr>
        <w:pStyle w:val="Chng"/>
        <w:spacing w:before="120" w:after="120"/>
        <w:jc w:val="both"/>
        <w:outlineLvl w:val="1"/>
        <w:rPr>
          <w:sz w:val="28"/>
          <w:szCs w:val="28"/>
        </w:rPr>
      </w:pPr>
      <w:bookmarkStart w:id="145" w:name="_Toc91792935"/>
      <w:bookmarkStart w:id="146" w:name="_Toc91793303"/>
      <w:bookmarkStart w:id="147" w:name="_Toc91798356"/>
      <w:r>
        <w:rPr>
          <w:sz w:val="28"/>
          <w:szCs w:val="28"/>
        </w:rPr>
        <w:t>3.1 Các chuẩn WLAN IEEE 802.11</w:t>
      </w:r>
      <w:bookmarkEnd w:id="145"/>
      <w:bookmarkEnd w:id="146"/>
      <w:bookmarkEnd w:id="147"/>
    </w:p>
    <w:p w14:paraId="2948E6DC" w14:textId="77777777" w:rsidR="003B6520" w:rsidRPr="00A137B0" w:rsidRDefault="003B6520" w:rsidP="005E215C">
      <w:pPr>
        <w:spacing w:before="120" w:after="120" w:line="360" w:lineRule="auto"/>
        <w:jc w:val="both"/>
        <w:outlineLvl w:val="2"/>
        <w:rPr>
          <w:b/>
          <w:bCs/>
          <w:i/>
          <w:iCs/>
          <w:sz w:val="28"/>
          <w:szCs w:val="28"/>
        </w:rPr>
      </w:pPr>
      <w:bookmarkStart w:id="148" w:name="_Toc91792936"/>
      <w:bookmarkStart w:id="149" w:name="_Toc91793304"/>
      <w:bookmarkStart w:id="150" w:name="_Toc91798357"/>
      <w:r w:rsidRPr="00A137B0">
        <w:rPr>
          <w:b/>
          <w:bCs/>
          <w:i/>
          <w:iCs/>
          <w:sz w:val="28"/>
          <w:szCs w:val="28"/>
        </w:rPr>
        <w:t>3.1.1 Chuẩn WiFi đầu tiên 802.11</w:t>
      </w:r>
      <w:bookmarkEnd w:id="148"/>
      <w:bookmarkEnd w:id="149"/>
      <w:bookmarkEnd w:id="150"/>
    </w:p>
    <w:p w14:paraId="193F42CC" w14:textId="139F490B" w:rsidR="003B6520" w:rsidRPr="00EB4EC9" w:rsidRDefault="003B6520" w:rsidP="003B6520">
      <w:pPr>
        <w:spacing w:before="120" w:after="120" w:line="360" w:lineRule="auto"/>
        <w:ind w:firstLine="720"/>
        <w:jc w:val="both"/>
        <w:rPr>
          <w:sz w:val="26"/>
          <w:szCs w:val="26"/>
        </w:rPr>
      </w:pPr>
      <w:r w:rsidRPr="00EB4EC9">
        <w:rPr>
          <w:sz w:val="26"/>
          <w:szCs w:val="26"/>
        </w:rPr>
        <w:t>Năm 1997, IEEE (Institute of Electrical and Electronics Engineers) đã giới thiệu một chuẩn đầu tiên cho WLAN. Chuẩn này được gọi là 802.11 sau khi tên của nhóm được thiết lập nhằm giám sát sự phát triển của nó. Tuy nhiên, 802.11 chỉ hỗ trợ cho băng tần mạng cực đại lên đến 2Mbps – quá chậm đối với hầu hết các ứng dụng. Với lý do đó, các sản phẩm không dây thiết kế theo chuẩn 802.11 ban đầu dần không được sản xuất nữa.</w:t>
      </w:r>
    </w:p>
    <w:p w14:paraId="446D22AD" w14:textId="6CCAE3A1" w:rsidR="002563DF" w:rsidRPr="00A137B0" w:rsidRDefault="002563DF" w:rsidP="005E215C">
      <w:pPr>
        <w:spacing w:before="120" w:after="120" w:line="360" w:lineRule="auto"/>
        <w:jc w:val="both"/>
        <w:outlineLvl w:val="2"/>
        <w:rPr>
          <w:b/>
          <w:bCs/>
          <w:i/>
          <w:iCs/>
          <w:sz w:val="28"/>
          <w:szCs w:val="28"/>
        </w:rPr>
      </w:pPr>
      <w:bookmarkStart w:id="151" w:name="_Toc91792937"/>
      <w:bookmarkStart w:id="152" w:name="_Toc91793305"/>
      <w:bookmarkStart w:id="153" w:name="_Toc91798358"/>
      <w:r w:rsidRPr="00A137B0">
        <w:rPr>
          <w:b/>
          <w:bCs/>
          <w:i/>
          <w:iCs/>
          <w:sz w:val="28"/>
          <w:szCs w:val="28"/>
        </w:rPr>
        <w:t>3.1.2 Chuẩn WiFi 802.11</w:t>
      </w:r>
      <w:r w:rsidR="00126951" w:rsidRPr="00A137B0">
        <w:rPr>
          <w:b/>
          <w:bCs/>
          <w:i/>
          <w:iCs/>
          <w:sz w:val="28"/>
          <w:szCs w:val="28"/>
        </w:rPr>
        <w:t>b</w:t>
      </w:r>
      <w:bookmarkEnd w:id="151"/>
      <w:bookmarkEnd w:id="152"/>
      <w:bookmarkEnd w:id="153"/>
    </w:p>
    <w:p w14:paraId="3D3A52A2" w14:textId="77777777" w:rsidR="00126951" w:rsidRPr="00126951" w:rsidRDefault="00126951" w:rsidP="00126951">
      <w:pPr>
        <w:spacing w:before="120" w:after="120" w:line="360" w:lineRule="auto"/>
        <w:ind w:firstLine="720"/>
        <w:jc w:val="both"/>
        <w:rPr>
          <w:sz w:val="26"/>
          <w:szCs w:val="26"/>
        </w:rPr>
      </w:pPr>
      <w:r w:rsidRPr="00126951">
        <w:rPr>
          <w:sz w:val="26"/>
          <w:szCs w:val="26"/>
        </w:rPr>
        <w:t>EEE đã mở rộng trên chuẩn 802.11 gốc vào tháng Bảy năm 1999, tạo ra chuẩn 802.11b. Chuẩn này hỗ trợ băng thông lên đến 11Mbps, tương đương với Ethernet truyền thống.</w:t>
      </w:r>
    </w:p>
    <w:p w14:paraId="0180EF44" w14:textId="77777777" w:rsidR="00126951" w:rsidRPr="00126951" w:rsidRDefault="00126951" w:rsidP="00126951">
      <w:pPr>
        <w:spacing w:before="120" w:after="120" w:line="360" w:lineRule="auto"/>
        <w:ind w:firstLine="720"/>
        <w:jc w:val="both"/>
        <w:rPr>
          <w:sz w:val="26"/>
          <w:szCs w:val="26"/>
        </w:rPr>
      </w:pPr>
      <w:r w:rsidRPr="00126951">
        <w:rPr>
          <w:sz w:val="26"/>
          <w:szCs w:val="26"/>
        </w:rPr>
        <w:t>802.11b sử dụng tần số tín hiệu vô tuyến không được kiểm soát (2.4 GHz) giống như chuẩn ban đầu 802.11. Các nhà cung cấp thích sử dụng tần số này để giảm chi phí sản xuất. Các thiết bị 802.11b có thể bị xuyên nhiễu từ các thiết bị điện thoại không dây (kéo dài), lò vi sóng hoặc các thiết bị khác sử dụng cùng dải tần 2.4 GHz. Mặc dù vậy, bằng cách lắp các thiết bị 802.11b cách xa các thiết bị như vậy có thể giảm được hiện tượng xuyên nhiễu này.</w:t>
      </w:r>
    </w:p>
    <w:p w14:paraId="4A67B215" w14:textId="3FED7418" w:rsidR="00126951" w:rsidRPr="00126951" w:rsidRDefault="00126951" w:rsidP="00126951">
      <w:pPr>
        <w:spacing w:before="120" w:after="120" w:line="360" w:lineRule="auto"/>
        <w:ind w:firstLine="720"/>
        <w:jc w:val="both"/>
        <w:rPr>
          <w:sz w:val="26"/>
          <w:szCs w:val="26"/>
        </w:rPr>
      </w:pPr>
      <w:r w:rsidRPr="00126951">
        <w:rPr>
          <w:sz w:val="26"/>
          <w:szCs w:val="26"/>
        </w:rPr>
        <w:t>Ưu điểm của 802.11b – giá thành thấp nhất; phạm vi tín hiệu tốt và không dễ bị cản trở.</w:t>
      </w:r>
    </w:p>
    <w:p w14:paraId="2BEE1E9D" w14:textId="6D1C724F" w:rsidR="003B6520" w:rsidRPr="00126951" w:rsidRDefault="00126951" w:rsidP="00126951">
      <w:pPr>
        <w:spacing w:before="120" w:after="120" w:line="360" w:lineRule="auto"/>
        <w:ind w:firstLine="720"/>
        <w:jc w:val="both"/>
        <w:rPr>
          <w:sz w:val="26"/>
          <w:szCs w:val="26"/>
        </w:rPr>
      </w:pPr>
      <w:r>
        <w:rPr>
          <w:sz w:val="26"/>
          <w:szCs w:val="26"/>
        </w:rPr>
        <w:t>N</w:t>
      </w:r>
      <w:r w:rsidRPr="00126951">
        <w:rPr>
          <w:sz w:val="26"/>
          <w:szCs w:val="26"/>
        </w:rPr>
        <w:t>hược điểm của 802.11b – tốc độ tối đa thấp nhất; các thiết bị gia dụng có thể gây trở ngại cho tần số vô tuyến mà 802.11b bắt được.</w:t>
      </w:r>
    </w:p>
    <w:p w14:paraId="3D2117EB" w14:textId="181C37C3" w:rsidR="002563DF" w:rsidRPr="00A137B0" w:rsidRDefault="002563DF" w:rsidP="005E215C">
      <w:pPr>
        <w:spacing w:before="120" w:after="120" w:line="360" w:lineRule="auto"/>
        <w:jc w:val="both"/>
        <w:outlineLvl w:val="2"/>
        <w:rPr>
          <w:b/>
          <w:bCs/>
          <w:i/>
          <w:iCs/>
          <w:sz w:val="28"/>
          <w:szCs w:val="28"/>
        </w:rPr>
      </w:pPr>
      <w:bookmarkStart w:id="154" w:name="_Toc91792938"/>
      <w:bookmarkStart w:id="155" w:name="_Toc91793306"/>
      <w:bookmarkStart w:id="156" w:name="_Toc91798359"/>
      <w:r w:rsidRPr="00A137B0">
        <w:rPr>
          <w:b/>
          <w:bCs/>
          <w:i/>
          <w:iCs/>
          <w:sz w:val="28"/>
          <w:szCs w:val="28"/>
        </w:rPr>
        <w:t>3.1.3 Chuẩn WiFi 802.11</w:t>
      </w:r>
      <w:r w:rsidR="00126951" w:rsidRPr="00A137B0">
        <w:rPr>
          <w:b/>
          <w:bCs/>
          <w:i/>
          <w:iCs/>
          <w:sz w:val="28"/>
          <w:szCs w:val="28"/>
        </w:rPr>
        <w:t>a</w:t>
      </w:r>
      <w:bookmarkEnd w:id="154"/>
      <w:bookmarkEnd w:id="155"/>
      <w:bookmarkEnd w:id="156"/>
    </w:p>
    <w:p w14:paraId="5C1E01A1" w14:textId="77777777" w:rsidR="005E5C65" w:rsidRPr="00EB4EC9" w:rsidRDefault="005E5C65" w:rsidP="005E5C65">
      <w:pPr>
        <w:spacing w:before="120" w:after="120" w:line="480" w:lineRule="auto"/>
        <w:ind w:firstLine="720"/>
        <w:jc w:val="both"/>
        <w:rPr>
          <w:sz w:val="26"/>
          <w:szCs w:val="26"/>
        </w:rPr>
      </w:pPr>
      <w:r w:rsidRPr="00EB4EC9">
        <w:rPr>
          <w:sz w:val="26"/>
          <w:szCs w:val="26"/>
        </w:rPr>
        <w:lastRenderedPageBreak/>
        <w:t>Trong khi 802.11b vẫn đang được phát triển, IEEE đã tạo một mở rộng thứ hai cho chuẩn 802.11 có tên gọi 802.11a. Vì 802.11b được sử dụng rộng rãi quá nhanh so với 802.11a, nên một số người cho rằng 802.11a được tạo sau 802.11b. Tuy nhiên trong thực tế, 802.11a và 802.11b được tạo một cách đồng thời. Do giá thành cao hơn nên 802.11a thường được sử dụng trong các mạng doanh nghiệp còn 802.11b thích hợp hơn với thị trường mạng gia đình.</w:t>
      </w:r>
    </w:p>
    <w:p w14:paraId="06315D40" w14:textId="77777777" w:rsidR="005E5C65" w:rsidRPr="00EB4EC9" w:rsidRDefault="005E5C65" w:rsidP="005E5C65">
      <w:pPr>
        <w:spacing w:before="120" w:after="120" w:line="480" w:lineRule="auto"/>
        <w:ind w:firstLine="720"/>
        <w:jc w:val="both"/>
        <w:rPr>
          <w:sz w:val="26"/>
          <w:szCs w:val="26"/>
        </w:rPr>
      </w:pPr>
      <w:r w:rsidRPr="00EB4EC9">
        <w:rPr>
          <w:sz w:val="26"/>
          <w:szCs w:val="26"/>
        </w:rPr>
        <w:t>802.11a hỗ trợ băng thông lên đến 54 Mbps và tín hiệu trong một phổ tần số quy định quanh mức 5GHz. Tần số của 802.11a cao hơn so với 802.11b chính vì vậy đã làm cho phạm vi của hệ thống này hẹp hơn so với các mạng 802.11b. Với tần số này, các tín hiệu 802.11a cũng khó xuyên qua các vách tường và các vật cản khác hơn.</w:t>
      </w:r>
    </w:p>
    <w:p w14:paraId="2ED318F9" w14:textId="77777777" w:rsidR="005E5C65" w:rsidRPr="00EB4EC9" w:rsidRDefault="005E5C65" w:rsidP="005E5C65">
      <w:pPr>
        <w:spacing w:before="120" w:after="120" w:line="480" w:lineRule="auto"/>
        <w:ind w:firstLine="720"/>
        <w:jc w:val="both"/>
        <w:rPr>
          <w:sz w:val="26"/>
          <w:szCs w:val="26"/>
        </w:rPr>
      </w:pPr>
      <w:r w:rsidRPr="00EB4EC9">
        <w:rPr>
          <w:sz w:val="26"/>
          <w:szCs w:val="26"/>
        </w:rPr>
        <w:t>Do 802.11a và 802.11b sử dụng các tần số khác nhau, nên hai công nghệ này không thể tương thích với nhau. Chính vì vậy một số hãng đã cung cấp các thiết bị mạng lai cho 802.11a/b nhưng các sản phẩm này chỉ đơn thuần là thực hiện hai chuẩn này song song (mỗi thiết bị kết nối phải sử dụng một trong hai, không thể sử dụng đồng thời cả hai).</w:t>
      </w:r>
    </w:p>
    <w:p w14:paraId="7371CF30" w14:textId="55AB3DC8" w:rsidR="005E5C65" w:rsidRPr="00EB4EC9" w:rsidRDefault="005E5C65" w:rsidP="005E5C65">
      <w:pPr>
        <w:spacing w:before="120" w:after="120" w:line="480" w:lineRule="auto"/>
        <w:ind w:firstLine="720"/>
        <w:jc w:val="both"/>
        <w:rPr>
          <w:sz w:val="26"/>
          <w:szCs w:val="26"/>
        </w:rPr>
      </w:pPr>
      <w:r w:rsidRPr="00EB4EC9">
        <w:rPr>
          <w:sz w:val="26"/>
          <w:szCs w:val="26"/>
        </w:rPr>
        <w:t>Ưu điểm của 802.11a – tốc độ cực nhanh; tần số được kiểm soát nên tránh được sự xuyên nhiễu từ các thiết bị khác.</w:t>
      </w:r>
    </w:p>
    <w:p w14:paraId="7882631C" w14:textId="08CE97DF" w:rsidR="002563DF" w:rsidRPr="005E5C65" w:rsidRDefault="005E5C65" w:rsidP="005E5C65">
      <w:pPr>
        <w:spacing w:before="120" w:after="120" w:line="480" w:lineRule="auto"/>
        <w:ind w:firstLine="720"/>
        <w:jc w:val="both"/>
        <w:rPr>
          <w:sz w:val="26"/>
          <w:szCs w:val="26"/>
        </w:rPr>
      </w:pPr>
      <w:r w:rsidRPr="00EB4EC9">
        <w:rPr>
          <w:sz w:val="26"/>
          <w:szCs w:val="26"/>
        </w:rPr>
        <w:t>Nhược điểm của 802.11a – giá thành đắt; phạm vi hẹp và dễ bị cản trở</w:t>
      </w:r>
      <w:r w:rsidRPr="005E5C65">
        <w:rPr>
          <w:sz w:val="26"/>
          <w:szCs w:val="26"/>
        </w:rPr>
        <w:t>.</w:t>
      </w:r>
    </w:p>
    <w:p w14:paraId="3B179A23" w14:textId="13810C0E" w:rsidR="002563DF" w:rsidRDefault="002563DF">
      <w:pPr>
        <w:spacing w:after="200" w:line="276" w:lineRule="auto"/>
        <w:rPr>
          <w:sz w:val="28"/>
          <w:szCs w:val="28"/>
        </w:rPr>
      </w:pPr>
    </w:p>
    <w:p w14:paraId="58B838AC" w14:textId="2E62F22E" w:rsidR="002563DF" w:rsidRDefault="002563DF">
      <w:pPr>
        <w:spacing w:after="200" w:line="276" w:lineRule="auto"/>
        <w:rPr>
          <w:sz w:val="28"/>
          <w:szCs w:val="28"/>
        </w:rPr>
      </w:pPr>
    </w:p>
    <w:p w14:paraId="653DE201" w14:textId="2AAC231A" w:rsidR="002563DF" w:rsidRPr="00A137B0" w:rsidRDefault="002563DF" w:rsidP="005E215C">
      <w:pPr>
        <w:spacing w:before="120" w:after="120" w:line="360" w:lineRule="auto"/>
        <w:jc w:val="both"/>
        <w:outlineLvl w:val="2"/>
        <w:rPr>
          <w:b/>
          <w:bCs/>
          <w:i/>
          <w:iCs/>
          <w:sz w:val="28"/>
          <w:szCs w:val="28"/>
        </w:rPr>
      </w:pPr>
      <w:bookmarkStart w:id="157" w:name="_Toc91792939"/>
      <w:bookmarkStart w:id="158" w:name="_Toc91793307"/>
      <w:bookmarkStart w:id="159" w:name="_Toc91798360"/>
      <w:r w:rsidRPr="00A137B0">
        <w:rPr>
          <w:b/>
          <w:bCs/>
          <w:i/>
          <w:iCs/>
          <w:sz w:val="28"/>
          <w:szCs w:val="28"/>
        </w:rPr>
        <w:t xml:space="preserve">3.1.4 Chuẩn WiFi </w:t>
      </w:r>
      <w:r w:rsidR="00126951" w:rsidRPr="00A137B0">
        <w:rPr>
          <w:b/>
          <w:bCs/>
          <w:i/>
          <w:iCs/>
          <w:sz w:val="28"/>
          <w:szCs w:val="28"/>
        </w:rPr>
        <w:t>8</w:t>
      </w:r>
      <w:r w:rsidRPr="00A137B0">
        <w:rPr>
          <w:b/>
          <w:bCs/>
          <w:i/>
          <w:iCs/>
          <w:sz w:val="28"/>
          <w:szCs w:val="28"/>
        </w:rPr>
        <w:t>02.11</w:t>
      </w:r>
      <w:r w:rsidR="00126951" w:rsidRPr="00A137B0">
        <w:rPr>
          <w:b/>
          <w:bCs/>
          <w:i/>
          <w:iCs/>
          <w:sz w:val="28"/>
          <w:szCs w:val="28"/>
        </w:rPr>
        <w:t>g</w:t>
      </w:r>
      <w:bookmarkEnd w:id="157"/>
      <w:bookmarkEnd w:id="158"/>
      <w:bookmarkEnd w:id="159"/>
    </w:p>
    <w:p w14:paraId="05097694" w14:textId="77777777" w:rsidR="00EB4EC9" w:rsidRPr="00EB4EC9" w:rsidRDefault="00EB4EC9" w:rsidP="00EB4EC9">
      <w:pPr>
        <w:spacing w:before="120" w:after="120" w:line="480" w:lineRule="auto"/>
        <w:ind w:firstLine="720"/>
        <w:jc w:val="both"/>
        <w:rPr>
          <w:sz w:val="26"/>
          <w:szCs w:val="26"/>
        </w:rPr>
      </w:pPr>
      <w:r w:rsidRPr="00EB4EC9">
        <w:rPr>
          <w:sz w:val="26"/>
          <w:szCs w:val="26"/>
        </w:rPr>
        <w:t>Vào năm 2002 và 2003, các sản phẩm WLAN hỗ trợ một chuẩn mới hơn đó là 802.11g, được đánh giá cao trên thị trường. 802.11g là một nỗ lực để kết hợp những ưu điểm của chuẩn 802.11a và 802.11b. Nó hỗ trợ băng thông lên đến 54Mbps và sử dụng tần số 2.4 Ghz để có phạm vi rộng. 802.11g có khả năng tương thích với các chuẩn 802.11b, điều đó có nghĩa là các điểm truy cập 802.11g sẽ làm việc với các adapter mạng không dây 802.11b và ngược lại.</w:t>
      </w:r>
    </w:p>
    <w:p w14:paraId="5716B2F4" w14:textId="7ACCF7D7" w:rsidR="00EB4EC9" w:rsidRPr="00EB4EC9" w:rsidRDefault="00EB4EC9" w:rsidP="00EB4EC9">
      <w:pPr>
        <w:spacing w:before="120" w:after="120" w:line="480" w:lineRule="auto"/>
        <w:ind w:firstLine="720"/>
        <w:jc w:val="both"/>
        <w:rPr>
          <w:sz w:val="26"/>
          <w:szCs w:val="26"/>
        </w:rPr>
      </w:pPr>
      <w:r w:rsidRPr="00EB4EC9">
        <w:rPr>
          <w:sz w:val="26"/>
          <w:szCs w:val="26"/>
        </w:rPr>
        <w:t>Ưu điểm của 802.11g – tốc độ cực nhanh; phạm vi tín hiệu tốt và ít bị cản trở.</w:t>
      </w:r>
    </w:p>
    <w:p w14:paraId="24F1A46E" w14:textId="37BA2877" w:rsidR="002563DF" w:rsidRPr="00EB4EC9" w:rsidRDefault="00EB4EC9" w:rsidP="00EB4EC9">
      <w:pPr>
        <w:spacing w:before="120" w:after="120" w:line="480" w:lineRule="auto"/>
        <w:ind w:firstLine="720"/>
        <w:jc w:val="both"/>
        <w:rPr>
          <w:sz w:val="26"/>
          <w:szCs w:val="26"/>
        </w:rPr>
      </w:pPr>
      <w:r w:rsidRPr="00EB4EC9">
        <w:rPr>
          <w:sz w:val="26"/>
          <w:szCs w:val="26"/>
        </w:rPr>
        <w:t>Nhược điểm của 802.11g – giá thành đắt hơn 802.11b; các thiết bị có thể bị xuyên nhiễu từ những đồ gia dụng sử dụng cùng tần số tín hiệu vô tuyến không được kiểm soát.</w:t>
      </w:r>
    </w:p>
    <w:p w14:paraId="28015F85" w14:textId="61787719" w:rsidR="002563DF" w:rsidRPr="00A137B0" w:rsidRDefault="002563DF" w:rsidP="005E215C">
      <w:pPr>
        <w:spacing w:before="120" w:after="120" w:line="360" w:lineRule="auto"/>
        <w:jc w:val="both"/>
        <w:outlineLvl w:val="2"/>
        <w:rPr>
          <w:b/>
          <w:bCs/>
          <w:i/>
          <w:iCs/>
          <w:sz w:val="28"/>
          <w:szCs w:val="28"/>
        </w:rPr>
      </w:pPr>
      <w:bookmarkStart w:id="160" w:name="_Toc91792940"/>
      <w:bookmarkStart w:id="161" w:name="_Toc91793308"/>
      <w:bookmarkStart w:id="162" w:name="_Toc91798361"/>
      <w:r w:rsidRPr="00A137B0">
        <w:rPr>
          <w:b/>
          <w:bCs/>
          <w:i/>
          <w:iCs/>
          <w:sz w:val="28"/>
          <w:szCs w:val="28"/>
        </w:rPr>
        <w:t>3.1.5 Chuẩn WiFi 802.11</w:t>
      </w:r>
      <w:r w:rsidR="00126951" w:rsidRPr="00A137B0">
        <w:rPr>
          <w:b/>
          <w:bCs/>
          <w:i/>
          <w:iCs/>
          <w:sz w:val="28"/>
          <w:szCs w:val="28"/>
        </w:rPr>
        <w:t>n</w:t>
      </w:r>
      <w:bookmarkEnd w:id="160"/>
      <w:bookmarkEnd w:id="161"/>
      <w:bookmarkEnd w:id="162"/>
    </w:p>
    <w:p w14:paraId="3EBFD065" w14:textId="77777777" w:rsidR="00C128A2" w:rsidRPr="00C128A2" w:rsidRDefault="00C128A2" w:rsidP="00C128A2">
      <w:pPr>
        <w:spacing w:before="120" w:after="120" w:line="360" w:lineRule="auto"/>
        <w:ind w:firstLine="720"/>
        <w:jc w:val="both"/>
        <w:rPr>
          <w:sz w:val="26"/>
          <w:szCs w:val="26"/>
        </w:rPr>
      </w:pPr>
      <w:r w:rsidRPr="00C128A2">
        <w:rPr>
          <w:sz w:val="26"/>
          <w:szCs w:val="26"/>
        </w:rPr>
        <w:t>802.11n (đôi khi được gọi tắt là Wireless N) được thiết kế để cải thiện cho 802.11g trong tổng số băng thông được hỗ trợ bằng cách tận dụng nhiều tín hiệu không dây và các anten (công nghệ MIMO).</w:t>
      </w:r>
    </w:p>
    <w:p w14:paraId="5FAA9213" w14:textId="77777777" w:rsidR="00C128A2" w:rsidRPr="00C128A2" w:rsidRDefault="00C128A2" w:rsidP="00C128A2">
      <w:pPr>
        <w:spacing w:before="120" w:after="120" w:line="360" w:lineRule="auto"/>
        <w:ind w:firstLine="720"/>
        <w:jc w:val="both"/>
        <w:rPr>
          <w:sz w:val="26"/>
          <w:szCs w:val="26"/>
        </w:rPr>
      </w:pPr>
      <w:r w:rsidRPr="00C128A2">
        <w:rPr>
          <w:sz w:val="26"/>
          <w:szCs w:val="26"/>
        </w:rPr>
        <w:t>802.11n đã được phê chuẩn vào năm 2009 với các đặc điểm kỹ thuật như cung cấp băng thông tối đa lên đến 600 Mbps. 802.11n cũng cung cấp phạm vi tốt hơn những chuẩn WiFi trước đó do cường độ tín hiệu của nó đã tăng lên, và 802.11n có khả năng tương thích ngược với các thiết bị 802.11b, 802.11g.</w:t>
      </w:r>
    </w:p>
    <w:p w14:paraId="2DB2C582" w14:textId="7A93C112" w:rsidR="00C128A2" w:rsidRPr="00C128A2" w:rsidRDefault="00C128A2" w:rsidP="00C128A2">
      <w:pPr>
        <w:spacing w:before="120" w:after="120" w:line="360" w:lineRule="auto"/>
        <w:ind w:firstLine="720"/>
        <w:jc w:val="both"/>
        <w:rPr>
          <w:sz w:val="26"/>
          <w:szCs w:val="26"/>
        </w:rPr>
      </w:pPr>
      <w:r w:rsidRPr="00C128A2">
        <w:rPr>
          <w:sz w:val="26"/>
          <w:szCs w:val="26"/>
        </w:rPr>
        <w:t>Ưu điểm của 802.11n – tốc độ tối đa nhanh nhất và phạm vi tín hiệu tốt nhất; khả năng chống nhiễu tốt hơn từ các nguồn bên ngoài.</w:t>
      </w:r>
    </w:p>
    <w:p w14:paraId="2D657334" w14:textId="13E5BF16" w:rsidR="002563DF" w:rsidRPr="00C128A2" w:rsidRDefault="00C128A2" w:rsidP="00C128A2">
      <w:pPr>
        <w:spacing w:before="120" w:after="120" w:line="360" w:lineRule="auto"/>
        <w:ind w:firstLine="720"/>
        <w:jc w:val="both"/>
        <w:rPr>
          <w:sz w:val="26"/>
          <w:szCs w:val="26"/>
        </w:rPr>
      </w:pPr>
      <w:r w:rsidRPr="00C128A2">
        <w:rPr>
          <w:sz w:val="26"/>
          <w:szCs w:val="26"/>
        </w:rPr>
        <w:lastRenderedPageBreak/>
        <w:t>Nhược điểm của 802.11n – giá thành đắt hơn 802.11g; việc sử dụng nhiều tín hiệu có thể gây nhiễu với các mạng dựa trên chuẩn 802.11b và 802.11g ở gần.</w:t>
      </w:r>
    </w:p>
    <w:p w14:paraId="6D3773C8" w14:textId="0AB316AE" w:rsidR="003B6520" w:rsidRPr="00A137B0" w:rsidRDefault="002563DF" w:rsidP="005E215C">
      <w:pPr>
        <w:spacing w:before="120" w:after="120" w:line="360" w:lineRule="auto"/>
        <w:jc w:val="both"/>
        <w:outlineLvl w:val="2"/>
        <w:rPr>
          <w:b/>
          <w:bCs/>
          <w:i/>
          <w:iCs/>
          <w:sz w:val="28"/>
          <w:szCs w:val="28"/>
        </w:rPr>
      </w:pPr>
      <w:bookmarkStart w:id="163" w:name="_Toc91792941"/>
      <w:bookmarkStart w:id="164" w:name="_Toc91793309"/>
      <w:bookmarkStart w:id="165" w:name="_Toc91798362"/>
      <w:r w:rsidRPr="00A137B0">
        <w:rPr>
          <w:b/>
          <w:bCs/>
          <w:i/>
          <w:iCs/>
          <w:sz w:val="28"/>
          <w:szCs w:val="28"/>
        </w:rPr>
        <w:t>3.1.6 Chuẩn WiFi 802.11</w:t>
      </w:r>
      <w:r w:rsidR="00126951" w:rsidRPr="00A137B0">
        <w:rPr>
          <w:b/>
          <w:bCs/>
          <w:i/>
          <w:iCs/>
          <w:sz w:val="28"/>
          <w:szCs w:val="28"/>
        </w:rPr>
        <w:t>ac</w:t>
      </w:r>
      <w:bookmarkEnd w:id="163"/>
      <w:bookmarkEnd w:id="164"/>
      <w:bookmarkEnd w:id="165"/>
    </w:p>
    <w:p w14:paraId="1379DA92" w14:textId="02565A23" w:rsidR="00DD4B64" w:rsidRPr="00DD4B64" w:rsidRDefault="00DD4B64" w:rsidP="00DD4B64">
      <w:pPr>
        <w:spacing w:before="120" w:after="120" w:line="360" w:lineRule="auto"/>
        <w:ind w:firstLine="720"/>
        <w:jc w:val="both"/>
        <w:rPr>
          <w:sz w:val="26"/>
          <w:szCs w:val="26"/>
        </w:rPr>
      </w:pPr>
      <w:r w:rsidRPr="00DD4B64">
        <w:rPr>
          <w:sz w:val="26"/>
          <w:szCs w:val="26"/>
        </w:rPr>
        <w:t>802.11ac là chuẩn WiFi mới nhất, được sử dụng phổ biến nhất hiện nay. 802.11ac sử dụng công nghệ không dây băng tần kép, hỗ trợ các kết nối đồng thời trên cả băng tần 2.4 GHz và 5 GHz. 802.11ac cung cấp khả năng tương thích ngượ với các chuẩn 802.11b, 802.11g, 802.11n và băng thông đạt tới 1.300 Mbps trên băng tần 5 GHz, 450 Mbps trên 2.4GHz.</w:t>
      </w:r>
    </w:p>
    <w:p w14:paraId="64124FE8" w14:textId="419176E2" w:rsidR="00682CEE" w:rsidRDefault="00682CEE" w:rsidP="005E215C">
      <w:pPr>
        <w:pStyle w:val="Tiumccp1"/>
        <w:outlineLvl w:val="1"/>
      </w:pPr>
      <w:bookmarkStart w:id="166" w:name="_Toc91792942"/>
      <w:bookmarkStart w:id="167" w:name="_Toc91793310"/>
      <w:bookmarkStart w:id="168" w:name="_Toc91798363"/>
      <w:r>
        <w:t>3.2 Nguy cơ an ninh hệ thống</w:t>
      </w:r>
      <w:bookmarkEnd w:id="166"/>
      <w:bookmarkEnd w:id="167"/>
      <w:bookmarkEnd w:id="168"/>
    </w:p>
    <w:p w14:paraId="2D905192" w14:textId="1FD74C95" w:rsidR="00682CEE" w:rsidRPr="000F5DDE" w:rsidRDefault="00A02663" w:rsidP="005E215C">
      <w:pPr>
        <w:pStyle w:val="Tiumccp1"/>
        <w:outlineLvl w:val="2"/>
        <w:rPr>
          <w:i/>
          <w:iCs/>
        </w:rPr>
      </w:pPr>
      <w:bookmarkStart w:id="169" w:name="_Toc91792943"/>
      <w:bookmarkStart w:id="170" w:name="_Toc91793311"/>
      <w:bookmarkStart w:id="171" w:name="_Toc91798364"/>
      <w:r>
        <w:rPr>
          <w:i/>
          <w:iCs/>
        </w:rPr>
        <w:t>3</w:t>
      </w:r>
      <w:r w:rsidR="00682CEE" w:rsidRPr="000F5DDE">
        <w:rPr>
          <w:i/>
          <w:iCs/>
        </w:rPr>
        <w:t>.</w:t>
      </w:r>
      <w:r>
        <w:rPr>
          <w:i/>
          <w:iCs/>
        </w:rPr>
        <w:t>2</w:t>
      </w:r>
      <w:r w:rsidR="00682CEE">
        <w:rPr>
          <w:i/>
          <w:iCs/>
        </w:rPr>
        <w:t>.1</w:t>
      </w:r>
      <w:r w:rsidR="00682CEE" w:rsidRPr="000F5DDE">
        <w:rPr>
          <w:i/>
          <w:iCs/>
        </w:rPr>
        <w:t xml:space="preserve"> Xác dịnh các tài nguyên cần được bảo vệ</w:t>
      </w:r>
      <w:bookmarkEnd w:id="169"/>
      <w:bookmarkEnd w:id="170"/>
      <w:bookmarkEnd w:id="171"/>
    </w:p>
    <w:p w14:paraId="14962329" w14:textId="77777777" w:rsidR="00682CEE" w:rsidRDefault="00682CEE" w:rsidP="00682CEE">
      <w:pPr>
        <w:pStyle w:val="Nidungvnbn"/>
        <w:spacing w:before="120" w:after="120"/>
      </w:pPr>
      <w:r>
        <w:t>Vấn đề quan trọng là phải xác định được các tài nguyên của mạng ngân hàng có thể bị tác động bởi hệ thống bảo mật. Các tài nguyên cần được bảo vệ:</w:t>
      </w:r>
    </w:p>
    <w:p w14:paraId="5ECF9C8E" w14:textId="700B7F64" w:rsidR="00682CEE" w:rsidRDefault="00682CEE" w:rsidP="00682CEE">
      <w:pPr>
        <w:pStyle w:val="Nidungvnbn"/>
        <w:numPr>
          <w:ilvl w:val="0"/>
          <w:numId w:val="37"/>
        </w:numPr>
        <w:spacing w:before="120" w:after="120"/>
      </w:pPr>
      <w:r>
        <w:t>Phần cứng: các máy chủ của mạng, các máy trạm, các thiết bị mạng</w:t>
      </w:r>
      <w:r w:rsidR="000501F1">
        <w:t>.</w:t>
      </w:r>
    </w:p>
    <w:p w14:paraId="5DB5EA6C" w14:textId="414F9E0E" w:rsidR="00682CEE" w:rsidRDefault="00682CEE" w:rsidP="00682CEE">
      <w:pPr>
        <w:pStyle w:val="Nidungvnbn"/>
        <w:numPr>
          <w:ilvl w:val="0"/>
          <w:numId w:val="37"/>
        </w:numPr>
        <w:spacing w:before="120" w:after="120"/>
      </w:pPr>
      <w:r>
        <w:t>Phần mềm: Do đặc thù của ngân hàng là phục vụ hoạt động kinh doanh tiền tệ trên toàn lãnh thổ VN và liên hệ chặt chẽ với các ngân hàng nước ngoài, các tổ chức tín dụng quốc tế nên các phần mềm cần được bảo vệ. Hệ thống của các máy chủ UNIX, Windows NT. Ngoài ra các chương trình ứng dụng: quản lý hệ thống tài khoản, tín dụng, các chương trình kế toán,tự động hóa văn phòng , truyền dữ liệu , ATM…</w:t>
      </w:r>
    </w:p>
    <w:p w14:paraId="3C016425" w14:textId="77777777" w:rsidR="00682CEE" w:rsidRDefault="00682CEE" w:rsidP="00682CEE">
      <w:pPr>
        <w:pStyle w:val="Nidungvnbn"/>
        <w:numPr>
          <w:ilvl w:val="0"/>
          <w:numId w:val="37"/>
        </w:numPr>
        <w:spacing w:before="120" w:after="120"/>
      </w:pPr>
      <w:r>
        <w:t>Dữ liệu: Đây là phần quan trọng nhất cần bảo vệ của ngân hàng , Dữ liệu này sẽ gồm các dữ liệu tài khoản lien quan đến khách hàng , dữ liệu kế toán , thẻ tín dụng , ATM. Các dữ liệu này rất quan trọng nên sẽ phải được bảo vệ an toàn nhất.</w:t>
      </w:r>
    </w:p>
    <w:p w14:paraId="1C6BA534" w14:textId="77777777" w:rsidR="00682CEE" w:rsidRDefault="00682CEE" w:rsidP="00682CEE">
      <w:pPr>
        <w:pStyle w:val="Nidungvnbn"/>
        <w:numPr>
          <w:ilvl w:val="0"/>
          <w:numId w:val="37"/>
        </w:numPr>
        <w:spacing w:before="120" w:after="120"/>
      </w:pPr>
      <w:r>
        <w:lastRenderedPageBreak/>
        <w:t>Tài liệu: Các công văn, báo cáo,tài liệu , sách vở , tài liệu hướng dẫn sử dụng.</w:t>
      </w:r>
    </w:p>
    <w:p w14:paraId="68AD737C" w14:textId="490B7BD8" w:rsidR="00682CEE" w:rsidRPr="000F5DDE" w:rsidRDefault="00A02663" w:rsidP="005E215C">
      <w:pPr>
        <w:pStyle w:val="Tiumccp1"/>
        <w:outlineLvl w:val="2"/>
        <w:rPr>
          <w:i/>
          <w:iCs/>
        </w:rPr>
      </w:pPr>
      <w:bookmarkStart w:id="172" w:name="_Toc91792944"/>
      <w:bookmarkStart w:id="173" w:name="_Toc91793312"/>
      <w:bookmarkStart w:id="174" w:name="_Toc91798365"/>
      <w:r>
        <w:rPr>
          <w:i/>
          <w:iCs/>
        </w:rPr>
        <w:t>3</w:t>
      </w:r>
      <w:r w:rsidR="00682CEE" w:rsidRPr="000F5DDE">
        <w:rPr>
          <w:i/>
          <w:iCs/>
        </w:rPr>
        <w:t>.</w:t>
      </w:r>
      <w:r w:rsidR="002C0588">
        <w:rPr>
          <w:i/>
          <w:iCs/>
        </w:rPr>
        <w:t>2</w:t>
      </w:r>
      <w:r w:rsidR="00682CEE">
        <w:rPr>
          <w:i/>
          <w:iCs/>
        </w:rPr>
        <w:t>.2</w:t>
      </w:r>
      <w:r w:rsidR="00682CEE" w:rsidRPr="000F5DDE">
        <w:rPr>
          <w:i/>
          <w:iCs/>
        </w:rPr>
        <w:t xml:space="preserve"> </w:t>
      </w:r>
      <w:r w:rsidR="00682CEE" w:rsidRPr="005C2AA1">
        <w:rPr>
          <w:i/>
          <w:iCs/>
        </w:rPr>
        <w:t>Xác định mối đe dọa đối với hệ thống</w:t>
      </w:r>
      <w:bookmarkEnd w:id="172"/>
      <w:bookmarkEnd w:id="173"/>
      <w:bookmarkEnd w:id="174"/>
    </w:p>
    <w:p w14:paraId="7C2EE471" w14:textId="54FD11A5" w:rsidR="00D705E5" w:rsidRDefault="00D705E5" w:rsidP="00D705E5">
      <w:pPr>
        <w:pStyle w:val="Nidungvnbn"/>
        <w:spacing w:before="120" w:after="120"/>
      </w:pPr>
      <w:r>
        <w:t>Sau khi xác định các tài nguyên cần được bảo vệ, cần phải xác minh mối đe dọa đối với các tài nguyên đó. Các mối đe dọa đó gồm có:</w:t>
      </w:r>
    </w:p>
    <w:p w14:paraId="237B306E" w14:textId="0B9ABA44" w:rsidR="00D705E5" w:rsidRDefault="00D705E5" w:rsidP="00D705E5">
      <w:pPr>
        <w:pStyle w:val="Nidungvnbn"/>
        <w:spacing w:before="120" w:after="120"/>
      </w:pPr>
      <w:r>
        <w:t>Những truy nhập bất hợp pháp. Việc truy nhập vào các tài nguyên của mạng chỉ nên được thực hiện bởi những người đã xác định. Mối đe dọa mọi người quan tân là việc truy nhập bất hợp pháp. Đặc thù của mối đe dạo này là sự dụng tên người khác để truy nhập vào mạng và tài nguyên của nó. Mội số kiểu truy nhập bất hợp pháp như:</w:t>
      </w:r>
    </w:p>
    <w:p w14:paraId="47FDBF6E" w14:textId="4FEB9B4B" w:rsidR="00D705E5" w:rsidRDefault="00D705E5" w:rsidP="00D705E5">
      <w:pPr>
        <w:pStyle w:val="Nidungvnbn"/>
        <w:numPr>
          <w:ilvl w:val="1"/>
          <w:numId w:val="40"/>
        </w:numPr>
        <w:spacing w:before="120" w:after="120"/>
      </w:pPr>
      <w:r>
        <w:t>Sử dụng chương trình dò tìm mật khẩu</w:t>
      </w:r>
      <w:r w:rsidR="00700628">
        <w:t>.</w:t>
      </w:r>
    </w:p>
    <w:p w14:paraId="2EAF0B20" w14:textId="1CB16ABC" w:rsidR="00D705E5" w:rsidRDefault="00D705E5" w:rsidP="00D705E5">
      <w:pPr>
        <w:pStyle w:val="Nidungvnbn"/>
        <w:numPr>
          <w:ilvl w:val="1"/>
          <w:numId w:val="40"/>
        </w:numPr>
        <w:spacing w:before="120" w:after="120"/>
      </w:pPr>
      <w:r>
        <w:t>Hút nạp dữ liệu</w:t>
      </w:r>
      <w:r w:rsidR="00700628">
        <w:t>.</w:t>
      </w:r>
    </w:p>
    <w:p w14:paraId="25D0C3B3" w14:textId="7C1841C7" w:rsidR="00D705E5" w:rsidRDefault="00D705E5" w:rsidP="00D705E5">
      <w:pPr>
        <w:pStyle w:val="Nidungvnbn"/>
        <w:numPr>
          <w:ilvl w:val="1"/>
          <w:numId w:val="40"/>
        </w:numPr>
        <w:spacing w:before="120" w:after="120"/>
      </w:pPr>
      <w:r>
        <w:t>Sử dụng lỗ hổng trong phần mềm.</w:t>
      </w:r>
    </w:p>
    <w:p w14:paraId="25EF1C23" w14:textId="22F3975F" w:rsidR="00D705E5" w:rsidRDefault="00D705E5" w:rsidP="0002647C">
      <w:pPr>
        <w:pStyle w:val="Nidungvnbn"/>
        <w:spacing w:before="120" w:after="120"/>
      </w:pPr>
      <w:r>
        <w:t>Mối đe dọa bởi sự khai thác rộng rãi thông tin. Thông tin có thể bị xâm phạm khi</w:t>
      </w:r>
      <w:r w:rsidR="00700628">
        <w:t>:</w:t>
      </w:r>
    </w:p>
    <w:p w14:paraId="53F5D589" w14:textId="5D5863A5" w:rsidR="00D705E5" w:rsidRDefault="00D705E5" w:rsidP="00D705E5">
      <w:pPr>
        <w:pStyle w:val="Nidungvnbn"/>
        <w:numPr>
          <w:ilvl w:val="1"/>
          <w:numId w:val="40"/>
        </w:numPr>
        <w:spacing w:before="120" w:after="120"/>
      </w:pPr>
      <w:r>
        <w:t>Thông tin được lưu trữ trê máy tính</w:t>
      </w:r>
      <w:r w:rsidR="00700628">
        <w:t>.</w:t>
      </w:r>
    </w:p>
    <w:p w14:paraId="3F267566" w14:textId="7602D699" w:rsidR="00D705E5" w:rsidRDefault="00D705E5" w:rsidP="00D705E5">
      <w:pPr>
        <w:pStyle w:val="Nidungvnbn"/>
        <w:numPr>
          <w:ilvl w:val="1"/>
          <w:numId w:val="40"/>
        </w:numPr>
        <w:spacing w:before="120" w:after="120"/>
      </w:pPr>
      <w:r>
        <w:t>Thông tin được truyền từ hệ thống này sang hệ thống khác</w:t>
      </w:r>
      <w:r w:rsidR="00700628">
        <w:t>.</w:t>
      </w:r>
    </w:p>
    <w:p w14:paraId="7AFAA9DF" w14:textId="77777777" w:rsidR="00A42141" w:rsidRDefault="00D705E5" w:rsidP="00A42141">
      <w:pPr>
        <w:pStyle w:val="Nidungvnbn"/>
        <w:numPr>
          <w:ilvl w:val="1"/>
          <w:numId w:val="40"/>
        </w:numPr>
        <w:spacing w:before="120" w:after="120"/>
      </w:pPr>
      <w:r>
        <w:t>Thông tin được lưu giữ trong các tệp sao lưu</w:t>
      </w:r>
      <w:r w:rsidR="00700628">
        <w:t>.</w:t>
      </w:r>
    </w:p>
    <w:p w14:paraId="4670EFAC" w14:textId="77777777" w:rsidR="00A42141" w:rsidRDefault="00D705E5" w:rsidP="00A42141">
      <w:pPr>
        <w:pStyle w:val="Nidungvnbn"/>
        <w:spacing w:before="120" w:after="120"/>
      </w:pPr>
      <w:r>
        <w:t>Mối đe dạo từ bên trong: Người sử dụng từ bên trong có nhiều cơ hội hơn để truy nhập vào các tài nguyên của hệ thống, do đó nếu người sử dụng trong mạng có ý muốn truy cập vào những tài nguyên của hệ thống thì họ sẽ gây nên một mối đe dọa cho mạng.</w:t>
      </w:r>
    </w:p>
    <w:p w14:paraId="6B714B39" w14:textId="1885CD3B" w:rsidR="0030211B" w:rsidRPr="00A42141" w:rsidRDefault="0030211B" w:rsidP="00A42141">
      <w:pPr>
        <w:pStyle w:val="Nidungvnbn"/>
        <w:spacing w:before="120" w:after="120"/>
        <w:ind w:firstLine="0"/>
        <w:outlineLvl w:val="2"/>
      </w:pPr>
      <w:bookmarkStart w:id="175" w:name="_Toc91798366"/>
      <w:r w:rsidRPr="00A42141">
        <w:rPr>
          <w:b/>
          <w:bCs/>
          <w:i/>
          <w:iCs/>
          <w:sz w:val="28"/>
          <w:szCs w:val="28"/>
        </w:rPr>
        <w:t>3.</w:t>
      </w:r>
      <w:r w:rsidR="00DD3BD6">
        <w:rPr>
          <w:b/>
          <w:bCs/>
          <w:i/>
          <w:iCs/>
          <w:sz w:val="28"/>
          <w:szCs w:val="28"/>
        </w:rPr>
        <w:t>2</w:t>
      </w:r>
      <w:r w:rsidRPr="00A42141">
        <w:rPr>
          <w:b/>
          <w:bCs/>
          <w:i/>
          <w:iCs/>
          <w:sz w:val="28"/>
          <w:szCs w:val="28"/>
        </w:rPr>
        <w:t>.</w:t>
      </w:r>
      <w:r w:rsidR="00DD3BD6">
        <w:rPr>
          <w:b/>
          <w:bCs/>
          <w:i/>
          <w:iCs/>
          <w:sz w:val="28"/>
          <w:szCs w:val="28"/>
        </w:rPr>
        <w:t>3</w:t>
      </w:r>
      <w:r w:rsidRPr="00A42141">
        <w:rPr>
          <w:b/>
          <w:bCs/>
          <w:i/>
          <w:iCs/>
          <w:sz w:val="28"/>
          <w:szCs w:val="28"/>
        </w:rPr>
        <w:t xml:space="preserve"> </w:t>
      </w:r>
      <w:r w:rsidR="009C659F" w:rsidRPr="00A42141">
        <w:rPr>
          <w:b/>
          <w:bCs/>
          <w:i/>
          <w:iCs/>
          <w:sz w:val="28"/>
          <w:szCs w:val="28"/>
        </w:rPr>
        <w:t>Đề xuất giải pháp bảo mật</w:t>
      </w:r>
      <w:bookmarkEnd w:id="175"/>
    </w:p>
    <w:p w14:paraId="4EAA3FD6" w14:textId="6BAFB7E7" w:rsidR="0030211B" w:rsidRDefault="0030211B" w:rsidP="00492F14">
      <w:pPr>
        <w:pStyle w:val="Nidungvnbn"/>
        <w:spacing w:before="120" w:after="120"/>
      </w:pPr>
      <w:r>
        <w:t xml:space="preserve">Việc đảm bảo an ninh bảo mật hệ thống là hết sức quan trọng, nhất là đối với các đơn vị kinh doanh như của ngân hàng, đồng thời khả năng bảo vệ nhiều lớp để tăng </w:t>
      </w:r>
      <w:r>
        <w:lastRenderedPageBreak/>
        <w:t>cường tính bảo mật các khu vực bên trong, nơi lưu trữ các nguồn tài nguyên mạng có giá trị nhất.</w:t>
      </w:r>
    </w:p>
    <w:p w14:paraId="18A4F167" w14:textId="3647D3A6" w:rsidR="0030211B" w:rsidRDefault="0030211B" w:rsidP="00492F14">
      <w:pPr>
        <w:pStyle w:val="Nidungvnbn"/>
        <w:spacing w:before="120" w:after="120"/>
      </w:pPr>
      <w:r>
        <w:t>Bảo mật mức mạng: Bảo mật đường truyền , bảo mật các thông tin lưu truyền trên mạng</w:t>
      </w:r>
      <w:r w:rsidR="00700628">
        <w:t>.</w:t>
      </w:r>
    </w:p>
    <w:p w14:paraId="0ACDAD33" w14:textId="7C8F49D6" w:rsidR="0030211B" w:rsidRDefault="0030211B" w:rsidP="00492F14">
      <w:pPr>
        <w:pStyle w:val="Nidungvnbn"/>
        <w:spacing w:before="120" w:after="120"/>
      </w:pPr>
      <w:r>
        <w:t>Bảo mật mức thiết bị: các thiết bị mạng như router và switch, filewall… là các điểm nút của mạng hết sức quan trọng và cần được bảo vệ</w:t>
      </w:r>
      <w:r w:rsidR="00700628">
        <w:t>.</w:t>
      </w:r>
    </w:p>
    <w:p w14:paraId="0F7A3A86" w14:textId="1F5B9220" w:rsidR="0030211B" w:rsidRDefault="0030211B" w:rsidP="00492F14">
      <w:pPr>
        <w:pStyle w:val="Nidungvnbn"/>
        <w:spacing w:before="120" w:after="120"/>
      </w:pPr>
      <w:r>
        <w:t>Bảo mật mức máy chủ:Hệ thống máy chủ thực hiện các công việc dịch vụ khác nhau trong mạng, có thể nói đây là nguồn tai nguyên chính hết sức quan trọng và là nguồn mục tiêu tấn công từu bên trong cũng như bên ngoài cũng như ăn cắp hay phá hủy thong tin có giá trị được chứa trong các máy chủ này</w:t>
      </w:r>
      <w:r w:rsidR="004C0360">
        <w:t>.</w:t>
      </w:r>
      <w:r>
        <w:t xml:space="preserve"> Việc bảo mật hệ thoogn máy chủ lien quan đến các việc như:</w:t>
      </w:r>
    </w:p>
    <w:p w14:paraId="5F23D49C" w14:textId="3FB265D8" w:rsidR="0030211B" w:rsidRDefault="0030211B" w:rsidP="00492F14">
      <w:pPr>
        <w:pStyle w:val="Nidungvnbn"/>
        <w:numPr>
          <w:ilvl w:val="0"/>
          <w:numId w:val="41"/>
        </w:numPr>
        <w:spacing w:before="120" w:after="120"/>
      </w:pPr>
      <w:r>
        <w:t>Bảo mật thông tin trên máy chủ : đảm bảo tính mã hóa , tính toàn vẹn vào xác thực của thông tin.</w:t>
      </w:r>
    </w:p>
    <w:p w14:paraId="2C87C25F" w14:textId="5F87FE95" w:rsidR="0030211B" w:rsidRDefault="0030211B" w:rsidP="00492F14">
      <w:pPr>
        <w:pStyle w:val="Nidungvnbn"/>
        <w:numPr>
          <w:ilvl w:val="0"/>
          <w:numId w:val="41"/>
        </w:numPr>
        <w:spacing w:before="120" w:after="120"/>
      </w:pPr>
      <w:r>
        <w:t>Quản trị truy nhập vào máy chủ</w:t>
      </w:r>
      <w:r w:rsidR="00842287">
        <w:t>.</w:t>
      </w:r>
    </w:p>
    <w:p w14:paraId="67E41FEB" w14:textId="7F3E82A6" w:rsidR="0030211B" w:rsidRDefault="0030211B" w:rsidP="00492F14">
      <w:pPr>
        <w:pStyle w:val="Nidungvnbn"/>
        <w:numPr>
          <w:ilvl w:val="0"/>
          <w:numId w:val="41"/>
        </w:numPr>
        <w:spacing w:before="120" w:after="120"/>
      </w:pPr>
      <w:r>
        <w:t>Chống truy nhập trái phép: Sử dụng các bộ dò tìm IDS để phát hiện và báo động kịp thời khi có tấn công hay truy nhập trái phép vào hệ thống máy chủ</w:t>
      </w:r>
      <w:r w:rsidR="00842287">
        <w:t>.</w:t>
      </w:r>
    </w:p>
    <w:p w14:paraId="2777C457" w14:textId="77777777" w:rsidR="00842287" w:rsidRDefault="0030211B" w:rsidP="00842287">
      <w:pPr>
        <w:pStyle w:val="Nidungvnbn"/>
        <w:spacing w:before="120" w:after="120"/>
      </w:pPr>
      <w:r>
        <w:t>Bảo mật mức HĐH: Việc bảo mật cho HĐH máy chủ đảm bảo cho hệ thống làm việc ổn định</w:t>
      </w:r>
      <w:r w:rsidR="00842287">
        <w:t>,</w:t>
      </w:r>
      <w:r>
        <w:t xml:space="preserve"> việc hoạch định xây dựng các chính sách cài đặt, cập nhập, backup dữ liệu hay sử dụng phần mềm bổ sung bịt lỗ hổng trên HĐH là hết sức cần thiết để đảm bảo cho các HĐH và các ứng dụng chay trên nó được bảo vệ an ninh, ngăn chạn các cuộc tấn công có thể sảy ra</w:t>
      </w:r>
      <w:r w:rsidR="00842287">
        <w:t>.</w:t>
      </w:r>
    </w:p>
    <w:p w14:paraId="6CE89BAE" w14:textId="1E47ECA7" w:rsidR="00842287" w:rsidRDefault="0030211B" w:rsidP="00842287">
      <w:pPr>
        <w:pStyle w:val="Nidungvnbn"/>
        <w:spacing w:before="120" w:after="120"/>
      </w:pPr>
      <w:r>
        <w:t>Bảo mật ở mức ứng dụng: đảm bảo việc truy nhập vào các dịch vụ và phần mềm (web, email, CSDL)</w:t>
      </w:r>
      <w:r w:rsidR="00842287">
        <w:t>.</w:t>
      </w:r>
    </w:p>
    <w:p w14:paraId="3E63C467" w14:textId="77777777" w:rsidR="007E7BE1" w:rsidRDefault="0030211B" w:rsidP="007E7BE1">
      <w:pPr>
        <w:pStyle w:val="Nidungvnbn"/>
        <w:spacing w:before="120" w:after="120"/>
      </w:pPr>
      <w:r>
        <w:lastRenderedPageBreak/>
        <w:t>Bảo mật mức CSDL: có thể nói CSDL là lõi của toàn bộ hệ thống th</w:t>
      </w:r>
      <w:r w:rsidR="00842287">
        <w:t>ôn</w:t>
      </w:r>
      <w:r>
        <w:t xml:space="preserve">g tin bảo mật, toàn bộ </w:t>
      </w:r>
      <w:r w:rsidR="00842287">
        <w:t>thông</w:t>
      </w:r>
      <w:r>
        <w:t xml:space="preserve"> tin quan trọng mang tính chất sống còn được tập trung trên các CSDL,</w:t>
      </w:r>
      <w:r w:rsidR="00842287">
        <w:t xml:space="preserve"> </w:t>
      </w:r>
      <w:r>
        <w:t>CSDL</w:t>
      </w:r>
      <w:r w:rsidR="00842287">
        <w:t xml:space="preserve"> </w:t>
      </w:r>
      <w:r>
        <w:t>nên được đặ</w:t>
      </w:r>
      <w:r w:rsidR="00842287">
        <w:t>t</w:t>
      </w:r>
      <w:r>
        <w:t xml:space="preserve"> ở mức ưu tiên cao nhất.</w:t>
      </w:r>
    </w:p>
    <w:p w14:paraId="178B5A4D" w14:textId="2824AA37" w:rsidR="007E7BE1" w:rsidRDefault="007E7BE1" w:rsidP="00E60698">
      <w:pPr>
        <w:pStyle w:val="Tiumccp1"/>
        <w:outlineLvl w:val="1"/>
      </w:pPr>
      <w:bookmarkStart w:id="176" w:name="_Toc91792945"/>
      <w:bookmarkStart w:id="177" w:name="_Toc91793313"/>
      <w:bookmarkStart w:id="178" w:name="_Toc91798367"/>
      <w:r>
        <w:t>3.3 Giao thức bảo mật 802.1x</w:t>
      </w:r>
      <w:bookmarkEnd w:id="176"/>
      <w:bookmarkEnd w:id="177"/>
      <w:bookmarkEnd w:id="178"/>
    </w:p>
    <w:p w14:paraId="23FFE1BD" w14:textId="1C7B3D18" w:rsidR="00CD7CF2" w:rsidRDefault="00CD7CF2" w:rsidP="00CD7CF2">
      <w:pPr>
        <w:pStyle w:val="Nidungvnbn"/>
        <w:spacing w:before="120" w:after="120"/>
      </w:pPr>
      <w:r>
        <w:t>Chứng thực tập trung là hoạt động xác thực ID của user. Trong trường hợp này, sử dụng Public Key Infrastructure (PKI) như một certificate số được mã hóa bởi chữ kí bên thứ 3. Bên thứ 3 được gọi là CA. CA bạn có nhận từ VeriSign or Entrust, từ một server CA bạn thiết lập.</w:t>
      </w:r>
    </w:p>
    <w:p w14:paraId="1CEA5B7E" w14:textId="77777777" w:rsidR="00CD7CF2" w:rsidRDefault="00CD7CF2" w:rsidP="00CD7CF2">
      <w:pPr>
        <w:pStyle w:val="Nidungvnbn"/>
        <w:spacing w:before="120" w:after="120"/>
      </w:pPr>
      <w:r>
        <w:t>Nếu xảy ra chuyện gì thì Server Microsoft có một CA có thể quản lý Một certificate chứa các thông tin:</w:t>
      </w:r>
    </w:p>
    <w:p w14:paraId="447935F0" w14:textId="2010A256" w:rsidR="00CD7CF2" w:rsidRDefault="00CD7CF2" w:rsidP="00CD7CF2">
      <w:pPr>
        <w:pStyle w:val="Nidungvnbn"/>
        <w:numPr>
          <w:ilvl w:val="0"/>
          <w:numId w:val="42"/>
        </w:numPr>
        <w:spacing w:before="120" w:after="120"/>
      </w:pPr>
      <w:r>
        <w:t>Username</w:t>
      </w:r>
      <w:r w:rsidR="00700628">
        <w:t>.</w:t>
      </w:r>
    </w:p>
    <w:p w14:paraId="062F5BCE" w14:textId="39308001" w:rsidR="00CD7CF2" w:rsidRDefault="00CD7CF2" w:rsidP="00CD7CF2">
      <w:pPr>
        <w:pStyle w:val="Nidungvnbn"/>
        <w:numPr>
          <w:ilvl w:val="0"/>
          <w:numId w:val="42"/>
        </w:numPr>
        <w:spacing w:before="120" w:after="120"/>
      </w:pPr>
      <w:r>
        <w:t>Public key</w:t>
      </w:r>
      <w:r w:rsidR="00700628">
        <w:t>.</w:t>
      </w:r>
    </w:p>
    <w:p w14:paraId="261EE0F2" w14:textId="14AB7A23" w:rsidR="00CD7CF2" w:rsidRDefault="00CD7CF2" w:rsidP="00CD7CF2">
      <w:pPr>
        <w:pStyle w:val="Nidungvnbn"/>
        <w:numPr>
          <w:ilvl w:val="0"/>
          <w:numId w:val="42"/>
        </w:numPr>
        <w:spacing w:before="120" w:after="120"/>
      </w:pPr>
      <w:r>
        <w:t>Serial number</w:t>
      </w:r>
      <w:r w:rsidR="00700628">
        <w:t>.</w:t>
      </w:r>
    </w:p>
    <w:p w14:paraId="30D31A54" w14:textId="4965FC31" w:rsidR="00CD7CF2" w:rsidRDefault="00CD7CF2" w:rsidP="00CD7CF2">
      <w:pPr>
        <w:pStyle w:val="Nidungvnbn"/>
        <w:numPr>
          <w:ilvl w:val="0"/>
          <w:numId w:val="42"/>
        </w:numPr>
        <w:spacing w:before="120" w:after="120"/>
      </w:pPr>
      <w:r>
        <w:t>Valid dates</w:t>
      </w:r>
      <w:r w:rsidR="00700628">
        <w:t>.</w:t>
      </w:r>
    </w:p>
    <w:p w14:paraId="40922F69" w14:textId="74A7188E" w:rsidR="00CD7CF2" w:rsidRDefault="00CD7CF2" w:rsidP="00CD7CF2">
      <w:pPr>
        <w:pStyle w:val="Nidungvnbn"/>
        <w:numPr>
          <w:ilvl w:val="0"/>
          <w:numId w:val="42"/>
        </w:numPr>
        <w:spacing w:before="120" w:after="120"/>
      </w:pPr>
      <w:r>
        <w:t>Thông tin của CA</w:t>
      </w:r>
      <w:r w:rsidR="00700628">
        <w:t>.</w:t>
      </w:r>
    </w:p>
    <w:p w14:paraId="065980E6" w14:textId="0359729E" w:rsidR="00CD7CF2" w:rsidRDefault="00CD7CF2" w:rsidP="00CD7CF2">
      <w:pPr>
        <w:pStyle w:val="Nidungvnbn"/>
        <w:spacing w:before="120" w:after="120"/>
      </w:pPr>
      <w:r>
        <w:t>Mỗi thiết bị muốn giao tiếp phải sử dụng certificate CA để chứng thực. Ngoài ra bạn có thể sử dụng certificate tự ký bằng cách xem certificate đó và bổ sung nó vào nơi lưu trữ certificate Các certificate được sử dụng là kiểu chứng thực 802.1x. Kiểu chứng thực tập trung này sử dụng các phương pháp Extensible Authentication Protocol (EAP) khác nhau để chứng thực client với server Authentication, Authorization và Accounting (AAA).</w:t>
      </w:r>
    </w:p>
    <w:p w14:paraId="317BC486" w14:textId="1F9F4E62" w:rsidR="008C544B" w:rsidRDefault="00CD7CF2" w:rsidP="00CD7CF2">
      <w:pPr>
        <w:pStyle w:val="Nidungvnbn"/>
        <w:spacing w:before="120" w:after="120"/>
      </w:pPr>
      <w:r>
        <w:t xml:space="preserve">Chứng thực 802.1x là một chứng thực chuẩn IEEE, được sử dụng cho mạng có dây lẫn không dây. Là phương pháp đóng mở dựa trên điều kiện mà server AAA xác thực. Các thiết bị muốn đi vào mạng có dây được gọi là supplicant. Một supplicant có </w:t>
      </w:r>
      <w:r>
        <w:lastRenderedPageBreak/>
        <w:t>thể sử dụng phương thức EAP để dò ID của mình với authentication server. Giữa supplicant và authentication server là authenticator. Authenticator hoạt động như một switch ở trong mạng này. Switch này sử dụng giao thức EAP over LAN (EAPoL) giữa supplicant với nó và RADIUS giữa nó với anthentication server</w:t>
      </w:r>
      <w:r w:rsidR="008C544B">
        <w:t>.</w:t>
      </w:r>
    </w:p>
    <w:p w14:paraId="3D8ED148" w14:textId="77777777" w:rsidR="008C544B" w:rsidRDefault="008C544B" w:rsidP="00CD7CF2">
      <w:pPr>
        <w:pStyle w:val="Nidungvnbn"/>
        <w:spacing w:before="120" w:after="120"/>
      </w:pPr>
    </w:p>
    <w:p w14:paraId="32E38D87" w14:textId="5EB940B1" w:rsidR="0028515E" w:rsidRDefault="008C544B" w:rsidP="008C544B">
      <w:pPr>
        <w:pStyle w:val="Nidungvnbn"/>
        <w:spacing w:before="120" w:after="120"/>
        <w:ind w:firstLine="0"/>
      </w:pPr>
      <w:r>
        <w:rPr>
          <w:noProof/>
        </w:rPr>
        <w:drawing>
          <wp:inline distT="0" distB="0" distL="0" distR="0" wp14:anchorId="2F456CED" wp14:editId="50D53D59">
            <wp:extent cx="5463540" cy="1066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6" t="9312" r="2504" b="31429"/>
                    <a:stretch/>
                  </pic:blipFill>
                  <pic:spPr bwMode="auto">
                    <a:xfrm>
                      <a:off x="0" y="0"/>
                      <a:ext cx="5463540" cy="1066800"/>
                    </a:xfrm>
                    <a:prstGeom prst="rect">
                      <a:avLst/>
                    </a:prstGeom>
                    <a:ln>
                      <a:noFill/>
                    </a:ln>
                    <a:extLst>
                      <a:ext uri="{53640926-AAD7-44D8-BBD7-CCE9431645EC}">
                        <a14:shadowObscured xmlns:a14="http://schemas.microsoft.com/office/drawing/2010/main"/>
                      </a:ext>
                    </a:extLst>
                  </pic:spPr>
                </pic:pic>
              </a:graphicData>
            </a:graphic>
          </wp:inline>
        </w:drawing>
      </w:r>
    </w:p>
    <w:p w14:paraId="37C03036" w14:textId="27D4DA72" w:rsidR="008C544B" w:rsidRDefault="00165287" w:rsidP="00165287">
      <w:pPr>
        <w:pStyle w:val="Caption"/>
      </w:pPr>
      <w:bookmarkStart w:id="179" w:name="_Toc91716791"/>
      <w:r>
        <w:t>Hình 3.</w:t>
      </w:r>
      <w:r w:rsidR="00A2576E">
        <w:fldChar w:fldCharType="begin"/>
      </w:r>
      <w:r w:rsidR="00A2576E">
        <w:instrText xml:space="preserve"> SEQ Hình_3. \* ARABIC </w:instrText>
      </w:r>
      <w:r w:rsidR="00A2576E">
        <w:fldChar w:fldCharType="separate"/>
      </w:r>
      <w:r w:rsidR="0075490D">
        <w:rPr>
          <w:noProof/>
        </w:rPr>
        <w:t>1</w:t>
      </w:r>
      <w:r w:rsidR="00A2576E">
        <w:rPr>
          <w:noProof/>
        </w:rPr>
        <w:fldChar w:fldCharType="end"/>
      </w:r>
      <w:r w:rsidR="0075490D">
        <w:t xml:space="preserve"> </w:t>
      </w:r>
      <w:r w:rsidR="0028515E">
        <w:t>Wired EAP</w:t>
      </w:r>
      <w:bookmarkEnd w:id="179"/>
    </w:p>
    <w:p w14:paraId="7B669377" w14:textId="4E0426ED" w:rsidR="0028515E" w:rsidRDefault="0028515E" w:rsidP="00754CF8">
      <w:pPr>
        <w:pStyle w:val="Nidungvnbn"/>
        <w:spacing w:before="120" w:after="120"/>
        <w:ind w:firstLine="0"/>
        <w:jc w:val="center"/>
      </w:pPr>
      <w:r>
        <w:t>Nguồn:</w:t>
      </w:r>
      <w:r w:rsidR="00754CF8">
        <w:t xml:space="preserve"> </w:t>
      </w:r>
      <w:r w:rsidR="00754CF8" w:rsidRPr="00754CF8">
        <w:t>https://vnpro.vn/tin-tuc/chung-thuc-tap-trung-va-chung-thuc-8021x-trong-wireless-1019.html</w:t>
      </w:r>
    </w:p>
    <w:p w14:paraId="6FE190FF" w14:textId="31D538D2" w:rsidR="008C544B" w:rsidRDefault="008C544B" w:rsidP="008C544B">
      <w:pPr>
        <w:pStyle w:val="Nidungvnbn"/>
        <w:spacing w:before="120" w:after="120"/>
        <w:ind w:firstLine="0"/>
      </w:pPr>
      <w:r w:rsidRPr="008C544B">
        <w:t>Trên mạng không dây thì quá trình tương tự nhưng đổi lại là giao thức EAPoWLAN</w:t>
      </w:r>
    </w:p>
    <w:p w14:paraId="5BF19DFD" w14:textId="77777777" w:rsidR="008C544B" w:rsidRDefault="008C544B" w:rsidP="008C544B">
      <w:pPr>
        <w:pStyle w:val="Nidungvnbn"/>
        <w:spacing w:before="120" w:after="120"/>
        <w:ind w:firstLine="0"/>
      </w:pPr>
    </w:p>
    <w:p w14:paraId="64BD28B8" w14:textId="5EB42982" w:rsidR="008C544B" w:rsidRDefault="008C544B" w:rsidP="008C544B">
      <w:pPr>
        <w:pStyle w:val="Nidungvnbn"/>
        <w:spacing w:before="120" w:after="120"/>
        <w:ind w:firstLine="0"/>
        <w:jc w:val="center"/>
      </w:pPr>
      <w:r>
        <w:rPr>
          <w:noProof/>
        </w:rPr>
        <w:drawing>
          <wp:inline distT="0" distB="0" distL="0" distR="0" wp14:anchorId="40A94515" wp14:editId="38CBFCD6">
            <wp:extent cx="567690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1162050"/>
                    </a:xfrm>
                    <a:prstGeom prst="rect">
                      <a:avLst/>
                    </a:prstGeom>
                  </pic:spPr>
                </pic:pic>
              </a:graphicData>
            </a:graphic>
          </wp:inline>
        </w:drawing>
      </w:r>
    </w:p>
    <w:p w14:paraId="38FF2698" w14:textId="7E932A0E" w:rsidR="0028515E" w:rsidRDefault="0075490D" w:rsidP="0075490D">
      <w:pPr>
        <w:pStyle w:val="Caption"/>
      </w:pPr>
      <w:bookmarkStart w:id="180" w:name="_Toc91716792"/>
      <w:r>
        <w:t>Hình 3.</w:t>
      </w:r>
      <w:r w:rsidR="00A2576E">
        <w:fldChar w:fldCharType="begin"/>
      </w:r>
      <w:r w:rsidR="00A2576E">
        <w:instrText xml:space="preserve"> SEQ Hình_3. \* ARABIC </w:instrText>
      </w:r>
      <w:r w:rsidR="00A2576E">
        <w:fldChar w:fldCharType="separate"/>
      </w:r>
      <w:r>
        <w:rPr>
          <w:noProof/>
        </w:rPr>
        <w:t>2</w:t>
      </w:r>
      <w:r w:rsidR="00A2576E">
        <w:rPr>
          <w:noProof/>
        </w:rPr>
        <w:fldChar w:fldCharType="end"/>
      </w:r>
      <w:r>
        <w:t xml:space="preserve"> </w:t>
      </w:r>
      <w:r w:rsidR="0028515E">
        <w:t>Wireless EAP</w:t>
      </w:r>
      <w:bookmarkEnd w:id="180"/>
    </w:p>
    <w:p w14:paraId="2F78652B" w14:textId="5C7C72F5" w:rsidR="0028515E" w:rsidRDefault="0028515E" w:rsidP="00754CF8">
      <w:pPr>
        <w:pStyle w:val="Nidungvnbn"/>
        <w:spacing w:before="120" w:after="120"/>
        <w:ind w:firstLine="0"/>
        <w:jc w:val="center"/>
      </w:pPr>
      <w:r>
        <w:t>Nguồn:</w:t>
      </w:r>
      <w:r w:rsidR="00754CF8">
        <w:t xml:space="preserve"> </w:t>
      </w:r>
      <w:r w:rsidR="00754CF8" w:rsidRPr="00754CF8">
        <w:t>https://vnpro.vn/tin-tuc/chung-thuc-tap-trung-va-chung-thuc-8021x-trong-wireless-1019.html</w:t>
      </w:r>
    </w:p>
    <w:p w14:paraId="1043CB3D" w14:textId="77777777" w:rsidR="008C544B" w:rsidRDefault="008C544B" w:rsidP="008C544B">
      <w:pPr>
        <w:pStyle w:val="Nidungvnbn"/>
        <w:spacing w:before="120" w:after="120"/>
        <w:ind w:firstLine="0"/>
      </w:pPr>
    </w:p>
    <w:p w14:paraId="7B945A9B" w14:textId="77777777" w:rsidR="008C544B" w:rsidRDefault="008C544B" w:rsidP="008C544B">
      <w:pPr>
        <w:pStyle w:val="Nidungvnbn"/>
        <w:spacing w:before="120" w:after="120"/>
      </w:pPr>
      <w:r>
        <w:lastRenderedPageBreak/>
        <w:t>Quá trình chứng thực tương tự kiểu chứng thực mở Sau khi quá trình chứng thực mở ra, 2 bên có thể bắt đầu quá trình 802.1x. Trong suốt thời gian này, “port” vẫn bị chặn và xảy ra những điều sau đây:</w:t>
      </w:r>
    </w:p>
    <w:p w14:paraId="0A84BE58" w14:textId="1922EDD4" w:rsidR="008C544B" w:rsidRDefault="008C544B" w:rsidP="009930AA">
      <w:pPr>
        <w:pStyle w:val="Nidungvnbn"/>
        <w:numPr>
          <w:ilvl w:val="0"/>
          <w:numId w:val="43"/>
        </w:numPr>
        <w:spacing w:before="120" w:after="120"/>
      </w:pPr>
      <w:r>
        <w:t>Supplicant gửi giấy chứng nhận đến authenticator</w:t>
      </w:r>
      <w:r w:rsidR="00077D52">
        <w:t>.</w:t>
      </w:r>
    </w:p>
    <w:p w14:paraId="4D974487" w14:textId="6C0A8CEB" w:rsidR="008C544B" w:rsidRDefault="008C544B" w:rsidP="009930AA">
      <w:pPr>
        <w:pStyle w:val="Nidungvnbn"/>
        <w:numPr>
          <w:ilvl w:val="0"/>
          <w:numId w:val="43"/>
        </w:numPr>
        <w:spacing w:before="120" w:after="120"/>
      </w:pPr>
      <w:r>
        <w:t>AP gửi thông tin chứng thực đến server thông qua gói tin RADIUS</w:t>
      </w:r>
      <w:r w:rsidR="00077D52">
        <w:t>.</w:t>
      </w:r>
    </w:p>
    <w:p w14:paraId="79E6C206" w14:textId="6BCD0855" w:rsidR="008C544B" w:rsidRDefault="008C544B" w:rsidP="009930AA">
      <w:pPr>
        <w:pStyle w:val="Nidungvnbn"/>
        <w:numPr>
          <w:ilvl w:val="0"/>
          <w:numId w:val="43"/>
        </w:numPr>
        <w:spacing w:before="120" w:after="120"/>
      </w:pPr>
      <w:r>
        <w:t>Luồng RADIUS được authentication server gửi đến client thông qua AP</w:t>
      </w:r>
      <w:r w:rsidR="00077D52">
        <w:t>.</w:t>
      </w:r>
    </w:p>
    <w:p w14:paraId="51949743" w14:textId="33C5938D" w:rsidR="008C544B" w:rsidRDefault="008C544B" w:rsidP="009930AA">
      <w:pPr>
        <w:pStyle w:val="Nidungvnbn"/>
        <w:numPr>
          <w:ilvl w:val="0"/>
          <w:numId w:val="43"/>
        </w:numPr>
        <w:spacing w:before="120" w:after="120"/>
      </w:pPr>
      <w:r>
        <w:t>Trong suốt quá trình thay đổi, client và AP sử dụng các key là duy nhất</w:t>
      </w:r>
      <w:r w:rsidR="00077D52">
        <w:t>.</w:t>
      </w:r>
    </w:p>
    <w:p w14:paraId="412E8739" w14:textId="3DBA46A3" w:rsidR="008C544B" w:rsidRDefault="008C544B" w:rsidP="009930AA">
      <w:pPr>
        <w:pStyle w:val="Nidungvnbn"/>
        <w:numPr>
          <w:ilvl w:val="0"/>
          <w:numId w:val="43"/>
        </w:numPr>
        <w:spacing w:before="120" w:after="120"/>
      </w:pPr>
      <w:r>
        <w:t>RADIUS server gửi một thông điệp truy cập thành công đến client với một key seasion WEP</w:t>
      </w:r>
      <w:r w:rsidR="00077D52">
        <w:t>.</w:t>
      </w:r>
    </w:p>
    <w:p w14:paraId="5BF861CD" w14:textId="2E34C0D2" w:rsidR="008C544B" w:rsidRDefault="008C544B" w:rsidP="009930AA">
      <w:pPr>
        <w:pStyle w:val="Nidungvnbn"/>
        <w:numPr>
          <w:ilvl w:val="0"/>
          <w:numId w:val="43"/>
        </w:numPr>
        <w:spacing w:before="120" w:after="120"/>
      </w:pPr>
      <w:r>
        <w:t>AP giữ key seasion WEP đó để sử dụng giữa AP và chính nó</w:t>
      </w:r>
      <w:r w:rsidR="00077D52">
        <w:t>.</w:t>
      </w:r>
    </w:p>
    <w:p w14:paraId="2090918A" w14:textId="38D5F774" w:rsidR="009930AA" w:rsidRDefault="008C544B" w:rsidP="009930AA">
      <w:pPr>
        <w:pStyle w:val="Nidungvnbn"/>
        <w:numPr>
          <w:ilvl w:val="0"/>
          <w:numId w:val="43"/>
        </w:numPr>
        <w:spacing w:before="120" w:after="120"/>
      </w:pPr>
      <w:r>
        <w:t>AP gửi key seasion WEP cùng với một key broadcast/multicast WEP đến client</w:t>
      </w:r>
      <w:r w:rsidR="00077D52">
        <w:t>.</w:t>
      </w:r>
    </w:p>
    <w:p w14:paraId="6D78DC93" w14:textId="0382FBB4" w:rsidR="00DD4B64" w:rsidRPr="007E7BE1" w:rsidRDefault="008C544B" w:rsidP="009930AA">
      <w:pPr>
        <w:pStyle w:val="Nidungvnbn"/>
        <w:numPr>
          <w:ilvl w:val="0"/>
          <w:numId w:val="43"/>
        </w:numPr>
        <w:spacing w:before="120" w:after="120"/>
      </w:pPr>
      <w:r>
        <w:t>Client và AP có thể sử dụng key seasion WEP để mã hóa luồng lưu lượng</w:t>
      </w:r>
      <w:r w:rsidR="00077D52">
        <w:t>.</w:t>
      </w:r>
      <w:r w:rsidR="00DD4B64">
        <w:br w:type="page"/>
      </w:r>
    </w:p>
    <w:p w14:paraId="6AF489F9" w14:textId="07EE05D0" w:rsidR="007B1A23" w:rsidRPr="004A7C39" w:rsidRDefault="00453AB1" w:rsidP="005E215C">
      <w:pPr>
        <w:pStyle w:val="Chng"/>
        <w:outlineLvl w:val="0"/>
      </w:pPr>
      <w:bookmarkStart w:id="181" w:name="_Toc91792946"/>
      <w:bookmarkStart w:id="182" w:name="_Toc91793314"/>
      <w:bookmarkStart w:id="183" w:name="_Toc91798368"/>
      <w:r w:rsidRPr="004A7C39">
        <w:lastRenderedPageBreak/>
        <w:t xml:space="preserve">CHƯƠNG </w:t>
      </w:r>
      <w:r w:rsidR="00571DAF">
        <w:t>4</w:t>
      </w:r>
      <w:r w:rsidR="00024496">
        <w:t xml:space="preserve"> –</w:t>
      </w:r>
      <w:bookmarkEnd w:id="92"/>
      <w:bookmarkEnd w:id="93"/>
      <w:bookmarkEnd w:id="94"/>
      <w:bookmarkEnd w:id="95"/>
      <w:bookmarkEnd w:id="96"/>
      <w:r w:rsidR="00237ECF">
        <w:t xml:space="preserve"> THIẾT KẾ MẠNG</w:t>
      </w:r>
      <w:bookmarkEnd w:id="181"/>
      <w:bookmarkEnd w:id="182"/>
      <w:bookmarkEnd w:id="183"/>
    </w:p>
    <w:p w14:paraId="2E4F47B2" w14:textId="2BDEFEFA" w:rsidR="00024496" w:rsidRPr="009452E3" w:rsidRDefault="00571DAF" w:rsidP="005E215C">
      <w:pPr>
        <w:pStyle w:val="Tiumccp1"/>
        <w:outlineLvl w:val="1"/>
      </w:pPr>
      <w:bookmarkStart w:id="184" w:name="_Toc387692918"/>
      <w:bookmarkStart w:id="185" w:name="_Toc36463400"/>
      <w:bookmarkStart w:id="186" w:name="_Toc37095965"/>
      <w:bookmarkStart w:id="187" w:name="_Toc37096507"/>
      <w:bookmarkStart w:id="188" w:name="_Toc38315221"/>
      <w:bookmarkStart w:id="189" w:name="_Toc91792947"/>
      <w:bookmarkStart w:id="190" w:name="_Toc91793315"/>
      <w:bookmarkStart w:id="191" w:name="_Toc91798369"/>
      <w:r>
        <w:t>4</w:t>
      </w:r>
      <w:r w:rsidR="00024496">
        <w:t xml:space="preserve">.1 </w:t>
      </w:r>
      <w:bookmarkEnd w:id="184"/>
      <w:bookmarkEnd w:id="185"/>
      <w:bookmarkEnd w:id="186"/>
      <w:bookmarkEnd w:id="187"/>
      <w:bookmarkEnd w:id="188"/>
      <w:r w:rsidR="00DD7F10">
        <w:t>Sơ đồ</w:t>
      </w:r>
      <w:r w:rsidR="00A4415A">
        <w:t xml:space="preserve"> mạng tầng 1</w:t>
      </w:r>
      <w:bookmarkEnd w:id="189"/>
      <w:bookmarkEnd w:id="190"/>
      <w:bookmarkEnd w:id="191"/>
    </w:p>
    <w:p w14:paraId="3CA2A584" w14:textId="0FEC8129" w:rsidR="009741EE" w:rsidRDefault="009741EE" w:rsidP="009741EE">
      <w:pPr>
        <w:pStyle w:val="Nidungvnbn"/>
        <w:rPr>
          <w:noProof/>
        </w:rPr>
      </w:pPr>
      <w:r>
        <w:rPr>
          <w:noProof/>
        </w:rPr>
        <w:t xml:space="preserve">Sơ đồ tầng 1 được thiết kế bao gồm </w:t>
      </w:r>
      <w:r w:rsidR="001B2B25">
        <w:rPr>
          <w:noProof/>
        </w:rPr>
        <w:t>3</w:t>
      </w:r>
      <w:r>
        <w:rPr>
          <w:noProof/>
        </w:rPr>
        <w:t xml:space="preserve"> PC kết nối dây</w:t>
      </w:r>
      <w:r w:rsidR="00013409">
        <w:rPr>
          <w:noProof/>
        </w:rPr>
        <w:t xml:space="preserve"> (20.000.000 vnđ</w:t>
      </w:r>
      <w:r w:rsidR="001B2B25">
        <w:rPr>
          <w:noProof/>
        </w:rPr>
        <w:t>/chiếc</w:t>
      </w:r>
      <w:r w:rsidR="00013409">
        <w:rPr>
          <w:noProof/>
        </w:rPr>
        <w:t>)</w:t>
      </w:r>
      <w:r>
        <w:rPr>
          <w:noProof/>
        </w:rPr>
        <w:t xml:space="preserve">, </w:t>
      </w:r>
      <w:r w:rsidR="001B2B25">
        <w:rPr>
          <w:noProof/>
        </w:rPr>
        <w:t>3</w:t>
      </w:r>
      <w:r>
        <w:rPr>
          <w:noProof/>
        </w:rPr>
        <w:t xml:space="preserve"> Printer có dây</w:t>
      </w:r>
      <w:r w:rsidR="001B2B25">
        <w:rPr>
          <w:noProof/>
        </w:rPr>
        <w:t xml:space="preserve">  (8.000.000 vnđ/chiếc)</w:t>
      </w:r>
      <w:r>
        <w:rPr>
          <w:noProof/>
        </w:rPr>
        <w:t>, 1 Access Point</w:t>
      </w:r>
      <w:r w:rsidR="001B2B25">
        <w:rPr>
          <w:noProof/>
        </w:rPr>
        <w:t xml:space="preserve"> (4.853.000 vnđ/chiếc)</w:t>
      </w:r>
      <w:r>
        <w:rPr>
          <w:noProof/>
        </w:rPr>
        <w:t xml:space="preserve">, </w:t>
      </w:r>
      <w:r w:rsidR="001B2B25">
        <w:rPr>
          <w:noProof/>
        </w:rPr>
        <w:t>3</w:t>
      </w:r>
      <w:r>
        <w:rPr>
          <w:noProof/>
        </w:rPr>
        <w:t xml:space="preserve"> máy tính bảng kết nối wifi</w:t>
      </w:r>
      <w:r w:rsidR="001B2B25">
        <w:rPr>
          <w:noProof/>
        </w:rPr>
        <w:t xml:space="preserve"> (10.000.000 vnđ/chiếc)</w:t>
      </w:r>
      <w:r>
        <w:rPr>
          <w:noProof/>
        </w:rPr>
        <w:t xml:space="preserve">, </w:t>
      </w:r>
      <w:r w:rsidR="001B2B25">
        <w:rPr>
          <w:noProof/>
        </w:rPr>
        <w:t>3</w:t>
      </w:r>
      <w:r>
        <w:rPr>
          <w:noProof/>
        </w:rPr>
        <w:t xml:space="preserve"> laptop kết nối không dây</w:t>
      </w:r>
      <w:r w:rsidR="001B2B25">
        <w:rPr>
          <w:noProof/>
        </w:rPr>
        <w:t xml:space="preserve"> (20.000.000 vnđ/chiếc)</w:t>
      </w:r>
      <w:r>
        <w:rPr>
          <w:noProof/>
        </w:rPr>
        <w:t xml:space="preserve">, </w:t>
      </w:r>
      <w:r w:rsidR="001B2B25">
        <w:rPr>
          <w:noProof/>
        </w:rPr>
        <w:t>3</w:t>
      </w:r>
      <w:r>
        <w:rPr>
          <w:noProof/>
        </w:rPr>
        <w:t xml:space="preserve"> điện thoại kết nối wifi</w:t>
      </w:r>
      <w:r w:rsidR="001B2B25">
        <w:rPr>
          <w:noProof/>
        </w:rPr>
        <w:t xml:space="preserve"> (10.000.000 vnđ/chiếc)</w:t>
      </w:r>
      <w:r w:rsidR="002A282C">
        <w:rPr>
          <w:noProof/>
        </w:rPr>
        <w:t>, 1 Router (</w:t>
      </w:r>
      <w:r w:rsidR="002A282C">
        <w:t>19.200.000 vnđ/chiếc</w:t>
      </w:r>
      <w:r w:rsidR="002A282C">
        <w:rPr>
          <w:noProof/>
        </w:rPr>
        <w:t>), 1 Switch(</w:t>
      </w:r>
      <w:r w:rsidR="002A282C">
        <w:t>16.200.000 vnđ/chiếc</w:t>
      </w:r>
      <w:r w:rsidR="002A282C">
        <w:rPr>
          <w:noProof/>
        </w:rPr>
        <w:t>)</w:t>
      </w:r>
      <w:r>
        <w:rPr>
          <w:noProof/>
        </w:rPr>
        <w:t xml:space="preserve"> và có thể mở rộng thêm kết nối nhiều thiết bị trong tầng 1 này chỉ cần kéo dây</w:t>
      </w:r>
      <w:r w:rsidR="00865385">
        <w:rPr>
          <w:noProof/>
        </w:rPr>
        <w:t xml:space="preserve"> hoặc</w:t>
      </w:r>
      <w:r>
        <w:rPr>
          <w:noProof/>
        </w:rPr>
        <w:t xml:space="preserve"> kết nối wifi đến Switch hoặc Access Point</w:t>
      </w:r>
      <w:r w:rsidR="00434198">
        <w:rPr>
          <w:noProof/>
        </w:rPr>
        <w:t>.</w:t>
      </w:r>
    </w:p>
    <w:p w14:paraId="418577DB" w14:textId="77777777" w:rsidR="002A282C" w:rsidRDefault="00434198" w:rsidP="002A282C">
      <w:pPr>
        <w:pStyle w:val="Nidungvnbn"/>
        <w:rPr>
          <w:noProof/>
        </w:rPr>
      </w:pPr>
      <w:r>
        <w:rPr>
          <w:noProof/>
        </w:rPr>
        <w:t xml:space="preserve">Tổng chi phí tầng 1 là: </w:t>
      </w:r>
      <w:r w:rsidR="002A282C">
        <w:rPr>
          <w:noProof/>
        </w:rPr>
        <w:t>244.253.000 vnđ.</w:t>
      </w:r>
    </w:p>
    <w:p w14:paraId="028D33C0" w14:textId="47B514EF" w:rsidR="00DD7F10" w:rsidRDefault="0045574D" w:rsidP="00B22577">
      <w:pPr>
        <w:pStyle w:val="Nidungvnbn"/>
        <w:ind w:firstLine="0"/>
        <w:rPr>
          <w:noProof/>
        </w:rPr>
      </w:pPr>
      <w:r>
        <w:rPr>
          <w:noProof/>
        </w:rPr>
        <w:tab/>
        <w:t>Với chi phí và bản thiết kế sơ đồ này, ngân hàng có thể dễ dàng bảo trì nâng cấp thêm các dụng cụ internet cần thiết cho ngân hàng khi có nhu cầu.</w:t>
      </w:r>
    </w:p>
    <w:p w14:paraId="73799006" w14:textId="40FBFB35" w:rsidR="00DD7F10" w:rsidRDefault="00D62749" w:rsidP="00921973">
      <w:pPr>
        <w:pStyle w:val="Nidungvnbn"/>
        <w:ind w:firstLine="0"/>
        <w:jc w:val="center"/>
      </w:pPr>
      <w:r>
        <w:rPr>
          <w:noProof/>
        </w:rPr>
        <w:drawing>
          <wp:inline distT="0" distB="0" distL="0" distR="0" wp14:anchorId="53954506" wp14:editId="002906F1">
            <wp:extent cx="5791835" cy="4116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7">
                      <a:extLst>
                        <a:ext uri="{28A0092B-C50C-407E-A947-70E740481C1C}">
                          <a14:useLocalDpi xmlns:a14="http://schemas.microsoft.com/office/drawing/2010/main" val="0"/>
                        </a:ext>
                      </a:extLst>
                    </a:blip>
                    <a:stretch>
                      <a:fillRect/>
                    </a:stretch>
                  </pic:blipFill>
                  <pic:spPr>
                    <a:xfrm>
                      <a:off x="0" y="0"/>
                      <a:ext cx="5791835" cy="4116705"/>
                    </a:xfrm>
                    <a:prstGeom prst="rect">
                      <a:avLst/>
                    </a:prstGeom>
                  </pic:spPr>
                </pic:pic>
              </a:graphicData>
            </a:graphic>
          </wp:inline>
        </w:drawing>
      </w:r>
    </w:p>
    <w:p w14:paraId="1DE0E7D0" w14:textId="6B797990" w:rsidR="00D62749" w:rsidRDefault="008D3431" w:rsidP="008D3431">
      <w:pPr>
        <w:pStyle w:val="Caption"/>
      </w:pPr>
      <w:bookmarkStart w:id="192" w:name="_Toc91716796"/>
      <w:r>
        <w:t>Hình 4.</w:t>
      </w:r>
      <w:r w:rsidR="00A2576E">
        <w:fldChar w:fldCharType="begin"/>
      </w:r>
      <w:r w:rsidR="00A2576E">
        <w:instrText xml:space="preserve"> SEQ Hình_4. \* ARABIC </w:instrText>
      </w:r>
      <w:r w:rsidR="00A2576E">
        <w:fldChar w:fldCharType="separate"/>
      </w:r>
      <w:r w:rsidR="00BB1DAA">
        <w:rPr>
          <w:noProof/>
        </w:rPr>
        <w:t>1</w:t>
      </w:r>
      <w:r w:rsidR="00A2576E">
        <w:rPr>
          <w:noProof/>
        </w:rPr>
        <w:fldChar w:fldCharType="end"/>
      </w:r>
      <w:r>
        <w:t xml:space="preserve"> </w:t>
      </w:r>
      <w:r w:rsidR="0045574D">
        <w:t>Bản thiết kế sơ đồ mạng tầng 1</w:t>
      </w:r>
      <w:bookmarkEnd w:id="192"/>
    </w:p>
    <w:p w14:paraId="7F414FCA" w14:textId="0A391F73" w:rsidR="00A4415A" w:rsidRPr="009452E3" w:rsidRDefault="00571DAF" w:rsidP="005E215C">
      <w:pPr>
        <w:pStyle w:val="Tiumccp1"/>
        <w:outlineLvl w:val="1"/>
      </w:pPr>
      <w:bookmarkStart w:id="193" w:name="_Toc91792948"/>
      <w:bookmarkStart w:id="194" w:name="_Toc91793316"/>
      <w:bookmarkStart w:id="195" w:name="_Toc91798370"/>
      <w:r>
        <w:lastRenderedPageBreak/>
        <w:t>4</w:t>
      </w:r>
      <w:r w:rsidR="00A4415A">
        <w:t>.2 Sơ đồ mạng tầng 2</w:t>
      </w:r>
      <w:bookmarkEnd w:id="193"/>
      <w:bookmarkEnd w:id="194"/>
      <w:bookmarkEnd w:id="195"/>
    </w:p>
    <w:p w14:paraId="60C81912" w14:textId="6E68EF07" w:rsidR="00031388" w:rsidRDefault="00FD5522" w:rsidP="00FD5522">
      <w:pPr>
        <w:pStyle w:val="Nidungvnbn"/>
        <w:rPr>
          <w:noProof/>
        </w:rPr>
      </w:pPr>
      <w:r>
        <w:rPr>
          <w:noProof/>
        </w:rPr>
        <w:t>Sơ đồ tầng 2 được thiết kế bao gồm 3 PC kết nối dây (20.000.000 vnđ/chiếc), 3 Printer có dây  (8.000.000 vnđ/chiếc), 1 Access Point (4.853.000 vnđ/chiếc), 3 máy tính bảng kết nối wifi (10.000.000 vnđ/chiếc), 3 laptop kết nối không dây (20.000.000 vnđ/chiếc), 3 điện thoại kết nối wifi (10.000.000 vnđ/chiếc)</w:t>
      </w:r>
      <w:r w:rsidR="002A282C">
        <w:rPr>
          <w:noProof/>
        </w:rPr>
        <w:t>, 1 Router (</w:t>
      </w:r>
      <w:r w:rsidR="002A282C">
        <w:t>19.200.000 vnđ/chiếc</w:t>
      </w:r>
      <w:r w:rsidR="002A282C">
        <w:rPr>
          <w:noProof/>
        </w:rPr>
        <w:t>), 1 Switch(</w:t>
      </w:r>
      <w:r w:rsidR="002A282C">
        <w:t>16.200.000 vnđ/chiếc</w:t>
      </w:r>
      <w:r w:rsidR="002A282C">
        <w:rPr>
          <w:noProof/>
        </w:rPr>
        <w:t xml:space="preserve">) </w:t>
      </w:r>
      <w:r>
        <w:rPr>
          <w:noProof/>
        </w:rPr>
        <w:t>và có thể mở rộng thêm kết nối nhiều thiết bị trong tầng 1 này chỉ cần kéo dây hoặc kết nối wifi đến Switch hoặc Access Point.</w:t>
      </w:r>
      <w:r w:rsidR="00031388">
        <w:rPr>
          <w:noProof/>
        </w:rPr>
        <w:t xml:space="preserve"> </w:t>
      </w:r>
    </w:p>
    <w:p w14:paraId="25194B33" w14:textId="77777777" w:rsidR="002A282C" w:rsidRDefault="00FD5522" w:rsidP="002A282C">
      <w:pPr>
        <w:pStyle w:val="Nidungvnbn"/>
        <w:rPr>
          <w:noProof/>
        </w:rPr>
      </w:pPr>
      <w:r>
        <w:rPr>
          <w:noProof/>
        </w:rPr>
        <w:t xml:space="preserve">Tổng chi phí tầng </w:t>
      </w:r>
      <w:r w:rsidR="002A282C">
        <w:rPr>
          <w:noProof/>
        </w:rPr>
        <w:t>2</w:t>
      </w:r>
      <w:r>
        <w:rPr>
          <w:noProof/>
        </w:rPr>
        <w:t xml:space="preserve"> là: </w:t>
      </w:r>
      <w:r w:rsidR="002A282C">
        <w:rPr>
          <w:noProof/>
        </w:rPr>
        <w:t>244.253.000 vnđ.</w:t>
      </w:r>
    </w:p>
    <w:p w14:paraId="31C9C573" w14:textId="45A2EFC5" w:rsidR="00031388" w:rsidRDefault="00FD5522" w:rsidP="00B22577">
      <w:pPr>
        <w:pStyle w:val="Nidungvnbn"/>
        <w:ind w:firstLine="0"/>
        <w:rPr>
          <w:noProof/>
        </w:rPr>
      </w:pPr>
      <w:r>
        <w:rPr>
          <w:noProof/>
        </w:rPr>
        <w:tab/>
        <w:t>Với chi phí và bản thiết kế sơ đồ này, ngân hàng có thể dễ dàng bảo trì nâng cấp thêm các dụng cụ internet cần thiết cho ngân hàng khi có nhu cầu.</w:t>
      </w:r>
    </w:p>
    <w:p w14:paraId="12A1C5D5" w14:textId="16D5231F" w:rsidR="00031388" w:rsidRDefault="00031388" w:rsidP="00921973">
      <w:pPr>
        <w:pStyle w:val="Nidungvnbn"/>
        <w:ind w:firstLine="0"/>
        <w:jc w:val="center"/>
        <w:rPr>
          <w:noProof/>
        </w:rPr>
      </w:pPr>
      <w:r>
        <w:rPr>
          <w:noProof/>
        </w:rPr>
        <w:drawing>
          <wp:inline distT="0" distB="0" distL="0" distR="0" wp14:anchorId="66D02718" wp14:editId="62E7C8B0">
            <wp:extent cx="5791835" cy="4058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8">
                      <a:extLst>
                        <a:ext uri="{28A0092B-C50C-407E-A947-70E740481C1C}">
                          <a14:useLocalDpi xmlns:a14="http://schemas.microsoft.com/office/drawing/2010/main" val="0"/>
                        </a:ext>
                      </a:extLst>
                    </a:blip>
                    <a:stretch>
                      <a:fillRect/>
                    </a:stretch>
                  </pic:blipFill>
                  <pic:spPr>
                    <a:xfrm>
                      <a:off x="0" y="0"/>
                      <a:ext cx="5791835" cy="4058285"/>
                    </a:xfrm>
                    <a:prstGeom prst="rect">
                      <a:avLst/>
                    </a:prstGeom>
                  </pic:spPr>
                </pic:pic>
              </a:graphicData>
            </a:graphic>
          </wp:inline>
        </w:drawing>
      </w:r>
    </w:p>
    <w:p w14:paraId="674A257F" w14:textId="09EF7EB0" w:rsidR="00522404" w:rsidRDefault="008D3431" w:rsidP="008D3431">
      <w:pPr>
        <w:pStyle w:val="Caption"/>
      </w:pPr>
      <w:bookmarkStart w:id="196" w:name="_Toc91716797"/>
      <w:r>
        <w:t>Hình 4.</w:t>
      </w:r>
      <w:r w:rsidR="00A2576E">
        <w:fldChar w:fldCharType="begin"/>
      </w:r>
      <w:r w:rsidR="00A2576E">
        <w:instrText xml:space="preserve"> SEQ Hình_4. \* ARABIC </w:instrText>
      </w:r>
      <w:r w:rsidR="00A2576E">
        <w:fldChar w:fldCharType="separate"/>
      </w:r>
      <w:r w:rsidR="00BB1DAA">
        <w:rPr>
          <w:noProof/>
        </w:rPr>
        <w:t>2</w:t>
      </w:r>
      <w:r w:rsidR="00A2576E">
        <w:rPr>
          <w:noProof/>
        </w:rPr>
        <w:fldChar w:fldCharType="end"/>
      </w:r>
      <w:r>
        <w:t xml:space="preserve"> </w:t>
      </w:r>
      <w:r w:rsidR="00522404">
        <w:t>Bản thiết kế sơ đồ mạng tầng 2</w:t>
      </w:r>
      <w:bookmarkEnd w:id="196"/>
    </w:p>
    <w:p w14:paraId="09B12BD7" w14:textId="0AF2AE60" w:rsidR="00031388" w:rsidRDefault="00031388" w:rsidP="00B22577">
      <w:pPr>
        <w:pStyle w:val="Nidungvnbn"/>
        <w:ind w:firstLine="0"/>
        <w:rPr>
          <w:noProof/>
        </w:rPr>
      </w:pPr>
    </w:p>
    <w:p w14:paraId="7869B609" w14:textId="3A0FFA94" w:rsidR="00A4415A" w:rsidRPr="009452E3" w:rsidRDefault="00571DAF" w:rsidP="00A4415A">
      <w:pPr>
        <w:pStyle w:val="Tiumccp1"/>
        <w:outlineLvl w:val="1"/>
      </w:pPr>
      <w:bookmarkStart w:id="197" w:name="_Toc91792949"/>
      <w:bookmarkStart w:id="198" w:name="_Toc91793317"/>
      <w:bookmarkStart w:id="199" w:name="_Toc91798371"/>
      <w:r>
        <w:lastRenderedPageBreak/>
        <w:t>4</w:t>
      </w:r>
      <w:r w:rsidR="00A4415A">
        <w:t>.3 Sơ đồ mạng tầng 3</w:t>
      </w:r>
      <w:bookmarkEnd w:id="197"/>
      <w:bookmarkEnd w:id="198"/>
      <w:bookmarkEnd w:id="199"/>
    </w:p>
    <w:p w14:paraId="5B5299A5" w14:textId="538C6917" w:rsidR="00522404" w:rsidRDefault="00522404" w:rsidP="00522404">
      <w:pPr>
        <w:pStyle w:val="Nidungvnbn"/>
        <w:rPr>
          <w:noProof/>
        </w:rPr>
      </w:pPr>
      <w:r>
        <w:rPr>
          <w:noProof/>
        </w:rPr>
        <w:t xml:space="preserve">Sơ đồ tầng </w:t>
      </w:r>
      <w:r w:rsidR="0092363F">
        <w:rPr>
          <w:noProof/>
        </w:rPr>
        <w:t>3</w:t>
      </w:r>
      <w:r>
        <w:rPr>
          <w:noProof/>
        </w:rPr>
        <w:t xml:space="preserve"> được thiết kế bao gồm 3 PC kết nối dây (20.000.000 vnđ/chiếc), 3 Printer có dây  (8.000.000 vnđ/chiếc), 1 Access Point (4.853.000 vnđ/chiếc), 3 máy tính bảng kết nối wifi (10.000.000 vnđ/chiếc), 3 laptop kết nối không dây (20.000.000 vnđ/chiếc), 3 điện thoại kết nối wifi (10.000.000 vnđ/chiếc)</w:t>
      </w:r>
      <w:r w:rsidR="002A282C">
        <w:rPr>
          <w:noProof/>
        </w:rPr>
        <w:t>, 1 Router (</w:t>
      </w:r>
      <w:r w:rsidR="002A282C">
        <w:t>19.200.000 vnđ/chiếc</w:t>
      </w:r>
      <w:r w:rsidR="002A282C">
        <w:rPr>
          <w:noProof/>
        </w:rPr>
        <w:t>), 1 Switch(</w:t>
      </w:r>
      <w:r w:rsidR="002A282C">
        <w:t>16.200.000 vnđ/chiếc</w:t>
      </w:r>
      <w:r w:rsidR="002A282C">
        <w:rPr>
          <w:noProof/>
        </w:rPr>
        <w:t>)</w:t>
      </w:r>
      <w:r>
        <w:rPr>
          <w:noProof/>
        </w:rPr>
        <w:t xml:space="preserve"> và có thể mở rộng thêm kết nối nhiều thiết bị trong tầng 1 này chỉ cần kéo dây hoặc kết nối wifi đến Switch hoặc Access Point. </w:t>
      </w:r>
    </w:p>
    <w:p w14:paraId="0ADD4029" w14:textId="0907301C" w:rsidR="00522404" w:rsidRDefault="00522404" w:rsidP="00522404">
      <w:pPr>
        <w:pStyle w:val="Nidungvnbn"/>
        <w:rPr>
          <w:noProof/>
        </w:rPr>
      </w:pPr>
      <w:r>
        <w:rPr>
          <w:noProof/>
        </w:rPr>
        <w:t xml:space="preserve">Tổng chi phí tầng </w:t>
      </w:r>
      <w:r w:rsidR="002A282C">
        <w:rPr>
          <w:noProof/>
        </w:rPr>
        <w:t>3</w:t>
      </w:r>
      <w:r>
        <w:rPr>
          <w:noProof/>
        </w:rPr>
        <w:t xml:space="preserve"> là: 2</w:t>
      </w:r>
      <w:r w:rsidR="002A282C">
        <w:rPr>
          <w:noProof/>
        </w:rPr>
        <w:t>44</w:t>
      </w:r>
      <w:r>
        <w:rPr>
          <w:noProof/>
        </w:rPr>
        <w:t>.</w:t>
      </w:r>
      <w:r w:rsidR="002A282C">
        <w:rPr>
          <w:noProof/>
        </w:rPr>
        <w:t>2</w:t>
      </w:r>
      <w:r>
        <w:rPr>
          <w:noProof/>
        </w:rPr>
        <w:t>53.000 vnđ.</w:t>
      </w:r>
    </w:p>
    <w:p w14:paraId="32013711" w14:textId="5C7C9FF2" w:rsidR="002A282C" w:rsidRDefault="00522404" w:rsidP="00522404">
      <w:pPr>
        <w:pStyle w:val="Nidungvnbn"/>
        <w:ind w:firstLine="0"/>
        <w:rPr>
          <w:noProof/>
        </w:rPr>
      </w:pPr>
      <w:r>
        <w:rPr>
          <w:noProof/>
        </w:rPr>
        <w:tab/>
        <w:t>Với chi phí và bản thiết kế sơ đồ này, ngân hàng có thể dễ dàng bảo trì nâng cấp thêm các dụng cụ internet cần thiết cho ngân hàng khi có nhu cầu.</w:t>
      </w:r>
    </w:p>
    <w:p w14:paraId="02FA538F" w14:textId="2FF02763" w:rsidR="002A282C" w:rsidRDefault="002A282C" w:rsidP="002A282C">
      <w:pPr>
        <w:pStyle w:val="Nidungvnbn"/>
        <w:ind w:firstLine="0"/>
        <w:jc w:val="center"/>
        <w:rPr>
          <w:noProof/>
        </w:rPr>
      </w:pPr>
      <w:r>
        <w:rPr>
          <w:noProof/>
        </w:rPr>
        <w:drawing>
          <wp:inline distT="0" distB="0" distL="0" distR="0" wp14:anchorId="2B23BD95" wp14:editId="3D5AB91F">
            <wp:extent cx="5791835" cy="42233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9">
                      <a:extLst>
                        <a:ext uri="{28A0092B-C50C-407E-A947-70E740481C1C}">
                          <a14:useLocalDpi xmlns:a14="http://schemas.microsoft.com/office/drawing/2010/main" val="0"/>
                        </a:ext>
                      </a:extLst>
                    </a:blip>
                    <a:stretch>
                      <a:fillRect/>
                    </a:stretch>
                  </pic:blipFill>
                  <pic:spPr>
                    <a:xfrm>
                      <a:off x="0" y="0"/>
                      <a:ext cx="5791835" cy="4223385"/>
                    </a:xfrm>
                    <a:prstGeom prst="rect">
                      <a:avLst/>
                    </a:prstGeom>
                  </pic:spPr>
                </pic:pic>
              </a:graphicData>
            </a:graphic>
          </wp:inline>
        </w:drawing>
      </w:r>
    </w:p>
    <w:p w14:paraId="438EC990" w14:textId="0F8DA983" w:rsidR="002A282C" w:rsidRDefault="008D3431" w:rsidP="008D3431">
      <w:pPr>
        <w:pStyle w:val="Caption"/>
      </w:pPr>
      <w:bookmarkStart w:id="200" w:name="_Toc91716798"/>
      <w:r>
        <w:t>Hình 4.</w:t>
      </w:r>
      <w:r w:rsidR="00A2576E">
        <w:fldChar w:fldCharType="begin"/>
      </w:r>
      <w:r w:rsidR="00A2576E">
        <w:instrText xml:space="preserve"> SEQ Hình_4. \* ARABIC </w:instrText>
      </w:r>
      <w:r w:rsidR="00A2576E">
        <w:fldChar w:fldCharType="separate"/>
      </w:r>
      <w:r w:rsidR="00BB1DAA">
        <w:rPr>
          <w:noProof/>
        </w:rPr>
        <w:t>3</w:t>
      </w:r>
      <w:r w:rsidR="00A2576E">
        <w:rPr>
          <w:noProof/>
        </w:rPr>
        <w:fldChar w:fldCharType="end"/>
      </w:r>
      <w:r>
        <w:t xml:space="preserve"> </w:t>
      </w:r>
      <w:r w:rsidR="002A282C">
        <w:t xml:space="preserve">Bản thiết kế sơ đồ mạng tầng </w:t>
      </w:r>
      <w:r w:rsidR="004B40A4">
        <w:t>3</w:t>
      </w:r>
      <w:bookmarkEnd w:id="200"/>
    </w:p>
    <w:p w14:paraId="183BA64B" w14:textId="436759EC" w:rsidR="002A282C" w:rsidRDefault="002A282C" w:rsidP="00522404">
      <w:pPr>
        <w:pStyle w:val="Nidungvnbn"/>
        <w:ind w:firstLine="0"/>
        <w:rPr>
          <w:noProof/>
        </w:rPr>
      </w:pPr>
    </w:p>
    <w:p w14:paraId="59BFC150" w14:textId="5A94E467" w:rsidR="002A282C" w:rsidRDefault="002A282C" w:rsidP="00A4415A">
      <w:pPr>
        <w:pStyle w:val="Nidungvnbn"/>
        <w:rPr>
          <w:noProof/>
        </w:rPr>
      </w:pPr>
      <w:r>
        <w:rPr>
          <w:noProof/>
        </w:rPr>
        <w:lastRenderedPageBreak/>
        <w:t xml:space="preserve">Ngoài ra sơ đồ tầng 3 còn được trang bị thêm </w:t>
      </w:r>
      <w:r w:rsidR="00B946BB">
        <w:rPr>
          <w:noProof/>
        </w:rPr>
        <w:t>1 Switch(</w:t>
      </w:r>
      <w:r w:rsidR="00B946BB">
        <w:t>16.200.000 vnđ/chiếc</w:t>
      </w:r>
      <w:r w:rsidR="00B946BB">
        <w:rPr>
          <w:noProof/>
        </w:rPr>
        <w:t>), 3 Server-PT (50</w:t>
      </w:r>
      <w:r w:rsidR="004B40A4">
        <w:rPr>
          <w:noProof/>
        </w:rPr>
        <w:t>.000.000 vnđ/chiếc</w:t>
      </w:r>
      <w:r w:rsidR="00B946BB">
        <w:rPr>
          <w:noProof/>
        </w:rPr>
        <w:t>)</w:t>
      </w:r>
      <w:r w:rsidR="004B40A4">
        <w:rPr>
          <w:noProof/>
        </w:rPr>
        <w:t xml:space="preserve"> và được kết nối với 1 Router dùng chung với tầng 3</w:t>
      </w:r>
      <w:r w:rsidR="00791E8E">
        <w:rPr>
          <w:noProof/>
        </w:rPr>
        <w:t>.</w:t>
      </w:r>
    </w:p>
    <w:p w14:paraId="699F6A08" w14:textId="52FEE4B5" w:rsidR="004B40A4" w:rsidRDefault="004B40A4" w:rsidP="00522404">
      <w:pPr>
        <w:pStyle w:val="Nidungvnbn"/>
        <w:ind w:firstLine="0"/>
        <w:rPr>
          <w:noProof/>
        </w:rPr>
      </w:pPr>
      <w:r>
        <w:rPr>
          <w:noProof/>
        </w:rPr>
        <w:t>Tổng giá trị là: 166.200.000 vnđ</w:t>
      </w:r>
      <w:r w:rsidR="00077D52">
        <w:rPr>
          <w:noProof/>
        </w:rPr>
        <w:t>.</w:t>
      </w:r>
    </w:p>
    <w:p w14:paraId="408F0530" w14:textId="10C8D297" w:rsidR="00D62749" w:rsidRPr="002A282C" w:rsidRDefault="00D62749" w:rsidP="00921973">
      <w:pPr>
        <w:spacing w:after="200" w:line="276" w:lineRule="auto"/>
        <w:jc w:val="center"/>
        <w:rPr>
          <w:noProof/>
          <w:sz w:val="26"/>
          <w:szCs w:val="26"/>
        </w:rPr>
      </w:pPr>
      <w:r>
        <w:rPr>
          <w:noProof/>
        </w:rPr>
        <w:drawing>
          <wp:inline distT="0" distB="0" distL="0" distR="0" wp14:anchorId="02E515D6" wp14:editId="034399EA">
            <wp:extent cx="5791835" cy="41503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extLst>
                        <a:ext uri="{28A0092B-C50C-407E-A947-70E740481C1C}">
                          <a14:useLocalDpi xmlns:a14="http://schemas.microsoft.com/office/drawing/2010/main" val="0"/>
                        </a:ext>
                      </a:extLst>
                    </a:blip>
                    <a:stretch>
                      <a:fillRect/>
                    </a:stretch>
                  </pic:blipFill>
                  <pic:spPr>
                    <a:xfrm>
                      <a:off x="0" y="0"/>
                      <a:ext cx="5791835" cy="4150360"/>
                    </a:xfrm>
                    <a:prstGeom prst="rect">
                      <a:avLst/>
                    </a:prstGeom>
                  </pic:spPr>
                </pic:pic>
              </a:graphicData>
            </a:graphic>
          </wp:inline>
        </w:drawing>
      </w:r>
    </w:p>
    <w:p w14:paraId="545D831C" w14:textId="2D35C257" w:rsidR="00791E8E" w:rsidRDefault="008D3431" w:rsidP="008D3431">
      <w:pPr>
        <w:pStyle w:val="Caption"/>
      </w:pPr>
      <w:bookmarkStart w:id="201" w:name="_Toc91716799"/>
      <w:r>
        <w:t>Hình 4.</w:t>
      </w:r>
      <w:r w:rsidR="00A2576E">
        <w:fldChar w:fldCharType="begin"/>
      </w:r>
      <w:r w:rsidR="00A2576E">
        <w:instrText xml:space="preserve"> SEQ Hình_4. \* ARABIC </w:instrText>
      </w:r>
      <w:r w:rsidR="00A2576E">
        <w:fldChar w:fldCharType="separate"/>
      </w:r>
      <w:r w:rsidR="00BB1DAA">
        <w:rPr>
          <w:noProof/>
        </w:rPr>
        <w:t>4</w:t>
      </w:r>
      <w:r w:rsidR="00A2576E">
        <w:rPr>
          <w:noProof/>
        </w:rPr>
        <w:fldChar w:fldCharType="end"/>
      </w:r>
      <w:r>
        <w:t xml:space="preserve"> </w:t>
      </w:r>
      <w:r w:rsidR="00791E8E">
        <w:t>Bản thiết kế sơ đồ mạng Server tầng 3</w:t>
      </w:r>
      <w:bookmarkEnd w:id="201"/>
    </w:p>
    <w:p w14:paraId="012772F2" w14:textId="5D58E346" w:rsidR="00A4415A" w:rsidRDefault="00A4415A" w:rsidP="00791E8E">
      <w:pPr>
        <w:pStyle w:val="Nidungvnbn"/>
        <w:ind w:firstLine="0"/>
      </w:pPr>
    </w:p>
    <w:p w14:paraId="3613EEDD" w14:textId="35BF667C" w:rsidR="00077D52" w:rsidRDefault="00077D52" w:rsidP="00791E8E">
      <w:pPr>
        <w:pStyle w:val="Nidungvnbn"/>
        <w:ind w:firstLine="0"/>
      </w:pPr>
    </w:p>
    <w:p w14:paraId="0ACB607E" w14:textId="37417327" w:rsidR="00077D52" w:rsidRDefault="00077D52" w:rsidP="00791E8E">
      <w:pPr>
        <w:pStyle w:val="Nidungvnbn"/>
        <w:ind w:firstLine="0"/>
      </w:pPr>
    </w:p>
    <w:p w14:paraId="64EB6D8B" w14:textId="36D64730" w:rsidR="00077D52" w:rsidRDefault="00077D52" w:rsidP="00791E8E">
      <w:pPr>
        <w:pStyle w:val="Nidungvnbn"/>
        <w:ind w:firstLine="0"/>
      </w:pPr>
    </w:p>
    <w:p w14:paraId="5575C02C" w14:textId="215A399E" w:rsidR="00077D52" w:rsidRDefault="00077D52" w:rsidP="00791E8E">
      <w:pPr>
        <w:pStyle w:val="Nidungvnbn"/>
        <w:ind w:firstLine="0"/>
      </w:pPr>
    </w:p>
    <w:p w14:paraId="1D612FE0" w14:textId="3476772C" w:rsidR="00077D52" w:rsidRDefault="00077D52" w:rsidP="00791E8E">
      <w:pPr>
        <w:pStyle w:val="Nidungvnbn"/>
        <w:ind w:firstLine="0"/>
      </w:pPr>
    </w:p>
    <w:p w14:paraId="3FC6A1CF" w14:textId="423A5F56" w:rsidR="00077D52" w:rsidRDefault="00077D52" w:rsidP="00791E8E">
      <w:pPr>
        <w:pStyle w:val="Nidungvnbn"/>
        <w:ind w:firstLine="0"/>
      </w:pPr>
    </w:p>
    <w:p w14:paraId="5468379D" w14:textId="77777777" w:rsidR="00077D52" w:rsidRDefault="00077D52" w:rsidP="00791E8E">
      <w:pPr>
        <w:pStyle w:val="Nidungvnbn"/>
        <w:ind w:firstLine="0"/>
      </w:pPr>
    </w:p>
    <w:p w14:paraId="6AD634AA" w14:textId="1260DCD8" w:rsidR="00A4415A" w:rsidRPr="009452E3" w:rsidRDefault="00571DAF" w:rsidP="00A4415A">
      <w:pPr>
        <w:pStyle w:val="Tiumccp1"/>
        <w:outlineLvl w:val="1"/>
      </w:pPr>
      <w:bookmarkStart w:id="202" w:name="_Toc91792950"/>
      <w:bookmarkStart w:id="203" w:name="_Toc91793318"/>
      <w:bookmarkStart w:id="204" w:name="_Toc91798372"/>
      <w:r>
        <w:lastRenderedPageBreak/>
        <w:t>4</w:t>
      </w:r>
      <w:r w:rsidR="00A4415A">
        <w:t>.4 Sơ đồ mạng kết nối Router</w:t>
      </w:r>
      <w:bookmarkEnd w:id="202"/>
      <w:bookmarkEnd w:id="203"/>
      <w:bookmarkEnd w:id="204"/>
    </w:p>
    <w:p w14:paraId="573FC9CB" w14:textId="1AF7EA25" w:rsidR="00791E8E" w:rsidRDefault="00791E8E" w:rsidP="00A4415A">
      <w:pPr>
        <w:pStyle w:val="Nidungvnbn"/>
      </w:pPr>
      <w:r>
        <w:t>Chúng ta sẽ có thêm bảng thiết kế các Router được kết nối với nhau giữa các tầng 1 2 3.</w:t>
      </w:r>
    </w:p>
    <w:p w14:paraId="33DE47D0" w14:textId="2AE5BBE6" w:rsidR="00791E8E" w:rsidRDefault="00791E8E" w:rsidP="00921973">
      <w:pPr>
        <w:pStyle w:val="Nidungvnbn"/>
        <w:ind w:firstLine="0"/>
        <w:jc w:val="center"/>
      </w:pPr>
      <w:r>
        <w:rPr>
          <w:noProof/>
        </w:rPr>
        <w:drawing>
          <wp:inline distT="0" distB="0" distL="0" distR="0" wp14:anchorId="4CE61253" wp14:editId="0E1EAD9C">
            <wp:extent cx="5791835" cy="4097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1">
                      <a:extLst>
                        <a:ext uri="{28A0092B-C50C-407E-A947-70E740481C1C}">
                          <a14:useLocalDpi xmlns:a14="http://schemas.microsoft.com/office/drawing/2010/main" val="0"/>
                        </a:ext>
                      </a:extLst>
                    </a:blip>
                    <a:stretch>
                      <a:fillRect/>
                    </a:stretch>
                  </pic:blipFill>
                  <pic:spPr>
                    <a:xfrm>
                      <a:off x="0" y="0"/>
                      <a:ext cx="5791835" cy="4097020"/>
                    </a:xfrm>
                    <a:prstGeom prst="rect">
                      <a:avLst/>
                    </a:prstGeom>
                  </pic:spPr>
                </pic:pic>
              </a:graphicData>
            </a:graphic>
          </wp:inline>
        </w:drawing>
      </w:r>
    </w:p>
    <w:p w14:paraId="4A662425" w14:textId="3D2A65EA" w:rsidR="00791E8E" w:rsidRDefault="008D3431" w:rsidP="008D3431">
      <w:pPr>
        <w:pStyle w:val="Caption"/>
      </w:pPr>
      <w:bookmarkStart w:id="205" w:name="_Toc91716800"/>
      <w:r>
        <w:t>Hình 4.</w:t>
      </w:r>
      <w:r w:rsidR="00A2576E">
        <w:fldChar w:fldCharType="begin"/>
      </w:r>
      <w:r w:rsidR="00A2576E">
        <w:instrText xml:space="preserve"> SEQ Hình_4. \* ARABIC </w:instrText>
      </w:r>
      <w:r w:rsidR="00A2576E">
        <w:fldChar w:fldCharType="separate"/>
      </w:r>
      <w:r w:rsidR="00BB1DAA">
        <w:rPr>
          <w:noProof/>
        </w:rPr>
        <w:t>5</w:t>
      </w:r>
      <w:r w:rsidR="00A2576E">
        <w:rPr>
          <w:noProof/>
        </w:rPr>
        <w:fldChar w:fldCharType="end"/>
      </w:r>
      <w:r>
        <w:t xml:space="preserve"> </w:t>
      </w:r>
      <w:r w:rsidR="00791E8E">
        <w:t>Bản thiết kế kết nối Router</w:t>
      </w:r>
      <w:bookmarkEnd w:id="205"/>
    </w:p>
    <w:p w14:paraId="1E94A0B8" w14:textId="46E67D19" w:rsidR="00077D52" w:rsidRDefault="00077D52" w:rsidP="00077D52"/>
    <w:p w14:paraId="135A0226" w14:textId="7F112C04" w:rsidR="00077D52" w:rsidRDefault="00077D52" w:rsidP="00077D52"/>
    <w:p w14:paraId="50D288D8" w14:textId="37D895D2" w:rsidR="00077D52" w:rsidRDefault="00077D52" w:rsidP="00077D52"/>
    <w:p w14:paraId="0AF85A7B" w14:textId="74B3D535" w:rsidR="00077D52" w:rsidRDefault="00077D52" w:rsidP="00077D52"/>
    <w:p w14:paraId="320738C2" w14:textId="5A193089" w:rsidR="00077D52" w:rsidRDefault="00077D52" w:rsidP="00077D52"/>
    <w:p w14:paraId="1367CB3E" w14:textId="0FECCA57" w:rsidR="00077D52" w:rsidRDefault="00077D52" w:rsidP="00077D52"/>
    <w:p w14:paraId="0A1B23A8" w14:textId="4E339269" w:rsidR="00077D52" w:rsidRDefault="00077D52" w:rsidP="00077D52"/>
    <w:p w14:paraId="2B84B0B2" w14:textId="1C7B5B62" w:rsidR="00077D52" w:rsidRDefault="00077D52" w:rsidP="00077D52"/>
    <w:p w14:paraId="436D735A" w14:textId="58EF18BD" w:rsidR="00077D52" w:rsidRDefault="00077D52" w:rsidP="00077D52"/>
    <w:p w14:paraId="6794EAB7" w14:textId="56FD6970" w:rsidR="00077D52" w:rsidRDefault="00077D52" w:rsidP="00077D52"/>
    <w:p w14:paraId="52C2CA4C" w14:textId="15D7B2EF" w:rsidR="00077D52" w:rsidRDefault="00077D52" w:rsidP="00077D52"/>
    <w:p w14:paraId="0EF82ED4" w14:textId="622930BD" w:rsidR="00077D52" w:rsidRDefault="00077D52" w:rsidP="00077D52"/>
    <w:p w14:paraId="613FA590" w14:textId="77777777" w:rsidR="00077D52" w:rsidRPr="00077D52" w:rsidRDefault="00077D52" w:rsidP="00077D52"/>
    <w:p w14:paraId="1D08043C" w14:textId="42B99A1E" w:rsidR="00A4415A" w:rsidRPr="009452E3" w:rsidRDefault="00571DAF" w:rsidP="00A4415A">
      <w:pPr>
        <w:pStyle w:val="Tiumccp1"/>
        <w:outlineLvl w:val="1"/>
      </w:pPr>
      <w:bookmarkStart w:id="206" w:name="_Toc91792951"/>
      <w:bookmarkStart w:id="207" w:name="_Toc91793319"/>
      <w:bookmarkStart w:id="208" w:name="_Toc91798373"/>
      <w:r>
        <w:lastRenderedPageBreak/>
        <w:t>4</w:t>
      </w:r>
      <w:r w:rsidR="00A4415A">
        <w:t>.5 Sơ đồ mạng tổng quát</w:t>
      </w:r>
      <w:bookmarkEnd w:id="206"/>
      <w:bookmarkEnd w:id="207"/>
      <w:bookmarkEnd w:id="208"/>
    </w:p>
    <w:p w14:paraId="5CB37520" w14:textId="1798D610" w:rsidR="00791E8E" w:rsidRDefault="00791E8E" w:rsidP="00A4415A">
      <w:pPr>
        <w:pStyle w:val="Nidungvnbn"/>
        <w:rPr>
          <w:noProof/>
        </w:rPr>
      </w:pPr>
      <w:r>
        <w:rPr>
          <w:noProof/>
        </w:rPr>
        <w:t>Sơ đồ tổng quát của thiết kế từ tầng 1 2 3 kết nối với nhau</w:t>
      </w:r>
      <w:r w:rsidR="00077D52">
        <w:rPr>
          <w:noProof/>
        </w:rPr>
        <w:t>.</w:t>
      </w:r>
    </w:p>
    <w:p w14:paraId="28A3AB1E" w14:textId="29E85785" w:rsidR="00791E8E" w:rsidRDefault="00791E8E" w:rsidP="00B22577">
      <w:pPr>
        <w:pStyle w:val="Nidungvnbn"/>
        <w:ind w:firstLine="0"/>
        <w:rPr>
          <w:noProof/>
        </w:rPr>
      </w:pPr>
    </w:p>
    <w:p w14:paraId="517256F1" w14:textId="2A7E3C49" w:rsidR="00791E8E" w:rsidRDefault="00791E8E" w:rsidP="00921973">
      <w:pPr>
        <w:pStyle w:val="Nidungvnbn"/>
        <w:ind w:firstLine="0"/>
        <w:jc w:val="center"/>
      </w:pPr>
      <w:r>
        <w:rPr>
          <w:noProof/>
        </w:rPr>
        <w:drawing>
          <wp:inline distT="0" distB="0" distL="0" distR="0" wp14:anchorId="47DB831A" wp14:editId="1620DDFA">
            <wp:extent cx="5791835" cy="35420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2">
                      <a:extLst>
                        <a:ext uri="{28A0092B-C50C-407E-A947-70E740481C1C}">
                          <a14:useLocalDpi xmlns:a14="http://schemas.microsoft.com/office/drawing/2010/main" val="0"/>
                        </a:ext>
                      </a:extLst>
                    </a:blip>
                    <a:stretch>
                      <a:fillRect/>
                    </a:stretch>
                  </pic:blipFill>
                  <pic:spPr>
                    <a:xfrm>
                      <a:off x="0" y="0"/>
                      <a:ext cx="5791835" cy="3542030"/>
                    </a:xfrm>
                    <a:prstGeom prst="rect">
                      <a:avLst/>
                    </a:prstGeom>
                  </pic:spPr>
                </pic:pic>
              </a:graphicData>
            </a:graphic>
          </wp:inline>
        </w:drawing>
      </w:r>
    </w:p>
    <w:p w14:paraId="5C95388E" w14:textId="0EA40014" w:rsidR="00CE5555" w:rsidRDefault="00BB1DAA" w:rsidP="00BB1DAA">
      <w:pPr>
        <w:pStyle w:val="Caption"/>
      </w:pPr>
      <w:bookmarkStart w:id="209" w:name="_Toc91716801"/>
      <w:r>
        <w:t>Hình 4.</w:t>
      </w:r>
      <w:r w:rsidR="00A2576E">
        <w:fldChar w:fldCharType="begin"/>
      </w:r>
      <w:r w:rsidR="00A2576E">
        <w:instrText xml:space="preserve"> SEQ Hình_4. \* ARABIC </w:instrText>
      </w:r>
      <w:r w:rsidR="00A2576E">
        <w:fldChar w:fldCharType="separate"/>
      </w:r>
      <w:r>
        <w:rPr>
          <w:noProof/>
        </w:rPr>
        <w:t>6</w:t>
      </w:r>
      <w:r w:rsidR="00A2576E">
        <w:rPr>
          <w:noProof/>
        </w:rPr>
        <w:fldChar w:fldCharType="end"/>
      </w:r>
      <w:r>
        <w:t xml:space="preserve"> </w:t>
      </w:r>
      <w:r w:rsidR="00791E8E">
        <w:rPr>
          <w:noProof/>
        </w:rPr>
        <w:t>Bản thiết kế sơ đồ tổng quát</w:t>
      </w:r>
      <w:bookmarkEnd w:id="209"/>
    </w:p>
    <w:p w14:paraId="43CE154A" w14:textId="77777777" w:rsidR="009741EE" w:rsidRPr="00B10E7E" w:rsidRDefault="009741EE" w:rsidP="00B22577">
      <w:pPr>
        <w:pStyle w:val="Nidungvnbn"/>
      </w:pPr>
    </w:p>
    <w:p w14:paraId="4476A611" w14:textId="77777777" w:rsidR="005C35EF" w:rsidRDefault="005C35EF">
      <w:pPr>
        <w:spacing w:after="200" w:line="276" w:lineRule="auto"/>
        <w:rPr>
          <w:b/>
          <w:bCs/>
          <w:sz w:val="32"/>
          <w:szCs w:val="32"/>
        </w:rPr>
      </w:pPr>
      <w:bookmarkStart w:id="210" w:name="_Toc37095971"/>
      <w:bookmarkStart w:id="211" w:name="_Toc37096513"/>
      <w:bookmarkStart w:id="212" w:name="_Toc38315227"/>
      <w:r>
        <w:rPr>
          <w:b/>
          <w:bCs/>
          <w:sz w:val="32"/>
          <w:szCs w:val="32"/>
        </w:rPr>
        <w:br w:type="page"/>
      </w:r>
    </w:p>
    <w:p w14:paraId="3BCF89E9" w14:textId="52319A82" w:rsidR="00BE0B27" w:rsidRDefault="009B268D" w:rsidP="00B22577">
      <w:pPr>
        <w:spacing w:line="360" w:lineRule="auto"/>
        <w:outlineLvl w:val="0"/>
        <w:rPr>
          <w:b/>
          <w:bCs/>
          <w:sz w:val="32"/>
          <w:szCs w:val="32"/>
        </w:rPr>
      </w:pPr>
      <w:bookmarkStart w:id="213" w:name="_Toc91792952"/>
      <w:bookmarkStart w:id="214" w:name="_Toc91793320"/>
      <w:bookmarkStart w:id="215" w:name="_Toc91798374"/>
      <w:r w:rsidRPr="009B268D">
        <w:rPr>
          <w:b/>
          <w:bCs/>
          <w:sz w:val="32"/>
          <w:szCs w:val="32"/>
        </w:rPr>
        <w:lastRenderedPageBreak/>
        <w:t xml:space="preserve">CHƯƠNG </w:t>
      </w:r>
      <w:r w:rsidR="00571DAF">
        <w:rPr>
          <w:b/>
          <w:bCs/>
          <w:sz w:val="32"/>
          <w:szCs w:val="32"/>
        </w:rPr>
        <w:t>5</w:t>
      </w:r>
      <w:r w:rsidRPr="009B268D">
        <w:rPr>
          <w:b/>
          <w:bCs/>
          <w:sz w:val="32"/>
          <w:szCs w:val="32"/>
        </w:rPr>
        <w:t xml:space="preserve"> – </w:t>
      </w:r>
      <w:bookmarkEnd w:id="210"/>
      <w:bookmarkEnd w:id="211"/>
      <w:bookmarkEnd w:id="212"/>
      <w:r w:rsidR="00AD5DB9">
        <w:rPr>
          <w:b/>
          <w:bCs/>
          <w:sz w:val="32"/>
          <w:szCs w:val="32"/>
        </w:rPr>
        <w:t xml:space="preserve">THỰC </w:t>
      </w:r>
      <w:r w:rsidR="004C0360">
        <w:rPr>
          <w:b/>
          <w:bCs/>
          <w:sz w:val="32"/>
          <w:szCs w:val="32"/>
        </w:rPr>
        <w:t>HÀNH TRÊN PACKET TRACER</w:t>
      </w:r>
      <w:bookmarkEnd w:id="213"/>
      <w:bookmarkEnd w:id="214"/>
      <w:bookmarkEnd w:id="215"/>
    </w:p>
    <w:p w14:paraId="3326FE5F" w14:textId="4E9A79A9" w:rsidR="000E12A4" w:rsidRPr="00BE0B27" w:rsidRDefault="00571DAF" w:rsidP="005E215C">
      <w:pPr>
        <w:spacing w:line="360" w:lineRule="auto"/>
        <w:outlineLvl w:val="1"/>
        <w:rPr>
          <w:b/>
          <w:bCs/>
          <w:sz w:val="32"/>
          <w:szCs w:val="32"/>
        </w:rPr>
      </w:pPr>
      <w:bookmarkStart w:id="216" w:name="_Toc37095972"/>
      <w:bookmarkStart w:id="217" w:name="_Toc37096514"/>
      <w:bookmarkStart w:id="218" w:name="_Toc38315228"/>
      <w:bookmarkStart w:id="219" w:name="_Toc91792953"/>
      <w:bookmarkStart w:id="220" w:name="_Toc91793321"/>
      <w:bookmarkStart w:id="221" w:name="_Toc91798375"/>
      <w:r>
        <w:rPr>
          <w:b/>
          <w:bCs/>
          <w:sz w:val="28"/>
          <w:szCs w:val="28"/>
        </w:rPr>
        <w:t>5</w:t>
      </w:r>
      <w:r w:rsidR="00BE0B27">
        <w:rPr>
          <w:b/>
          <w:bCs/>
          <w:sz w:val="28"/>
          <w:szCs w:val="28"/>
        </w:rPr>
        <w:t xml:space="preserve">.1 </w:t>
      </w:r>
      <w:bookmarkEnd w:id="216"/>
      <w:bookmarkEnd w:id="217"/>
      <w:bookmarkEnd w:id="218"/>
      <w:r w:rsidR="004C0360">
        <w:rPr>
          <w:b/>
          <w:bCs/>
          <w:sz w:val="28"/>
          <w:szCs w:val="28"/>
        </w:rPr>
        <w:t>Tổng</w:t>
      </w:r>
      <w:r w:rsidR="00FC13BA">
        <w:rPr>
          <w:b/>
          <w:bCs/>
          <w:sz w:val="28"/>
          <w:szCs w:val="28"/>
        </w:rPr>
        <w:t xml:space="preserve"> quát</w:t>
      </w:r>
      <w:r w:rsidR="004C0360">
        <w:rPr>
          <w:b/>
          <w:bCs/>
          <w:sz w:val="28"/>
          <w:szCs w:val="28"/>
        </w:rPr>
        <w:t xml:space="preserve"> thiết kế trên packet tracer</w:t>
      </w:r>
      <w:bookmarkEnd w:id="219"/>
      <w:bookmarkEnd w:id="220"/>
      <w:bookmarkEnd w:id="221"/>
    </w:p>
    <w:p w14:paraId="6DAFEFDF" w14:textId="61BF7C86" w:rsidR="00C1218E" w:rsidRDefault="00C1218E" w:rsidP="00C1218E">
      <w:pPr>
        <w:spacing w:line="360" w:lineRule="auto"/>
        <w:ind w:firstLine="720"/>
        <w:jc w:val="both"/>
        <w:rPr>
          <w:sz w:val="26"/>
          <w:szCs w:val="26"/>
        </w:rPr>
      </w:pPr>
      <w:r>
        <w:rPr>
          <w:sz w:val="26"/>
          <w:szCs w:val="26"/>
        </w:rPr>
        <w:t>Về phần thiết kế sẽ được lắp đặt theo hình tam giác giữa 3 router mỗi tầng sẽ được ghi chú và có hiển thị màu phân biệt</w:t>
      </w:r>
      <w:r w:rsidR="00077D52">
        <w:rPr>
          <w:sz w:val="26"/>
          <w:szCs w:val="26"/>
        </w:rPr>
        <w:t>.</w:t>
      </w:r>
    </w:p>
    <w:p w14:paraId="078296BA" w14:textId="37DD15FE" w:rsidR="00C1218E" w:rsidRDefault="00C1218E" w:rsidP="00C1218E">
      <w:pPr>
        <w:spacing w:line="360" w:lineRule="auto"/>
        <w:jc w:val="both"/>
        <w:rPr>
          <w:sz w:val="26"/>
          <w:szCs w:val="26"/>
        </w:rPr>
      </w:pPr>
    </w:p>
    <w:p w14:paraId="37A1827F" w14:textId="265D7EFD" w:rsidR="00C1218E" w:rsidRDefault="00C1218E" w:rsidP="00921973">
      <w:pPr>
        <w:spacing w:line="360" w:lineRule="auto"/>
        <w:jc w:val="center"/>
        <w:rPr>
          <w:sz w:val="26"/>
          <w:szCs w:val="26"/>
        </w:rPr>
      </w:pPr>
      <w:r>
        <w:rPr>
          <w:noProof/>
        </w:rPr>
        <w:drawing>
          <wp:inline distT="0" distB="0" distL="0" distR="0" wp14:anchorId="6BDD7F08" wp14:editId="0E9D7594">
            <wp:extent cx="5791835" cy="3545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545205"/>
                    </a:xfrm>
                    <a:prstGeom prst="rect">
                      <a:avLst/>
                    </a:prstGeom>
                  </pic:spPr>
                </pic:pic>
              </a:graphicData>
            </a:graphic>
          </wp:inline>
        </w:drawing>
      </w:r>
    </w:p>
    <w:p w14:paraId="0F95DAFC" w14:textId="25CFD4BC" w:rsidR="00C1218E" w:rsidRDefault="00432D3D" w:rsidP="00432D3D">
      <w:pPr>
        <w:pStyle w:val="Caption"/>
      </w:pPr>
      <w:bookmarkStart w:id="222" w:name="_Toc91716882"/>
      <w:r>
        <w:t>Hình 5.</w:t>
      </w:r>
      <w:r w:rsidR="00A2576E">
        <w:fldChar w:fldCharType="begin"/>
      </w:r>
      <w:r w:rsidR="00A2576E">
        <w:instrText xml:space="preserve"> SEQ Hình_5. \* ARABIC </w:instrText>
      </w:r>
      <w:r w:rsidR="00A2576E">
        <w:fldChar w:fldCharType="separate"/>
      </w:r>
      <w:r w:rsidR="00436D31">
        <w:rPr>
          <w:noProof/>
        </w:rPr>
        <w:t>1</w:t>
      </w:r>
      <w:r w:rsidR="00A2576E">
        <w:rPr>
          <w:noProof/>
        </w:rPr>
        <w:fldChar w:fldCharType="end"/>
      </w:r>
      <w:r>
        <w:t xml:space="preserve"> </w:t>
      </w:r>
      <w:r w:rsidR="00FC13BA">
        <w:t>Bản vẽ thiết kế tổng quát lắp đặt</w:t>
      </w:r>
      <w:bookmarkEnd w:id="222"/>
    </w:p>
    <w:p w14:paraId="7D008FDC" w14:textId="77777777" w:rsidR="00C1218E" w:rsidRDefault="00C1218E" w:rsidP="00B22577">
      <w:pPr>
        <w:spacing w:line="360" w:lineRule="auto"/>
        <w:ind w:firstLine="720"/>
        <w:jc w:val="both"/>
        <w:rPr>
          <w:sz w:val="26"/>
          <w:szCs w:val="26"/>
        </w:rPr>
      </w:pPr>
    </w:p>
    <w:p w14:paraId="26445248" w14:textId="2BFB2C93" w:rsidR="00F81C87" w:rsidRDefault="00571DAF" w:rsidP="00B22577">
      <w:pPr>
        <w:spacing w:line="360" w:lineRule="auto"/>
        <w:outlineLvl w:val="1"/>
        <w:rPr>
          <w:b/>
          <w:bCs/>
          <w:sz w:val="28"/>
          <w:szCs w:val="28"/>
        </w:rPr>
      </w:pPr>
      <w:bookmarkStart w:id="223" w:name="_Toc37095973"/>
      <w:bookmarkStart w:id="224" w:name="_Toc37096515"/>
      <w:bookmarkStart w:id="225" w:name="_Toc38315229"/>
      <w:bookmarkStart w:id="226" w:name="_Toc91792954"/>
      <w:bookmarkStart w:id="227" w:name="_Toc91793322"/>
      <w:bookmarkStart w:id="228" w:name="_Toc91798376"/>
      <w:r>
        <w:rPr>
          <w:b/>
          <w:bCs/>
          <w:sz w:val="28"/>
          <w:szCs w:val="28"/>
        </w:rPr>
        <w:t>5</w:t>
      </w:r>
      <w:r w:rsidR="00F81C87" w:rsidRPr="00F81C87">
        <w:rPr>
          <w:b/>
          <w:bCs/>
          <w:sz w:val="28"/>
          <w:szCs w:val="28"/>
        </w:rPr>
        <w:t xml:space="preserve">.2 </w:t>
      </w:r>
      <w:bookmarkEnd w:id="223"/>
      <w:bookmarkEnd w:id="224"/>
      <w:bookmarkEnd w:id="225"/>
      <w:r w:rsidR="00FE745A">
        <w:rPr>
          <w:b/>
          <w:bCs/>
          <w:sz w:val="28"/>
          <w:szCs w:val="28"/>
        </w:rPr>
        <w:t>Lắp đặt Router và cấu hình.</w:t>
      </w:r>
      <w:bookmarkEnd w:id="226"/>
      <w:bookmarkEnd w:id="227"/>
      <w:bookmarkEnd w:id="228"/>
    </w:p>
    <w:p w14:paraId="2802D202" w14:textId="3D801723" w:rsidR="00FE745A" w:rsidRDefault="00FE745A" w:rsidP="00B22577">
      <w:pPr>
        <w:spacing w:line="360" w:lineRule="auto"/>
        <w:ind w:firstLine="720"/>
        <w:jc w:val="both"/>
        <w:rPr>
          <w:sz w:val="26"/>
          <w:szCs w:val="26"/>
        </w:rPr>
      </w:pPr>
      <w:r>
        <w:rPr>
          <w:sz w:val="26"/>
          <w:szCs w:val="26"/>
        </w:rPr>
        <w:t>Chúng ta sẽ lắp đặt 3 Router 2911 đầu tiên xếp thành tam giác.</w:t>
      </w:r>
    </w:p>
    <w:p w14:paraId="76047A72" w14:textId="24DA545D" w:rsidR="00FE745A" w:rsidRDefault="00FE745A" w:rsidP="00B22577">
      <w:pPr>
        <w:spacing w:line="360" w:lineRule="auto"/>
        <w:ind w:firstLine="720"/>
        <w:jc w:val="both"/>
        <w:rPr>
          <w:sz w:val="26"/>
          <w:szCs w:val="26"/>
        </w:rPr>
      </w:pPr>
    </w:p>
    <w:p w14:paraId="66E32B74" w14:textId="007637F9" w:rsidR="00FE745A" w:rsidRDefault="00FE745A" w:rsidP="00921973">
      <w:pPr>
        <w:spacing w:line="360" w:lineRule="auto"/>
        <w:ind w:firstLine="720"/>
        <w:jc w:val="center"/>
        <w:rPr>
          <w:sz w:val="26"/>
          <w:szCs w:val="26"/>
        </w:rPr>
      </w:pPr>
      <w:r>
        <w:rPr>
          <w:noProof/>
        </w:rPr>
        <w:lastRenderedPageBreak/>
        <w:drawing>
          <wp:inline distT="0" distB="0" distL="0" distR="0" wp14:anchorId="3B29CD44" wp14:editId="4DB48A6F">
            <wp:extent cx="501967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362325"/>
                    </a:xfrm>
                    <a:prstGeom prst="rect">
                      <a:avLst/>
                    </a:prstGeom>
                  </pic:spPr>
                </pic:pic>
              </a:graphicData>
            </a:graphic>
          </wp:inline>
        </w:drawing>
      </w:r>
    </w:p>
    <w:p w14:paraId="524E0620" w14:textId="25472777" w:rsidR="00FE745A" w:rsidRDefault="00432D3D" w:rsidP="00432D3D">
      <w:pPr>
        <w:pStyle w:val="Caption"/>
      </w:pPr>
      <w:bookmarkStart w:id="229" w:name="_Toc91716883"/>
      <w:r>
        <w:t>Hình 5.</w:t>
      </w:r>
      <w:r w:rsidR="00A2576E">
        <w:fldChar w:fldCharType="begin"/>
      </w:r>
      <w:r w:rsidR="00A2576E">
        <w:instrText xml:space="preserve"> SEQ Hình_5. \* ARABIC </w:instrText>
      </w:r>
      <w:r w:rsidR="00A2576E">
        <w:fldChar w:fldCharType="separate"/>
      </w:r>
      <w:r w:rsidR="00436D31">
        <w:rPr>
          <w:noProof/>
        </w:rPr>
        <w:t>2</w:t>
      </w:r>
      <w:r w:rsidR="00A2576E">
        <w:rPr>
          <w:noProof/>
        </w:rPr>
        <w:fldChar w:fldCharType="end"/>
      </w:r>
      <w:r>
        <w:t xml:space="preserve"> </w:t>
      </w:r>
      <w:r w:rsidR="00FE745A">
        <w:t>Lắp đặt 3 Router 2911</w:t>
      </w:r>
      <w:bookmarkEnd w:id="229"/>
    </w:p>
    <w:p w14:paraId="37DC8A78" w14:textId="4739A456" w:rsidR="00FE745A" w:rsidRDefault="002B57BD" w:rsidP="00921973">
      <w:pPr>
        <w:spacing w:line="360" w:lineRule="auto"/>
        <w:jc w:val="center"/>
        <w:rPr>
          <w:sz w:val="26"/>
          <w:szCs w:val="26"/>
        </w:rPr>
      </w:pPr>
      <w:r>
        <w:rPr>
          <w:noProof/>
          <w:sz w:val="26"/>
          <w:szCs w:val="26"/>
        </w:rPr>
        <w:lastRenderedPageBreak/>
        <w:drawing>
          <wp:inline distT="0" distB="0" distL="0" distR="0" wp14:anchorId="5FB8AE22" wp14:editId="3235C716">
            <wp:extent cx="5516880" cy="5394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5394960"/>
                    </a:xfrm>
                    <a:prstGeom prst="rect">
                      <a:avLst/>
                    </a:prstGeom>
                    <a:noFill/>
                    <a:ln>
                      <a:noFill/>
                    </a:ln>
                  </pic:spPr>
                </pic:pic>
              </a:graphicData>
            </a:graphic>
          </wp:inline>
        </w:drawing>
      </w:r>
    </w:p>
    <w:p w14:paraId="09625FFF" w14:textId="2EF822F7" w:rsidR="000E66C1" w:rsidRDefault="00432D3D" w:rsidP="00432D3D">
      <w:pPr>
        <w:pStyle w:val="Caption"/>
      </w:pPr>
      <w:bookmarkStart w:id="230" w:name="_Toc91716884"/>
      <w:r>
        <w:t>Hình 5.</w:t>
      </w:r>
      <w:r w:rsidR="00A2576E">
        <w:fldChar w:fldCharType="begin"/>
      </w:r>
      <w:r w:rsidR="00A2576E">
        <w:instrText xml:space="preserve"> SEQ Hình_5. \* ARABIC </w:instrText>
      </w:r>
      <w:r w:rsidR="00A2576E">
        <w:fldChar w:fldCharType="separate"/>
      </w:r>
      <w:r w:rsidR="00436D31">
        <w:rPr>
          <w:noProof/>
        </w:rPr>
        <w:t>3</w:t>
      </w:r>
      <w:r w:rsidR="00A2576E">
        <w:rPr>
          <w:noProof/>
        </w:rPr>
        <w:fldChar w:fldCharType="end"/>
      </w:r>
      <w:r>
        <w:t xml:space="preserve"> </w:t>
      </w:r>
      <w:r w:rsidR="0029399C">
        <w:t>Bước xử lý Router tầng 1 trước khi kết nối 3 router với nhau</w:t>
      </w:r>
      <w:bookmarkEnd w:id="230"/>
    </w:p>
    <w:p w14:paraId="6A4A079A" w14:textId="456627D7" w:rsidR="000E66C1" w:rsidRDefault="000E66C1" w:rsidP="00921973">
      <w:pPr>
        <w:spacing w:line="360" w:lineRule="auto"/>
        <w:jc w:val="center"/>
        <w:rPr>
          <w:sz w:val="26"/>
          <w:szCs w:val="26"/>
        </w:rPr>
      </w:pPr>
      <w:r>
        <w:rPr>
          <w:noProof/>
          <w:sz w:val="26"/>
          <w:szCs w:val="26"/>
        </w:rPr>
        <w:lastRenderedPageBreak/>
        <w:drawing>
          <wp:inline distT="0" distB="0" distL="0" distR="0" wp14:anchorId="45E0CF17" wp14:editId="3598F83E">
            <wp:extent cx="5516880" cy="54406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5440680"/>
                    </a:xfrm>
                    <a:prstGeom prst="rect">
                      <a:avLst/>
                    </a:prstGeom>
                    <a:noFill/>
                    <a:ln>
                      <a:noFill/>
                    </a:ln>
                  </pic:spPr>
                </pic:pic>
              </a:graphicData>
            </a:graphic>
          </wp:inline>
        </w:drawing>
      </w:r>
    </w:p>
    <w:p w14:paraId="5FF1C566" w14:textId="57277992" w:rsidR="0029399C" w:rsidRDefault="00C24A1A" w:rsidP="00C24A1A">
      <w:pPr>
        <w:pStyle w:val="Caption"/>
      </w:pPr>
      <w:bookmarkStart w:id="231" w:name="_Toc91716885"/>
      <w:r>
        <w:t>Hình 5.</w:t>
      </w:r>
      <w:r w:rsidR="00A2576E">
        <w:fldChar w:fldCharType="begin"/>
      </w:r>
      <w:r w:rsidR="00A2576E">
        <w:instrText xml:space="preserve"> SEQ Hình_5. \* ARABIC </w:instrText>
      </w:r>
      <w:r w:rsidR="00A2576E">
        <w:fldChar w:fldCharType="separate"/>
      </w:r>
      <w:r w:rsidR="00436D31">
        <w:rPr>
          <w:noProof/>
        </w:rPr>
        <w:t>4</w:t>
      </w:r>
      <w:r w:rsidR="00A2576E">
        <w:rPr>
          <w:noProof/>
        </w:rPr>
        <w:fldChar w:fldCharType="end"/>
      </w:r>
      <w:r>
        <w:t xml:space="preserve"> </w:t>
      </w:r>
      <w:r w:rsidR="0029399C">
        <w:t>Bước xử lý Router tầng 2 trước khi kết nối 3 router với nhau</w:t>
      </w:r>
      <w:bookmarkEnd w:id="231"/>
    </w:p>
    <w:p w14:paraId="7B133932" w14:textId="54645DD1" w:rsidR="000E66C1" w:rsidRDefault="000E66C1" w:rsidP="002B57BD">
      <w:pPr>
        <w:spacing w:line="360" w:lineRule="auto"/>
        <w:rPr>
          <w:sz w:val="26"/>
          <w:szCs w:val="26"/>
        </w:rPr>
      </w:pPr>
    </w:p>
    <w:p w14:paraId="297007B9" w14:textId="74227D61" w:rsidR="000E66C1" w:rsidRDefault="000E66C1" w:rsidP="00921973">
      <w:pPr>
        <w:spacing w:line="360" w:lineRule="auto"/>
        <w:jc w:val="center"/>
        <w:rPr>
          <w:sz w:val="26"/>
          <w:szCs w:val="26"/>
        </w:rPr>
      </w:pPr>
      <w:r>
        <w:rPr>
          <w:noProof/>
          <w:sz w:val="26"/>
          <w:szCs w:val="26"/>
        </w:rPr>
        <w:lastRenderedPageBreak/>
        <w:drawing>
          <wp:inline distT="0" distB="0" distL="0" distR="0" wp14:anchorId="3F684701" wp14:editId="768F57A6">
            <wp:extent cx="5654040" cy="5516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040" cy="5516880"/>
                    </a:xfrm>
                    <a:prstGeom prst="rect">
                      <a:avLst/>
                    </a:prstGeom>
                    <a:noFill/>
                    <a:ln>
                      <a:noFill/>
                    </a:ln>
                  </pic:spPr>
                </pic:pic>
              </a:graphicData>
            </a:graphic>
          </wp:inline>
        </w:drawing>
      </w:r>
    </w:p>
    <w:p w14:paraId="65BDB1A0" w14:textId="67B6BD9D" w:rsidR="0029399C" w:rsidRDefault="005E1107" w:rsidP="005E1107">
      <w:pPr>
        <w:pStyle w:val="Caption"/>
      </w:pPr>
      <w:bookmarkStart w:id="232" w:name="_Toc91716886"/>
      <w:r>
        <w:t>Hình 5.</w:t>
      </w:r>
      <w:r w:rsidR="00A2576E">
        <w:fldChar w:fldCharType="begin"/>
      </w:r>
      <w:r w:rsidR="00A2576E">
        <w:instrText xml:space="preserve"> SEQ Hình_5. \* ARABIC </w:instrText>
      </w:r>
      <w:r w:rsidR="00A2576E">
        <w:fldChar w:fldCharType="separate"/>
      </w:r>
      <w:r w:rsidR="00436D31">
        <w:rPr>
          <w:noProof/>
        </w:rPr>
        <w:t>5</w:t>
      </w:r>
      <w:r w:rsidR="00A2576E">
        <w:rPr>
          <w:noProof/>
        </w:rPr>
        <w:fldChar w:fldCharType="end"/>
      </w:r>
      <w:r>
        <w:t xml:space="preserve"> </w:t>
      </w:r>
      <w:r w:rsidR="0029399C">
        <w:t>Bước xử lý Router tầng 3 trước khi kết nối 3 router với nhau</w:t>
      </w:r>
      <w:bookmarkEnd w:id="232"/>
    </w:p>
    <w:p w14:paraId="4818692E" w14:textId="5E1E7151" w:rsidR="000E66C1" w:rsidRDefault="000E66C1" w:rsidP="00921973">
      <w:pPr>
        <w:spacing w:line="360" w:lineRule="auto"/>
        <w:jc w:val="center"/>
        <w:rPr>
          <w:sz w:val="26"/>
          <w:szCs w:val="26"/>
        </w:rPr>
      </w:pPr>
      <w:r>
        <w:rPr>
          <w:noProof/>
        </w:rPr>
        <w:drawing>
          <wp:inline distT="0" distB="0" distL="0" distR="0" wp14:anchorId="77B23AE2" wp14:editId="0B89F361">
            <wp:extent cx="490537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1085850"/>
                    </a:xfrm>
                    <a:prstGeom prst="rect">
                      <a:avLst/>
                    </a:prstGeom>
                  </pic:spPr>
                </pic:pic>
              </a:graphicData>
            </a:graphic>
          </wp:inline>
        </w:drawing>
      </w:r>
    </w:p>
    <w:p w14:paraId="50EE05EB" w14:textId="39B0013C" w:rsidR="0029399C" w:rsidRDefault="00891034" w:rsidP="00891034">
      <w:pPr>
        <w:pStyle w:val="Caption"/>
      </w:pPr>
      <w:bookmarkStart w:id="233" w:name="_Toc91716887"/>
      <w:r>
        <w:t>Hình 5.</w:t>
      </w:r>
      <w:r w:rsidR="00A2576E">
        <w:fldChar w:fldCharType="begin"/>
      </w:r>
      <w:r w:rsidR="00A2576E">
        <w:instrText xml:space="preserve"> SEQ Hình_5. \* ARABIC </w:instrText>
      </w:r>
      <w:r w:rsidR="00A2576E">
        <w:fldChar w:fldCharType="separate"/>
      </w:r>
      <w:r w:rsidR="00436D31">
        <w:rPr>
          <w:noProof/>
        </w:rPr>
        <w:t>6</w:t>
      </w:r>
      <w:r w:rsidR="00A2576E">
        <w:rPr>
          <w:noProof/>
        </w:rPr>
        <w:fldChar w:fldCharType="end"/>
      </w:r>
      <w:r>
        <w:t xml:space="preserve"> </w:t>
      </w:r>
      <w:r w:rsidR="0029399C">
        <w:t>Đổi tên Router1 thành Core1</w:t>
      </w:r>
      <w:bookmarkEnd w:id="233"/>
    </w:p>
    <w:p w14:paraId="324926F4" w14:textId="1DD8FF9F" w:rsidR="000E66C1" w:rsidRDefault="00EB768A" w:rsidP="00921973">
      <w:pPr>
        <w:spacing w:line="360" w:lineRule="auto"/>
        <w:jc w:val="center"/>
        <w:rPr>
          <w:sz w:val="26"/>
          <w:szCs w:val="26"/>
        </w:rPr>
      </w:pPr>
      <w:r>
        <w:rPr>
          <w:noProof/>
        </w:rPr>
        <w:lastRenderedPageBreak/>
        <w:drawing>
          <wp:inline distT="0" distB="0" distL="0" distR="0" wp14:anchorId="62824DC7" wp14:editId="3BEEA761">
            <wp:extent cx="510540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933450"/>
                    </a:xfrm>
                    <a:prstGeom prst="rect">
                      <a:avLst/>
                    </a:prstGeom>
                  </pic:spPr>
                </pic:pic>
              </a:graphicData>
            </a:graphic>
          </wp:inline>
        </w:drawing>
      </w:r>
    </w:p>
    <w:p w14:paraId="48BD4FAF" w14:textId="647F4C2A" w:rsidR="0029399C" w:rsidRDefault="00E103D8" w:rsidP="00E103D8">
      <w:pPr>
        <w:pStyle w:val="Caption"/>
      </w:pPr>
      <w:bookmarkStart w:id="234" w:name="_Toc91716888"/>
      <w:r>
        <w:t>Hình 5.</w:t>
      </w:r>
      <w:r w:rsidR="00A2576E">
        <w:fldChar w:fldCharType="begin"/>
      </w:r>
      <w:r w:rsidR="00A2576E">
        <w:instrText xml:space="preserve"> SEQ Hình_5. \* ARABIC </w:instrText>
      </w:r>
      <w:r w:rsidR="00A2576E">
        <w:fldChar w:fldCharType="separate"/>
      </w:r>
      <w:r w:rsidR="00436D31">
        <w:rPr>
          <w:noProof/>
        </w:rPr>
        <w:t>7</w:t>
      </w:r>
      <w:r w:rsidR="00A2576E">
        <w:rPr>
          <w:noProof/>
        </w:rPr>
        <w:fldChar w:fldCharType="end"/>
      </w:r>
      <w:r>
        <w:t xml:space="preserve"> </w:t>
      </w:r>
      <w:r w:rsidR="0029399C">
        <w:t>Đổi tên Router2 thành Core2</w:t>
      </w:r>
      <w:bookmarkEnd w:id="234"/>
    </w:p>
    <w:p w14:paraId="28D32EF6" w14:textId="77777777" w:rsidR="0029399C" w:rsidRDefault="0029399C" w:rsidP="00EB768A">
      <w:pPr>
        <w:spacing w:line="360" w:lineRule="auto"/>
        <w:jc w:val="both"/>
        <w:rPr>
          <w:sz w:val="26"/>
          <w:szCs w:val="26"/>
        </w:rPr>
      </w:pPr>
    </w:p>
    <w:p w14:paraId="278B0106" w14:textId="77777777" w:rsidR="000E66C1" w:rsidRDefault="000E66C1" w:rsidP="00B22577">
      <w:pPr>
        <w:spacing w:line="360" w:lineRule="auto"/>
        <w:ind w:firstLine="720"/>
        <w:jc w:val="both"/>
        <w:rPr>
          <w:sz w:val="26"/>
          <w:szCs w:val="26"/>
        </w:rPr>
      </w:pPr>
    </w:p>
    <w:p w14:paraId="5FBE706A" w14:textId="129001F0" w:rsidR="000E66C1" w:rsidRDefault="00EB768A" w:rsidP="00921973">
      <w:pPr>
        <w:spacing w:line="360" w:lineRule="auto"/>
        <w:jc w:val="center"/>
        <w:rPr>
          <w:sz w:val="26"/>
          <w:szCs w:val="26"/>
        </w:rPr>
      </w:pPr>
      <w:r>
        <w:rPr>
          <w:noProof/>
        </w:rPr>
        <w:drawing>
          <wp:inline distT="0" distB="0" distL="0" distR="0" wp14:anchorId="3B23F627" wp14:editId="6DA70A9C">
            <wp:extent cx="5095875" cy="1114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1114425"/>
                    </a:xfrm>
                    <a:prstGeom prst="rect">
                      <a:avLst/>
                    </a:prstGeom>
                  </pic:spPr>
                </pic:pic>
              </a:graphicData>
            </a:graphic>
          </wp:inline>
        </w:drawing>
      </w:r>
    </w:p>
    <w:p w14:paraId="578D5A0D" w14:textId="180FE365" w:rsidR="0029399C" w:rsidRDefault="000C75C2" w:rsidP="000C75C2">
      <w:pPr>
        <w:pStyle w:val="Caption"/>
      </w:pPr>
      <w:bookmarkStart w:id="235" w:name="_Toc91716889"/>
      <w:r>
        <w:t>Hình 5.</w:t>
      </w:r>
      <w:r w:rsidR="00A2576E">
        <w:fldChar w:fldCharType="begin"/>
      </w:r>
      <w:r w:rsidR="00A2576E">
        <w:instrText xml:space="preserve"> SEQ Hình_5. \* ARABIC </w:instrText>
      </w:r>
      <w:r w:rsidR="00A2576E">
        <w:fldChar w:fldCharType="separate"/>
      </w:r>
      <w:r w:rsidR="00436D31">
        <w:rPr>
          <w:noProof/>
        </w:rPr>
        <w:t>8</w:t>
      </w:r>
      <w:r w:rsidR="00A2576E">
        <w:rPr>
          <w:noProof/>
        </w:rPr>
        <w:fldChar w:fldCharType="end"/>
      </w:r>
      <w:r>
        <w:t xml:space="preserve"> </w:t>
      </w:r>
      <w:r w:rsidR="0029399C">
        <w:t>Đổi tên Router3 thành Core3</w:t>
      </w:r>
      <w:bookmarkEnd w:id="235"/>
    </w:p>
    <w:p w14:paraId="12291026" w14:textId="77777777" w:rsidR="000E66C1" w:rsidRDefault="000E66C1" w:rsidP="00B22577">
      <w:pPr>
        <w:spacing w:line="360" w:lineRule="auto"/>
        <w:ind w:firstLine="720"/>
        <w:jc w:val="both"/>
        <w:rPr>
          <w:sz w:val="26"/>
          <w:szCs w:val="26"/>
        </w:rPr>
      </w:pPr>
    </w:p>
    <w:p w14:paraId="5B8D6CE1" w14:textId="777E0EEC" w:rsidR="000E66C1" w:rsidRDefault="00FD3D55" w:rsidP="00921973">
      <w:pPr>
        <w:spacing w:line="360" w:lineRule="auto"/>
        <w:jc w:val="center"/>
        <w:rPr>
          <w:sz w:val="26"/>
          <w:szCs w:val="26"/>
        </w:rPr>
      </w:pPr>
      <w:r>
        <w:rPr>
          <w:noProof/>
        </w:rPr>
        <w:drawing>
          <wp:inline distT="0" distB="0" distL="0" distR="0" wp14:anchorId="7305CF06" wp14:editId="40E40AB2">
            <wp:extent cx="486727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3352800"/>
                    </a:xfrm>
                    <a:prstGeom prst="rect">
                      <a:avLst/>
                    </a:prstGeom>
                  </pic:spPr>
                </pic:pic>
              </a:graphicData>
            </a:graphic>
          </wp:inline>
        </w:drawing>
      </w:r>
    </w:p>
    <w:p w14:paraId="3A0F768F" w14:textId="3203E749" w:rsidR="00FF25A2" w:rsidRDefault="00CE3345" w:rsidP="00CE3345">
      <w:pPr>
        <w:pStyle w:val="Caption"/>
      </w:pPr>
      <w:bookmarkStart w:id="236" w:name="_Toc91716890"/>
      <w:r>
        <w:t>Hình 5.</w:t>
      </w:r>
      <w:r w:rsidR="00A2576E">
        <w:fldChar w:fldCharType="begin"/>
      </w:r>
      <w:r w:rsidR="00A2576E">
        <w:instrText xml:space="preserve"> SEQ Hình_5. \* ARABIC </w:instrText>
      </w:r>
      <w:r w:rsidR="00A2576E">
        <w:fldChar w:fldCharType="separate"/>
      </w:r>
      <w:r w:rsidR="00436D31">
        <w:rPr>
          <w:noProof/>
        </w:rPr>
        <w:t>9</w:t>
      </w:r>
      <w:r w:rsidR="00A2576E">
        <w:rPr>
          <w:noProof/>
        </w:rPr>
        <w:fldChar w:fldCharType="end"/>
      </w:r>
      <w:r>
        <w:t xml:space="preserve"> </w:t>
      </w:r>
      <w:r w:rsidR="00FF25A2">
        <w:t>Kết nối dây 3 router và đặt địa chỉ ip</w:t>
      </w:r>
      <w:bookmarkEnd w:id="236"/>
    </w:p>
    <w:p w14:paraId="4519527B" w14:textId="77777777" w:rsidR="00FF25A2" w:rsidRDefault="00FF25A2" w:rsidP="00707871">
      <w:pPr>
        <w:spacing w:line="360" w:lineRule="auto"/>
        <w:jc w:val="both"/>
        <w:rPr>
          <w:sz w:val="26"/>
          <w:szCs w:val="26"/>
        </w:rPr>
      </w:pPr>
    </w:p>
    <w:p w14:paraId="0C73F3BB" w14:textId="6D5B41E7" w:rsidR="00707871" w:rsidRPr="00707871" w:rsidRDefault="00571DAF" w:rsidP="005E215C">
      <w:pPr>
        <w:spacing w:line="360" w:lineRule="auto"/>
        <w:outlineLvl w:val="2"/>
        <w:rPr>
          <w:b/>
          <w:bCs/>
          <w:i/>
          <w:iCs/>
          <w:sz w:val="28"/>
          <w:szCs w:val="28"/>
        </w:rPr>
      </w:pPr>
      <w:bookmarkStart w:id="237" w:name="_Toc91792955"/>
      <w:bookmarkStart w:id="238" w:name="_Toc91793323"/>
      <w:bookmarkStart w:id="239" w:name="_Toc91798377"/>
      <w:r>
        <w:rPr>
          <w:b/>
          <w:bCs/>
          <w:i/>
          <w:iCs/>
          <w:sz w:val="28"/>
          <w:szCs w:val="28"/>
        </w:rPr>
        <w:lastRenderedPageBreak/>
        <w:t>5</w:t>
      </w:r>
      <w:r w:rsidR="00707871" w:rsidRPr="00707871">
        <w:rPr>
          <w:b/>
          <w:bCs/>
          <w:i/>
          <w:iCs/>
          <w:sz w:val="28"/>
          <w:szCs w:val="28"/>
        </w:rPr>
        <w:t>.2.1 Lắp đặt và cấu hình tầng 1</w:t>
      </w:r>
      <w:bookmarkEnd w:id="237"/>
      <w:bookmarkEnd w:id="238"/>
      <w:bookmarkEnd w:id="239"/>
    </w:p>
    <w:p w14:paraId="0A58D1C4" w14:textId="77777777" w:rsidR="00707871" w:rsidRDefault="00707871" w:rsidP="00707871">
      <w:pPr>
        <w:spacing w:line="360" w:lineRule="auto"/>
        <w:jc w:val="both"/>
        <w:rPr>
          <w:sz w:val="26"/>
          <w:szCs w:val="26"/>
        </w:rPr>
      </w:pPr>
    </w:p>
    <w:p w14:paraId="47BD65DF" w14:textId="0A47997A" w:rsidR="000E66C1" w:rsidRDefault="00821277" w:rsidP="00921973">
      <w:pPr>
        <w:spacing w:line="360" w:lineRule="auto"/>
        <w:jc w:val="center"/>
        <w:rPr>
          <w:sz w:val="26"/>
          <w:szCs w:val="26"/>
        </w:rPr>
      </w:pPr>
      <w:r>
        <w:rPr>
          <w:noProof/>
        </w:rPr>
        <w:drawing>
          <wp:inline distT="0" distB="0" distL="0" distR="0" wp14:anchorId="52590EEE" wp14:editId="21EA11EC">
            <wp:extent cx="5791835" cy="4046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046220"/>
                    </a:xfrm>
                    <a:prstGeom prst="rect">
                      <a:avLst/>
                    </a:prstGeom>
                  </pic:spPr>
                </pic:pic>
              </a:graphicData>
            </a:graphic>
          </wp:inline>
        </w:drawing>
      </w:r>
    </w:p>
    <w:p w14:paraId="77D7887A" w14:textId="64B9383D" w:rsidR="00412C6A" w:rsidRDefault="00FF2229" w:rsidP="00FF2229">
      <w:pPr>
        <w:pStyle w:val="Caption"/>
      </w:pPr>
      <w:bookmarkStart w:id="240" w:name="_Toc91716891"/>
      <w:r>
        <w:t>Hình 5.</w:t>
      </w:r>
      <w:r w:rsidR="00A2576E">
        <w:fldChar w:fldCharType="begin"/>
      </w:r>
      <w:r w:rsidR="00A2576E">
        <w:instrText xml:space="preserve"> SEQ Hình_5. \* ARABIC </w:instrText>
      </w:r>
      <w:r w:rsidR="00A2576E">
        <w:fldChar w:fldCharType="separate"/>
      </w:r>
      <w:r w:rsidR="00436D31">
        <w:rPr>
          <w:noProof/>
        </w:rPr>
        <w:t>10</w:t>
      </w:r>
      <w:r w:rsidR="00A2576E">
        <w:rPr>
          <w:noProof/>
        </w:rPr>
        <w:fldChar w:fldCharType="end"/>
      </w:r>
      <w:r>
        <w:t xml:space="preserve"> </w:t>
      </w:r>
      <w:r w:rsidR="00412C6A">
        <w:t>Sơ đồ các thiết bị tầng 1</w:t>
      </w:r>
      <w:bookmarkEnd w:id="240"/>
    </w:p>
    <w:p w14:paraId="5B455EC5" w14:textId="6490724E" w:rsidR="000E66C1" w:rsidRPr="00571DAF" w:rsidRDefault="00455687" w:rsidP="00455687">
      <w:pPr>
        <w:spacing w:line="360" w:lineRule="auto"/>
        <w:jc w:val="both"/>
        <w:rPr>
          <w:sz w:val="26"/>
          <w:szCs w:val="26"/>
        </w:rPr>
      </w:pPr>
      <w:r w:rsidRPr="00571DAF">
        <w:rPr>
          <w:sz w:val="26"/>
          <w:szCs w:val="26"/>
        </w:rPr>
        <w:t>Về router tầng 1 có tên là core có cầu hình như sao</w:t>
      </w:r>
      <w:r w:rsidR="0025365A" w:rsidRPr="00571DAF">
        <w:rPr>
          <w:sz w:val="26"/>
          <w:szCs w:val="26"/>
        </w:rPr>
        <w:t>:</w:t>
      </w:r>
    </w:p>
    <w:p w14:paraId="6E7D1D77" w14:textId="77777777" w:rsidR="00821277" w:rsidRPr="00571DAF" w:rsidRDefault="00821277" w:rsidP="00821277">
      <w:pPr>
        <w:pStyle w:val="NormalWeb"/>
        <w:spacing w:before="0" w:beforeAutospacing="0" w:after="0" w:afterAutospacing="0"/>
        <w:rPr>
          <w:sz w:val="26"/>
          <w:szCs w:val="26"/>
        </w:rPr>
      </w:pPr>
      <w:r w:rsidRPr="00571DAF">
        <w:rPr>
          <w:sz w:val="26"/>
          <w:szCs w:val="26"/>
        </w:rPr>
        <w:t>Core1#show ru</w:t>
      </w:r>
    </w:p>
    <w:p w14:paraId="50E0488E" w14:textId="77777777" w:rsidR="00821277" w:rsidRPr="00571DAF" w:rsidRDefault="00821277" w:rsidP="00821277">
      <w:pPr>
        <w:pStyle w:val="NormalWeb"/>
        <w:spacing w:before="0" w:beforeAutospacing="0" w:after="0" w:afterAutospacing="0"/>
        <w:rPr>
          <w:sz w:val="26"/>
          <w:szCs w:val="26"/>
        </w:rPr>
      </w:pPr>
      <w:r w:rsidRPr="00571DAF">
        <w:rPr>
          <w:sz w:val="26"/>
          <w:szCs w:val="26"/>
        </w:rPr>
        <w:t>Building configuration...</w:t>
      </w:r>
    </w:p>
    <w:p w14:paraId="474C3FD6" w14:textId="77777777" w:rsidR="00821277" w:rsidRPr="00571DAF" w:rsidRDefault="00821277" w:rsidP="00821277">
      <w:pPr>
        <w:pStyle w:val="NormalWeb"/>
        <w:spacing w:before="0" w:beforeAutospacing="0" w:after="0" w:afterAutospacing="0"/>
        <w:rPr>
          <w:sz w:val="26"/>
          <w:szCs w:val="26"/>
        </w:rPr>
      </w:pPr>
    </w:p>
    <w:p w14:paraId="5339BCD3" w14:textId="77777777" w:rsidR="00821277" w:rsidRPr="00571DAF" w:rsidRDefault="00821277" w:rsidP="00821277">
      <w:pPr>
        <w:pStyle w:val="NormalWeb"/>
        <w:spacing w:before="0" w:beforeAutospacing="0" w:after="0" w:afterAutospacing="0"/>
        <w:rPr>
          <w:sz w:val="26"/>
          <w:szCs w:val="26"/>
        </w:rPr>
      </w:pPr>
      <w:r w:rsidRPr="00571DAF">
        <w:rPr>
          <w:sz w:val="26"/>
          <w:szCs w:val="26"/>
        </w:rPr>
        <w:t>Current configuration : 1892 bytes</w:t>
      </w:r>
    </w:p>
    <w:p w14:paraId="690DBA73"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EB6B8C6" w14:textId="77777777" w:rsidR="00821277" w:rsidRPr="00571DAF" w:rsidRDefault="00821277" w:rsidP="00821277">
      <w:pPr>
        <w:pStyle w:val="NormalWeb"/>
        <w:spacing w:before="0" w:beforeAutospacing="0" w:after="0" w:afterAutospacing="0"/>
        <w:rPr>
          <w:sz w:val="26"/>
          <w:szCs w:val="26"/>
        </w:rPr>
      </w:pPr>
      <w:r w:rsidRPr="00571DAF">
        <w:rPr>
          <w:sz w:val="26"/>
          <w:szCs w:val="26"/>
        </w:rPr>
        <w:t>version 15.1</w:t>
      </w:r>
    </w:p>
    <w:p w14:paraId="52DB6C74" w14:textId="77777777" w:rsidR="00821277" w:rsidRPr="00571DAF" w:rsidRDefault="00821277" w:rsidP="00821277">
      <w:pPr>
        <w:pStyle w:val="NormalWeb"/>
        <w:spacing w:before="0" w:beforeAutospacing="0" w:after="0" w:afterAutospacing="0"/>
        <w:rPr>
          <w:sz w:val="26"/>
          <w:szCs w:val="26"/>
        </w:rPr>
      </w:pPr>
      <w:r w:rsidRPr="00571DAF">
        <w:rPr>
          <w:sz w:val="26"/>
          <w:szCs w:val="26"/>
        </w:rPr>
        <w:t>no service timestamps log datetime msec</w:t>
      </w:r>
    </w:p>
    <w:p w14:paraId="46DC86E4" w14:textId="77777777" w:rsidR="00821277" w:rsidRPr="00571DAF" w:rsidRDefault="00821277" w:rsidP="00821277">
      <w:pPr>
        <w:pStyle w:val="NormalWeb"/>
        <w:spacing w:before="0" w:beforeAutospacing="0" w:after="0" w:afterAutospacing="0"/>
        <w:rPr>
          <w:sz w:val="26"/>
          <w:szCs w:val="26"/>
        </w:rPr>
      </w:pPr>
      <w:r w:rsidRPr="00571DAF">
        <w:rPr>
          <w:sz w:val="26"/>
          <w:szCs w:val="26"/>
        </w:rPr>
        <w:t>no service timestamps debug datetime msec</w:t>
      </w:r>
    </w:p>
    <w:p w14:paraId="152FB01F" w14:textId="77777777" w:rsidR="00821277" w:rsidRPr="00571DAF" w:rsidRDefault="00821277" w:rsidP="00821277">
      <w:pPr>
        <w:pStyle w:val="NormalWeb"/>
        <w:spacing w:before="0" w:beforeAutospacing="0" w:after="0" w:afterAutospacing="0"/>
        <w:rPr>
          <w:sz w:val="26"/>
          <w:szCs w:val="26"/>
        </w:rPr>
      </w:pPr>
      <w:r w:rsidRPr="00571DAF">
        <w:rPr>
          <w:sz w:val="26"/>
          <w:szCs w:val="26"/>
        </w:rPr>
        <w:t>no service password-encryption</w:t>
      </w:r>
    </w:p>
    <w:p w14:paraId="61846030"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E6B03DB" w14:textId="77777777" w:rsidR="00821277" w:rsidRPr="00571DAF" w:rsidRDefault="00821277" w:rsidP="00821277">
      <w:pPr>
        <w:pStyle w:val="NormalWeb"/>
        <w:spacing w:before="0" w:beforeAutospacing="0" w:after="0" w:afterAutospacing="0"/>
        <w:rPr>
          <w:sz w:val="26"/>
          <w:szCs w:val="26"/>
        </w:rPr>
      </w:pPr>
      <w:r w:rsidRPr="00571DAF">
        <w:rPr>
          <w:sz w:val="26"/>
          <w:szCs w:val="26"/>
        </w:rPr>
        <w:t>hostname Core1</w:t>
      </w:r>
    </w:p>
    <w:p w14:paraId="5A7FAA0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EAB5EC1" w14:textId="77777777" w:rsidR="00821277" w:rsidRPr="00571DAF" w:rsidRDefault="00821277" w:rsidP="00821277">
      <w:pPr>
        <w:pStyle w:val="NormalWeb"/>
        <w:spacing w:before="0" w:beforeAutospacing="0" w:after="0" w:afterAutospacing="0"/>
        <w:rPr>
          <w:sz w:val="26"/>
          <w:szCs w:val="26"/>
        </w:rPr>
      </w:pPr>
      <w:r w:rsidRPr="00571DAF">
        <w:rPr>
          <w:sz w:val="26"/>
          <w:szCs w:val="26"/>
        </w:rPr>
        <w:lastRenderedPageBreak/>
        <w:t>!</w:t>
      </w:r>
    </w:p>
    <w:p w14:paraId="3F5F0E7F"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CBBE5B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F67A30D"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5E6E4D8" w14:textId="77777777" w:rsidR="00821277" w:rsidRPr="00571DAF" w:rsidRDefault="00821277" w:rsidP="00821277">
      <w:pPr>
        <w:pStyle w:val="NormalWeb"/>
        <w:spacing w:before="0" w:beforeAutospacing="0" w:after="0" w:afterAutospacing="0"/>
        <w:rPr>
          <w:sz w:val="26"/>
          <w:szCs w:val="26"/>
        </w:rPr>
      </w:pPr>
      <w:r w:rsidRPr="00571DAF">
        <w:rPr>
          <w:sz w:val="26"/>
          <w:szCs w:val="26"/>
        </w:rPr>
        <w:t>ip dhcp pool Reception</w:t>
      </w:r>
    </w:p>
    <w:p w14:paraId="55E5F202"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192.168.9.0 255.255.255.0</w:t>
      </w:r>
    </w:p>
    <w:p w14:paraId="718211C3" w14:textId="77777777" w:rsidR="00821277" w:rsidRPr="00571DAF" w:rsidRDefault="00821277" w:rsidP="00821277">
      <w:pPr>
        <w:pStyle w:val="NormalWeb"/>
        <w:spacing w:before="0" w:beforeAutospacing="0" w:after="0" w:afterAutospacing="0"/>
        <w:rPr>
          <w:sz w:val="26"/>
          <w:szCs w:val="26"/>
        </w:rPr>
      </w:pPr>
      <w:r w:rsidRPr="00571DAF">
        <w:rPr>
          <w:sz w:val="26"/>
          <w:szCs w:val="26"/>
        </w:rPr>
        <w:t>default-router 192.168.9.1</w:t>
      </w:r>
    </w:p>
    <w:p w14:paraId="25F05A48" w14:textId="77777777" w:rsidR="00821277" w:rsidRPr="00571DAF" w:rsidRDefault="00821277" w:rsidP="00821277">
      <w:pPr>
        <w:pStyle w:val="NormalWeb"/>
        <w:spacing w:before="0" w:beforeAutospacing="0" w:after="0" w:afterAutospacing="0"/>
        <w:rPr>
          <w:sz w:val="26"/>
          <w:szCs w:val="26"/>
        </w:rPr>
      </w:pPr>
      <w:r w:rsidRPr="00571DAF">
        <w:rPr>
          <w:sz w:val="26"/>
          <w:szCs w:val="26"/>
        </w:rPr>
        <w:t>dns-server 192.168.10.3</w:t>
      </w:r>
    </w:p>
    <w:p w14:paraId="10C43A20" w14:textId="77777777" w:rsidR="00821277" w:rsidRPr="00571DAF" w:rsidRDefault="00821277" w:rsidP="00821277">
      <w:pPr>
        <w:pStyle w:val="NormalWeb"/>
        <w:spacing w:before="0" w:beforeAutospacing="0" w:after="0" w:afterAutospacing="0"/>
        <w:rPr>
          <w:sz w:val="26"/>
          <w:szCs w:val="26"/>
        </w:rPr>
      </w:pPr>
      <w:r w:rsidRPr="00571DAF">
        <w:rPr>
          <w:sz w:val="26"/>
          <w:szCs w:val="26"/>
        </w:rPr>
        <w:t>ip dhcp pool Transaction</w:t>
      </w:r>
    </w:p>
    <w:p w14:paraId="52F6996B"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192.168.8.0 255.255.255.0</w:t>
      </w:r>
    </w:p>
    <w:p w14:paraId="596875C3" w14:textId="77777777" w:rsidR="00821277" w:rsidRPr="00571DAF" w:rsidRDefault="00821277" w:rsidP="00821277">
      <w:pPr>
        <w:pStyle w:val="NormalWeb"/>
        <w:spacing w:before="0" w:beforeAutospacing="0" w:after="0" w:afterAutospacing="0"/>
        <w:rPr>
          <w:sz w:val="26"/>
          <w:szCs w:val="26"/>
        </w:rPr>
      </w:pPr>
      <w:r w:rsidRPr="00571DAF">
        <w:rPr>
          <w:sz w:val="26"/>
          <w:szCs w:val="26"/>
        </w:rPr>
        <w:t>default-router 192.168.8.1</w:t>
      </w:r>
    </w:p>
    <w:p w14:paraId="177A9628" w14:textId="77777777" w:rsidR="00821277" w:rsidRPr="00571DAF" w:rsidRDefault="00821277" w:rsidP="00821277">
      <w:pPr>
        <w:pStyle w:val="NormalWeb"/>
        <w:spacing w:before="0" w:beforeAutospacing="0" w:after="0" w:afterAutospacing="0"/>
        <w:rPr>
          <w:sz w:val="26"/>
          <w:szCs w:val="26"/>
        </w:rPr>
      </w:pPr>
      <w:r w:rsidRPr="00571DAF">
        <w:rPr>
          <w:sz w:val="26"/>
          <w:szCs w:val="26"/>
        </w:rPr>
        <w:t>dns-server 192.168.10.3</w:t>
      </w:r>
    </w:p>
    <w:p w14:paraId="54DF279D" w14:textId="77777777" w:rsidR="00821277" w:rsidRPr="00571DAF" w:rsidRDefault="00821277" w:rsidP="00821277">
      <w:pPr>
        <w:pStyle w:val="NormalWeb"/>
        <w:spacing w:before="0" w:beforeAutospacing="0" w:after="0" w:afterAutospacing="0"/>
        <w:rPr>
          <w:sz w:val="26"/>
          <w:szCs w:val="26"/>
        </w:rPr>
      </w:pPr>
      <w:r w:rsidRPr="00571DAF">
        <w:rPr>
          <w:sz w:val="26"/>
          <w:szCs w:val="26"/>
        </w:rPr>
        <w:t>ip dhcp pool Logistic</w:t>
      </w:r>
    </w:p>
    <w:p w14:paraId="0FFF9CE3"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192.168.7.0 255.255.255.0</w:t>
      </w:r>
    </w:p>
    <w:p w14:paraId="5C3264B0" w14:textId="77777777" w:rsidR="00821277" w:rsidRPr="00571DAF" w:rsidRDefault="00821277" w:rsidP="00821277">
      <w:pPr>
        <w:pStyle w:val="NormalWeb"/>
        <w:spacing w:before="0" w:beforeAutospacing="0" w:after="0" w:afterAutospacing="0"/>
        <w:rPr>
          <w:sz w:val="26"/>
          <w:szCs w:val="26"/>
        </w:rPr>
      </w:pPr>
      <w:r w:rsidRPr="00571DAF">
        <w:rPr>
          <w:sz w:val="26"/>
          <w:szCs w:val="26"/>
        </w:rPr>
        <w:t>default-router 192.168.7.1</w:t>
      </w:r>
    </w:p>
    <w:p w14:paraId="144DA4EF" w14:textId="77777777" w:rsidR="00821277" w:rsidRPr="00571DAF" w:rsidRDefault="00821277" w:rsidP="00821277">
      <w:pPr>
        <w:pStyle w:val="NormalWeb"/>
        <w:spacing w:before="0" w:beforeAutospacing="0" w:after="0" w:afterAutospacing="0"/>
        <w:rPr>
          <w:sz w:val="26"/>
          <w:szCs w:val="26"/>
        </w:rPr>
      </w:pPr>
      <w:r w:rsidRPr="00571DAF">
        <w:rPr>
          <w:sz w:val="26"/>
          <w:szCs w:val="26"/>
        </w:rPr>
        <w:t>dns-server 192.168.10.3</w:t>
      </w:r>
    </w:p>
    <w:p w14:paraId="01BD150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DDB995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C964724"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C342B30"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 cef</w:t>
      </w:r>
    </w:p>
    <w:p w14:paraId="686994B2"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ipv6 cef</w:t>
      </w:r>
    </w:p>
    <w:p w14:paraId="357A5CB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243891C"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3EFCC97"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1889965" w14:textId="77777777" w:rsidR="00821277" w:rsidRPr="00571DAF" w:rsidRDefault="00821277" w:rsidP="00821277">
      <w:pPr>
        <w:pStyle w:val="NormalWeb"/>
        <w:spacing w:before="0" w:beforeAutospacing="0" w:after="0" w:afterAutospacing="0"/>
        <w:rPr>
          <w:sz w:val="26"/>
          <w:szCs w:val="26"/>
        </w:rPr>
      </w:pPr>
      <w:r w:rsidRPr="00571DAF">
        <w:rPr>
          <w:sz w:val="26"/>
          <w:szCs w:val="26"/>
        </w:rPr>
        <w:t>username gtech password 0 gtech</w:t>
      </w:r>
    </w:p>
    <w:p w14:paraId="707177AD"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C092CB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7048FFE" w14:textId="77777777" w:rsidR="00821277" w:rsidRPr="00571DAF" w:rsidRDefault="00821277" w:rsidP="00821277">
      <w:pPr>
        <w:pStyle w:val="NormalWeb"/>
        <w:spacing w:before="0" w:beforeAutospacing="0" w:after="0" w:afterAutospacing="0"/>
        <w:rPr>
          <w:sz w:val="26"/>
          <w:szCs w:val="26"/>
        </w:rPr>
      </w:pPr>
      <w:r w:rsidRPr="00571DAF">
        <w:rPr>
          <w:sz w:val="26"/>
          <w:szCs w:val="26"/>
        </w:rPr>
        <w:t>license udi pid CISCO2911/K9 sn FTX1524978A-</w:t>
      </w:r>
    </w:p>
    <w:p w14:paraId="2514C94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979B57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D33F49E"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D3C2F70"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8F48D97"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8E8B2A5"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21A4725"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5284329"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4A56B3E"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90FD9DA" w14:textId="77777777" w:rsidR="00821277" w:rsidRPr="00571DAF" w:rsidRDefault="00821277" w:rsidP="00821277">
      <w:pPr>
        <w:pStyle w:val="NormalWeb"/>
        <w:spacing w:before="0" w:beforeAutospacing="0" w:after="0" w:afterAutospacing="0"/>
        <w:rPr>
          <w:sz w:val="26"/>
          <w:szCs w:val="26"/>
        </w:rPr>
      </w:pPr>
      <w:r w:rsidRPr="00571DAF">
        <w:rPr>
          <w:sz w:val="26"/>
          <w:szCs w:val="26"/>
        </w:rPr>
        <w:t>ip domain-name gtech</w:t>
      </w:r>
    </w:p>
    <w:p w14:paraId="5025601A"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4E4B277"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49F6416" w14:textId="77777777" w:rsidR="00821277" w:rsidRPr="00571DAF" w:rsidRDefault="00821277" w:rsidP="00821277">
      <w:pPr>
        <w:pStyle w:val="NormalWeb"/>
        <w:spacing w:before="0" w:beforeAutospacing="0" w:after="0" w:afterAutospacing="0"/>
        <w:rPr>
          <w:sz w:val="26"/>
          <w:szCs w:val="26"/>
        </w:rPr>
      </w:pPr>
      <w:r w:rsidRPr="00571DAF">
        <w:rPr>
          <w:sz w:val="26"/>
          <w:szCs w:val="26"/>
        </w:rPr>
        <w:lastRenderedPageBreak/>
        <w:t>spanning-tree mode pvst</w:t>
      </w:r>
    </w:p>
    <w:p w14:paraId="41CF6633"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C9093EF"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18816C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CDDEFA3"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93F0DE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305B1B5"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C7F5594"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GigabitEthernet0/0</w:t>
      </w:r>
    </w:p>
    <w:p w14:paraId="7C02ED19"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 address</w:t>
      </w:r>
    </w:p>
    <w:p w14:paraId="174ECC39" w14:textId="77777777" w:rsidR="00821277" w:rsidRPr="00571DAF" w:rsidRDefault="00821277" w:rsidP="00821277">
      <w:pPr>
        <w:pStyle w:val="NormalWeb"/>
        <w:spacing w:before="0" w:beforeAutospacing="0" w:after="0" w:afterAutospacing="0"/>
        <w:rPr>
          <w:sz w:val="26"/>
          <w:szCs w:val="26"/>
        </w:rPr>
      </w:pPr>
      <w:r w:rsidRPr="00571DAF">
        <w:rPr>
          <w:sz w:val="26"/>
          <w:szCs w:val="26"/>
        </w:rPr>
        <w:t>duplex auto</w:t>
      </w:r>
    </w:p>
    <w:p w14:paraId="44FD6F2A" w14:textId="77777777" w:rsidR="00821277" w:rsidRPr="00571DAF" w:rsidRDefault="00821277" w:rsidP="00821277">
      <w:pPr>
        <w:pStyle w:val="NormalWeb"/>
        <w:spacing w:before="0" w:beforeAutospacing="0" w:after="0" w:afterAutospacing="0"/>
        <w:rPr>
          <w:sz w:val="26"/>
          <w:szCs w:val="26"/>
        </w:rPr>
      </w:pPr>
      <w:r w:rsidRPr="00571DAF">
        <w:rPr>
          <w:sz w:val="26"/>
          <w:szCs w:val="26"/>
        </w:rPr>
        <w:t>speed auto</w:t>
      </w:r>
    </w:p>
    <w:p w14:paraId="499E6A89"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D69E029"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GigabitEthernet0/0.70</w:t>
      </w:r>
    </w:p>
    <w:p w14:paraId="41C96F4B" w14:textId="77777777" w:rsidR="00821277" w:rsidRPr="00571DAF" w:rsidRDefault="00821277" w:rsidP="00821277">
      <w:pPr>
        <w:pStyle w:val="NormalWeb"/>
        <w:spacing w:before="0" w:beforeAutospacing="0" w:after="0" w:afterAutospacing="0"/>
        <w:rPr>
          <w:sz w:val="26"/>
          <w:szCs w:val="26"/>
        </w:rPr>
      </w:pPr>
      <w:r w:rsidRPr="00571DAF">
        <w:rPr>
          <w:sz w:val="26"/>
          <w:szCs w:val="26"/>
        </w:rPr>
        <w:t>encapsulation dot1Q 70</w:t>
      </w:r>
    </w:p>
    <w:p w14:paraId="67BF6763" w14:textId="77777777" w:rsidR="00821277" w:rsidRPr="00571DAF" w:rsidRDefault="00821277" w:rsidP="00821277">
      <w:pPr>
        <w:pStyle w:val="NormalWeb"/>
        <w:spacing w:before="0" w:beforeAutospacing="0" w:after="0" w:afterAutospacing="0"/>
        <w:rPr>
          <w:sz w:val="26"/>
          <w:szCs w:val="26"/>
        </w:rPr>
      </w:pPr>
      <w:r w:rsidRPr="00571DAF">
        <w:rPr>
          <w:sz w:val="26"/>
          <w:szCs w:val="26"/>
        </w:rPr>
        <w:t>ip address 192.168.7.1 255.255.255.0</w:t>
      </w:r>
    </w:p>
    <w:p w14:paraId="34EE2452"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EF43216"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GigabitEthernet0/0.80</w:t>
      </w:r>
    </w:p>
    <w:p w14:paraId="693236BA" w14:textId="77777777" w:rsidR="00821277" w:rsidRPr="00571DAF" w:rsidRDefault="00821277" w:rsidP="00821277">
      <w:pPr>
        <w:pStyle w:val="NormalWeb"/>
        <w:spacing w:before="0" w:beforeAutospacing="0" w:after="0" w:afterAutospacing="0"/>
        <w:rPr>
          <w:sz w:val="26"/>
          <w:szCs w:val="26"/>
        </w:rPr>
      </w:pPr>
      <w:r w:rsidRPr="00571DAF">
        <w:rPr>
          <w:sz w:val="26"/>
          <w:szCs w:val="26"/>
        </w:rPr>
        <w:t>encapsulation dot1Q 80</w:t>
      </w:r>
    </w:p>
    <w:p w14:paraId="466A7B60" w14:textId="77777777" w:rsidR="00821277" w:rsidRPr="00571DAF" w:rsidRDefault="00821277" w:rsidP="00821277">
      <w:pPr>
        <w:pStyle w:val="NormalWeb"/>
        <w:spacing w:before="0" w:beforeAutospacing="0" w:after="0" w:afterAutospacing="0"/>
        <w:rPr>
          <w:sz w:val="26"/>
          <w:szCs w:val="26"/>
        </w:rPr>
      </w:pPr>
      <w:r w:rsidRPr="00571DAF">
        <w:rPr>
          <w:sz w:val="26"/>
          <w:szCs w:val="26"/>
        </w:rPr>
        <w:t>ip address 192.168.8.1 255.255.255.0</w:t>
      </w:r>
    </w:p>
    <w:p w14:paraId="7E0BEABD"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A393ED6"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GigabitEthernet0/0.90</w:t>
      </w:r>
    </w:p>
    <w:p w14:paraId="712C5A0D" w14:textId="77777777" w:rsidR="00821277" w:rsidRPr="00571DAF" w:rsidRDefault="00821277" w:rsidP="00821277">
      <w:pPr>
        <w:pStyle w:val="NormalWeb"/>
        <w:spacing w:before="0" w:beforeAutospacing="0" w:after="0" w:afterAutospacing="0"/>
        <w:rPr>
          <w:sz w:val="26"/>
          <w:szCs w:val="26"/>
        </w:rPr>
      </w:pPr>
      <w:r w:rsidRPr="00571DAF">
        <w:rPr>
          <w:sz w:val="26"/>
          <w:szCs w:val="26"/>
        </w:rPr>
        <w:t>encapsulation dot1Q 90</w:t>
      </w:r>
    </w:p>
    <w:p w14:paraId="4D879B69" w14:textId="77777777" w:rsidR="00821277" w:rsidRPr="00571DAF" w:rsidRDefault="00821277" w:rsidP="00821277">
      <w:pPr>
        <w:pStyle w:val="NormalWeb"/>
        <w:spacing w:before="0" w:beforeAutospacing="0" w:after="0" w:afterAutospacing="0"/>
        <w:rPr>
          <w:sz w:val="26"/>
          <w:szCs w:val="26"/>
        </w:rPr>
      </w:pPr>
      <w:r w:rsidRPr="00571DAF">
        <w:rPr>
          <w:sz w:val="26"/>
          <w:szCs w:val="26"/>
        </w:rPr>
        <w:t>ip address 192.168.9.1 255.255.255.0</w:t>
      </w:r>
    </w:p>
    <w:p w14:paraId="6661DA31"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52FC7BD7"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GigabitEthernet0/1</w:t>
      </w:r>
    </w:p>
    <w:p w14:paraId="3B27D27A"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 address</w:t>
      </w:r>
    </w:p>
    <w:p w14:paraId="01C27754" w14:textId="77777777" w:rsidR="00821277" w:rsidRPr="00571DAF" w:rsidRDefault="00821277" w:rsidP="00821277">
      <w:pPr>
        <w:pStyle w:val="NormalWeb"/>
        <w:spacing w:before="0" w:beforeAutospacing="0" w:after="0" w:afterAutospacing="0"/>
        <w:rPr>
          <w:sz w:val="26"/>
          <w:szCs w:val="26"/>
        </w:rPr>
      </w:pPr>
      <w:r w:rsidRPr="00571DAF">
        <w:rPr>
          <w:sz w:val="26"/>
          <w:szCs w:val="26"/>
        </w:rPr>
        <w:t>duplex auto</w:t>
      </w:r>
    </w:p>
    <w:p w14:paraId="1C687F4D" w14:textId="77777777" w:rsidR="00821277" w:rsidRPr="00571DAF" w:rsidRDefault="00821277" w:rsidP="00821277">
      <w:pPr>
        <w:pStyle w:val="NormalWeb"/>
        <w:spacing w:before="0" w:beforeAutospacing="0" w:after="0" w:afterAutospacing="0"/>
        <w:rPr>
          <w:sz w:val="26"/>
          <w:szCs w:val="26"/>
        </w:rPr>
      </w:pPr>
      <w:r w:rsidRPr="00571DAF">
        <w:rPr>
          <w:sz w:val="26"/>
          <w:szCs w:val="26"/>
        </w:rPr>
        <w:t>speed auto</w:t>
      </w:r>
    </w:p>
    <w:p w14:paraId="6FE85FC6" w14:textId="77777777" w:rsidR="00821277" w:rsidRPr="00571DAF" w:rsidRDefault="00821277" w:rsidP="00821277">
      <w:pPr>
        <w:pStyle w:val="NormalWeb"/>
        <w:spacing w:before="0" w:beforeAutospacing="0" w:after="0" w:afterAutospacing="0"/>
        <w:rPr>
          <w:sz w:val="26"/>
          <w:szCs w:val="26"/>
        </w:rPr>
      </w:pPr>
      <w:r w:rsidRPr="00571DAF">
        <w:rPr>
          <w:sz w:val="26"/>
          <w:szCs w:val="26"/>
        </w:rPr>
        <w:t>shutdown</w:t>
      </w:r>
    </w:p>
    <w:p w14:paraId="40AF259E"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A42ED73"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GigabitEthernet0/2</w:t>
      </w:r>
    </w:p>
    <w:p w14:paraId="149C2075"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 address</w:t>
      </w:r>
    </w:p>
    <w:p w14:paraId="4495ED83" w14:textId="77777777" w:rsidR="00821277" w:rsidRPr="00571DAF" w:rsidRDefault="00821277" w:rsidP="00821277">
      <w:pPr>
        <w:pStyle w:val="NormalWeb"/>
        <w:spacing w:before="0" w:beforeAutospacing="0" w:after="0" w:afterAutospacing="0"/>
        <w:rPr>
          <w:sz w:val="26"/>
          <w:szCs w:val="26"/>
        </w:rPr>
      </w:pPr>
      <w:r w:rsidRPr="00571DAF">
        <w:rPr>
          <w:sz w:val="26"/>
          <w:szCs w:val="26"/>
        </w:rPr>
        <w:t>duplex auto</w:t>
      </w:r>
    </w:p>
    <w:p w14:paraId="46C59F98" w14:textId="77777777" w:rsidR="00821277" w:rsidRPr="00571DAF" w:rsidRDefault="00821277" w:rsidP="00821277">
      <w:pPr>
        <w:pStyle w:val="NormalWeb"/>
        <w:spacing w:before="0" w:beforeAutospacing="0" w:after="0" w:afterAutospacing="0"/>
        <w:rPr>
          <w:sz w:val="26"/>
          <w:szCs w:val="26"/>
        </w:rPr>
      </w:pPr>
      <w:r w:rsidRPr="00571DAF">
        <w:rPr>
          <w:sz w:val="26"/>
          <w:szCs w:val="26"/>
        </w:rPr>
        <w:t>speed auto</w:t>
      </w:r>
    </w:p>
    <w:p w14:paraId="26885E5D" w14:textId="77777777" w:rsidR="00821277" w:rsidRPr="00571DAF" w:rsidRDefault="00821277" w:rsidP="00821277">
      <w:pPr>
        <w:pStyle w:val="NormalWeb"/>
        <w:spacing w:before="0" w:beforeAutospacing="0" w:after="0" w:afterAutospacing="0"/>
        <w:rPr>
          <w:sz w:val="26"/>
          <w:szCs w:val="26"/>
        </w:rPr>
      </w:pPr>
      <w:r w:rsidRPr="00571DAF">
        <w:rPr>
          <w:sz w:val="26"/>
          <w:szCs w:val="26"/>
        </w:rPr>
        <w:t>shutdown</w:t>
      </w:r>
    </w:p>
    <w:p w14:paraId="5898EEF3"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E13BFF5"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Serial0/2/0</w:t>
      </w:r>
    </w:p>
    <w:p w14:paraId="56B8187B" w14:textId="77777777" w:rsidR="00821277" w:rsidRPr="00571DAF" w:rsidRDefault="00821277" w:rsidP="00821277">
      <w:pPr>
        <w:pStyle w:val="NormalWeb"/>
        <w:spacing w:before="0" w:beforeAutospacing="0" w:after="0" w:afterAutospacing="0"/>
        <w:rPr>
          <w:sz w:val="26"/>
          <w:szCs w:val="26"/>
        </w:rPr>
      </w:pPr>
      <w:r w:rsidRPr="00571DAF">
        <w:rPr>
          <w:sz w:val="26"/>
          <w:szCs w:val="26"/>
        </w:rPr>
        <w:t>ip address 10.10.10.5 255.255.255.252</w:t>
      </w:r>
    </w:p>
    <w:p w14:paraId="6F9017E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5F1BE01"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Serial0/2/1</w:t>
      </w:r>
    </w:p>
    <w:p w14:paraId="2612F220" w14:textId="77777777" w:rsidR="00821277" w:rsidRPr="00571DAF" w:rsidRDefault="00821277" w:rsidP="00821277">
      <w:pPr>
        <w:pStyle w:val="NormalWeb"/>
        <w:spacing w:before="0" w:beforeAutospacing="0" w:after="0" w:afterAutospacing="0"/>
        <w:rPr>
          <w:sz w:val="26"/>
          <w:szCs w:val="26"/>
        </w:rPr>
      </w:pPr>
      <w:r w:rsidRPr="00571DAF">
        <w:rPr>
          <w:sz w:val="26"/>
          <w:szCs w:val="26"/>
        </w:rPr>
        <w:lastRenderedPageBreak/>
        <w:t>ip address 10.10.10.9 255.255.255.252</w:t>
      </w:r>
    </w:p>
    <w:p w14:paraId="3FDF6D39"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96DF500" w14:textId="77777777" w:rsidR="00821277" w:rsidRPr="00571DAF" w:rsidRDefault="00821277" w:rsidP="00821277">
      <w:pPr>
        <w:pStyle w:val="NormalWeb"/>
        <w:spacing w:before="0" w:beforeAutospacing="0" w:after="0" w:afterAutospacing="0"/>
        <w:rPr>
          <w:sz w:val="26"/>
          <w:szCs w:val="26"/>
        </w:rPr>
      </w:pPr>
      <w:r w:rsidRPr="00571DAF">
        <w:rPr>
          <w:sz w:val="26"/>
          <w:szCs w:val="26"/>
        </w:rPr>
        <w:t>interface Vlan1</w:t>
      </w:r>
    </w:p>
    <w:p w14:paraId="0A5D0447" w14:textId="77777777" w:rsidR="00821277" w:rsidRPr="00571DAF" w:rsidRDefault="00821277" w:rsidP="00821277">
      <w:pPr>
        <w:pStyle w:val="NormalWeb"/>
        <w:spacing w:before="0" w:beforeAutospacing="0" w:after="0" w:afterAutospacing="0"/>
        <w:rPr>
          <w:sz w:val="26"/>
          <w:szCs w:val="26"/>
        </w:rPr>
      </w:pPr>
      <w:r w:rsidRPr="00571DAF">
        <w:rPr>
          <w:sz w:val="26"/>
          <w:szCs w:val="26"/>
        </w:rPr>
        <w:t>no ip address</w:t>
      </w:r>
    </w:p>
    <w:p w14:paraId="2D79D443" w14:textId="77777777" w:rsidR="00821277" w:rsidRPr="00571DAF" w:rsidRDefault="00821277" w:rsidP="00821277">
      <w:pPr>
        <w:pStyle w:val="NormalWeb"/>
        <w:spacing w:before="0" w:beforeAutospacing="0" w:after="0" w:afterAutospacing="0"/>
        <w:rPr>
          <w:sz w:val="26"/>
          <w:szCs w:val="26"/>
        </w:rPr>
      </w:pPr>
      <w:r w:rsidRPr="00571DAF">
        <w:rPr>
          <w:sz w:val="26"/>
          <w:szCs w:val="26"/>
        </w:rPr>
        <w:t>shutdown</w:t>
      </w:r>
    </w:p>
    <w:p w14:paraId="35D0D838"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2803B9EE" w14:textId="77777777" w:rsidR="00821277" w:rsidRPr="00571DAF" w:rsidRDefault="00821277" w:rsidP="00821277">
      <w:pPr>
        <w:pStyle w:val="NormalWeb"/>
        <w:spacing w:before="0" w:beforeAutospacing="0" w:after="0" w:afterAutospacing="0"/>
        <w:rPr>
          <w:sz w:val="26"/>
          <w:szCs w:val="26"/>
        </w:rPr>
      </w:pPr>
      <w:r w:rsidRPr="00571DAF">
        <w:rPr>
          <w:sz w:val="26"/>
          <w:szCs w:val="26"/>
        </w:rPr>
        <w:t>router ospf 10</w:t>
      </w:r>
    </w:p>
    <w:p w14:paraId="3200B448" w14:textId="77777777" w:rsidR="00821277" w:rsidRPr="00571DAF" w:rsidRDefault="00821277" w:rsidP="00821277">
      <w:pPr>
        <w:pStyle w:val="NormalWeb"/>
        <w:spacing w:before="0" w:beforeAutospacing="0" w:after="0" w:afterAutospacing="0"/>
        <w:rPr>
          <w:sz w:val="26"/>
          <w:szCs w:val="26"/>
        </w:rPr>
      </w:pPr>
      <w:r w:rsidRPr="00571DAF">
        <w:rPr>
          <w:sz w:val="26"/>
          <w:szCs w:val="26"/>
        </w:rPr>
        <w:t>log-adjacency-changes</w:t>
      </w:r>
    </w:p>
    <w:p w14:paraId="6010F94F"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10.10.10.4 0.0.0.3 area 0</w:t>
      </w:r>
    </w:p>
    <w:p w14:paraId="06392CA9"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10.10.10.8 0.0.0.3 area 0</w:t>
      </w:r>
    </w:p>
    <w:p w14:paraId="5A730484"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192.168.9.0 0.0.0.255 area 0</w:t>
      </w:r>
    </w:p>
    <w:p w14:paraId="098133D8"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192.168.8.0 0.0.0.255 area 0</w:t>
      </w:r>
    </w:p>
    <w:p w14:paraId="3CAE8A8F"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192.168.7.0 0.0.0.255 area 0</w:t>
      </w:r>
    </w:p>
    <w:p w14:paraId="0F06666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393E1E1" w14:textId="77777777" w:rsidR="00821277" w:rsidRPr="00571DAF" w:rsidRDefault="00821277" w:rsidP="00821277">
      <w:pPr>
        <w:pStyle w:val="NormalWeb"/>
        <w:spacing w:before="0" w:beforeAutospacing="0" w:after="0" w:afterAutospacing="0"/>
        <w:rPr>
          <w:sz w:val="26"/>
          <w:szCs w:val="26"/>
        </w:rPr>
      </w:pPr>
      <w:r w:rsidRPr="00571DAF">
        <w:rPr>
          <w:sz w:val="26"/>
          <w:szCs w:val="26"/>
        </w:rPr>
        <w:t>router rip</w:t>
      </w:r>
    </w:p>
    <w:p w14:paraId="5B4D2165"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10.0.0.0</w:t>
      </w:r>
    </w:p>
    <w:p w14:paraId="3907036C"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192.168.7.0</w:t>
      </w:r>
    </w:p>
    <w:p w14:paraId="5D1B1701"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192.168.8.0</w:t>
      </w:r>
    </w:p>
    <w:p w14:paraId="734E7A38" w14:textId="77777777" w:rsidR="00821277" w:rsidRPr="00571DAF" w:rsidRDefault="00821277" w:rsidP="00821277">
      <w:pPr>
        <w:pStyle w:val="NormalWeb"/>
        <w:spacing w:before="0" w:beforeAutospacing="0" w:after="0" w:afterAutospacing="0"/>
        <w:rPr>
          <w:sz w:val="26"/>
          <w:szCs w:val="26"/>
        </w:rPr>
      </w:pPr>
      <w:r w:rsidRPr="00571DAF">
        <w:rPr>
          <w:sz w:val="26"/>
          <w:szCs w:val="26"/>
        </w:rPr>
        <w:t>network 192.168.9.0</w:t>
      </w:r>
    </w:p>
    <w:p w14:paraId="24B3B60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D5ACB70" w14:textId="77777777" w:rsidR="00821277" w:rsidRPr="00571DAF" w:rsidRDefault="00821277" w:rsidP="00821277">
      <w:pPr>
        <w:pStyle w:val="NormalWeb"/>
        <w:spacing w:before="0" w:beforeAutospacing="0" w:after="0" w:afterAutospacing="0"/>
        <w:rPr>
          <w:sz w:val="26"/>
          <w:szCs w:val="26"/>
        </w:rPr>
      </w:pPr>
      <w:r w:rsidRPr="00571DAF">
        <w:rPr>
          <w:sz w:val="26"/>
          <w:szCs w:val="26"/>
        </w:rPr>
        <w:t>ip classless</w:t>
      </w:r>
    </w:p>
    <w:p w14:paraId="3F3B5790"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29AFAEA" w14:textId="77777777" w:rsidR="00821277" w:rsidRPr="00571DAF" w:rsidRDefault="00821277" w:rsidP="00821277">
      <w:pPr>
        <w:pStyle w:val="NormalWeb"/>
        <w:spacing w:before="0" w:beforeAutospacing="0" w:after="0" w:afterAutospacing="0"/>
        <w:rPr>
          <w:sz w:val="26"/>
          <w:szCs w:val="26"/>
        </w:rPr>
      </w:pPr>
      <w:r w:rsidRPr="00571DAF">
        <w:rPr>
          <w:sz w:val="26"/>
          <w:szCs w:val="26"/>
        </w:rPr>
        <w:t>ip flow-export version 9</w:t>
      </w:r>
    </w:p>
    <w:p w14:paraId="6E98C769"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626F044"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EDC5AE9"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698805F" w14:textId="77777777" w:rsidR="00821277" w:rsidRPr="00571DAF" w:rsidRDefault="00821277" w:rsidP="00821277">
      <w:pPr>
        <w:pStyle w:val="NormalWeb"/>
        <w:spacing w:before="0" w:beforeAutospacing="0" w:after="0" w:afterAutospacing="0"/>
        <w:rPr>
          <w:sz w:val="26"/>
          <w:szCs w:val="26"/>
        </w:rPr>
      </w:pPr>
      <w:r w:rsidRPr="00571DAF">
        <w:rPr>
          <w:sz w:val="26"/>
          <w:szCs w:val="26"/>
        </w:rPr>
        <w:t>no cdp run</w:t>
      </w:r>
    </w:p>
    <w:p w14:paraId="5381B3A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1D5B9F4"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F4B8687"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F74CE6C"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7F1FD5EE"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35EFD5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E2A4321" w14:textId="77777777" w:rsidR="00821277" w:rsidRPr="00571DAF" w:rsidRDefault="00821277" w:rsidP="00821277">
      <w:pPr>
        <w:pStyle w:val="NormalWeb"/>
        <w:spacing w:before="0" w:beforeAutospacing="0" w:after="0" w:afterAutospacing="0"/>
        <w:rPr>
          <w:sz w:val="26"/>
          <w:szCs w:val="26"/>
        </w:rPr>
      </w:pPr>
      <w:r w:rsidRPr="00571DAF">
        <w:rPr>
          <w:sz w:val="26"/>
          <w:szCs w:val="26"/>
        </w:rPr>
        <w:t>line con 0</w:t>
      </w:r>
    </w:p>
    <w:p w14:paraId="665E363B"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47536F58" w14:textId="77777777" w:rsidR="00821277" w:rsidRPr="00571DAF" w:rsidRDefault="00821277" w:rsidP="00821277">
      <w:pPr>
        <w:pStyle w:val="NormalWeb"/>
        <w:spacing w:before="0" w:beforeAutospacing="0" w:after="0" w:afterAutospacing="0"/>
        <w:rPr>
          <w:sz w:val="26"/>
          <w:szCs w:val="26"/>
        </w:rPr>
      </w:pPr>
      <w:r w:rsidRPr="00571DAF">
        <w:rPr>
          <w:sz w:val="26"/>
          <w:szCs w:val="26"/>
        </w:rPr>
        <w:t>line aux 0</w:t>
      </w:r>
    </w:p>
    <w:p w14:paraId="66E34ABF"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38B7820A" w14:textId="77777777" w:rsidR="00821277" w:rsidRPr="00571DAF" w:rsidRDefault="00821277" w:rsidP="00821277">
      <w:pPr>
        <w:pStyle w:val="NormalWeb"/>
        <w:spacing w:before="0" w:beforeAutospacing="0" w:after="0" w:afterAutospacing="0"/>
        <w:rPr>
          <w:sz w:val="26"/>
          <w:szCs w:val="26"/>
        </w:rPr>
      </w:pPr>
      <w:r w:rsidRPr="00571DAF">
        <w:rPr>
          <w:sz w:val="26"/>
          <w:szCs w:val="26"/>
        </w:rPr>
        <w:t>line vty 0 4</w:t>
      </w:r>
    </w:p>
    <w:p w14:paraId="73048EC0" w14:textId="77777777" w:rsidR="00821277" w:rsidRPr="00571DAF" w:rsidRDefault="00821277" w:rsidP="00821277">
      <w:pPr>
        <w:pStyle w:val="NormalWeb"/>
        <w:spacing w:before="0" w:beforeAutospacing="0" w:after="0" w:afterAutospacing="0"/>
        <w:rPr>
          <w:sz w:val="26"/>
          <w:szCs w:val="26"/>
        </w:rPr>
      </w:pPr>
      <w:r w:rsidRPr="00571DAF">
        <w:rPr>
          <w:sz w:val="26"/>
          <w:szCs w:val="26"/>
        </w:rPr>
        <w:t>login local</w:t>
      </w:r>
    </w:p>
    <w:p w14:paraId="10E542C8" w14:textId="77777777" w:rsidR="00821277" w:rsidRPr="00571DAF" w:rsidRDefault="00821277" w:rsidP="00821277">
      <w:pPr>
        <w:pStyle w:val="NormalWeb"/>
        <w:spacing w:before="0" w:beforeAutospacing="0" w:after="0" w:afterAutospacing="0"/>
        <w:rPr>
          <w:sz w:val="26"/>
          <w:szCs w:val="26"/>
        </w:rPr>
      </w:pPr>
      <w:r w:rsidRPr="00571DAF">
        <w:rPr>
          <w:sz w:val="26"/>
          <w:szCs w:val="26"/>
        </w:rPr>
        <w:t>transport input ssh</w:t>
      </w:r>
    </w:p>
    <w:p w14:paraId="463F9CD7" w14:textId="77777777" w:rsidR="00821277" w:rsidRPr="00571DAF" w:rsidRDefault="00821277" w:rsidP="00821277">
      <w:pPr>
        <w:pStyle w:val="NormalWeb"/>
        <w:spacing w:before="0" w:beforeAutospacing="0" w:after="0" w:afterAutospacing="0"/>
        <w:rPr>
          <w:sz w:val="26"/>
          <w:szCs w:val="26"/>
        </w:rPr>
      </w:pPr>
      <w:r w:rsidRPr="00571DAF">
        <w:rPr>
          <w:sz w:val="26"/>
          <w:szCs w:val="26"/>
        </w:rPr>
        <w:lastRenderedPageBreak/>
        <w:t>line vty 5 15</w:t>
      </w:r>
    </w:p>
    <w:p w14:paraId="1170C810" w14:textId="77777777" w:rsidR="00821277" w:rsidRPr="00571DAF" w:rsidRDefault="00821277" w:rsidP="00821277">
      <w:pPr>
        <w:pStyle w:val="NormalWeb"/>
        <w:spacing w:before="0" w:beforeAutospacing="0" w:after="0" w:afterAutospacing="0"/>
        <w:rPr>
          <w:sz w:val="26"/>
          <w:szCs w:val="26"/>
        </w:rPr>
      </w:pPr>
      <w:r w:rsidRPr="00571DAF">
        <w:rPr>
          <w:sz w:val="26"/>
          <w:szCs w:val="26"/>
        </w:rPr>
        <w:t>login local</w:t>
      </w:r>
    </w:p>
    <w:p w14:paraId="2EB7CD21" w14:textId="77777777" w:rsidR="00821277" w:rsidRPr="00571DAF" w:rsidRDefault="00821277" w:rsidP="00821277">
      <w:pPr>
        <w:pStyle w:val="NormalWeb"/>
        <w:spacing w:before="0" w:beforeAutospacing="0" w:after="0" w:afterAutospacing="0"/>
        <w:rPr>
          <w:sz w:val="26"/>
          <w:szCs w:val="26"/>
        </w:rPr>
      </w:pPr>
      <w:r w:rsidRPr="00571DAF">
        <w:rPr>
          <w:sz w:val="26"/>
          <w:szCs w:val="26"/>
        </w:rPr>
        <w:t>transport input ssh</w:t>
      </w:r>
    </w:p>
    <w:p w14:paraId="5C45311F"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657A4CB3"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1FDD5216" w14:textId="77777777" w:rsidR="00821277" w:rsidRPr="00571DAF" w:rsidRDefault="00821277" w:rsidP="00821277">
      <w:pPr>
        <w:pStyle w:val="NormalWeb"/>
        <w:spacing w:before="0" w:beforeAutospacing="0" w:after="0" w:afterAutospacing="0"/>
        <w:rPr>
          <w:sz w:val="26"/>
          <w:szCs w:val="26"/>
        </w:rPr>
      </w:pPr>
      <w:r w:rsidRPr="00571DAF">
        <w:rPr>
          <w:sz w:val="26"/>
          <w:szCs w:val="26"/>
        </w:rPr>
        <w:t>!</w:t>
      </w:r>
    </w:p>
    <w:p w14:paraId="07539019" w14:textId="08A2CE6B" w:rsidR="00821277" w:rsidRPr="00571DAF" w:rsidRDefault="00821277" w:rsidP="00821277">
      <w:pPr>
        <w:spacing w:line="360" w:lineRule="auto"/>
        <w:jc w:val="both"/>
        <w:rPr>
          <w:sz w:val="26"/>
          <w:szCs w:val="26"/>
        </w:rPr>
      </w:pPr>
      <w:r w:rsidRPr="00571DAF">
        <w:rPr>
          <w:sz w:val="26"/>
          <w:szCs w:val="26"/>
        </w:rPr>
        <w:t>end</w:t>
      </w:r>
    </w:p>
    <w:p w14:paraId="06CAFBB8" w14:textId="2A167A54" w:rsidR="008E24BF" w:rsidRPr="00571DAF" w:rsidRDefault="008E24BF" w:rsidP="0025365A">
      <w:pPr>
        <w:spacing w:line="360" w:lineRule="auto"/>
        <w:jc w:val="both"/>
        <w:rPr>
          <w:sz w:val="26"/>
          <w:szCs w:val="26"/>
        </w:rPr>
      </w:pPr>
      <w:r w:rsidRPr="00571DAF">
        <w:rPr>
          <w:sz w:val="26"/>
          <w:szCs w:val="26"/>
        </w:rPr>
        <w:t>Cấu hình Switch1 của tầng 1:</w:t>
      </w:r>
    </w:p>
    <w:p w14:paraId="01421EB6" w14:textId="77777777" w:rsidR="00D03E8D" w:rsidRPr="00571DAF" w:rsidRDefault="00D03E8D" w:rsidP="00D03E8D">
      <w:pPr>
        <w:pStyle w:val="NormalWeb"/>
        <w:spacing w:before="0" w:beforeAutospacing="0" w:after="0" w:afterAutospacing="0"/>
        <w:rPr>
          <w:sz w:val="26"/>
          <w:szCs w:val="26"/>
        </w:rPr>
      </w:pPr>
      <w:r w:rsidRPr="00571DAF">
        <w:rPr>
          <w:sz w:val="26"/>
          <w:szCs w:val="26"/>
        </w:rPr>
        <w:t>CoreSwitch1#show run</w:t>
      </w:r>
    </w:p>
    <w:p w14:paraId="60A0E549" w14:textId="77777777" w:rsidR="00D03E8D" w:rsidRPr="00571DAF" w:rsidRDefault="00D03E8D" w:rsidP="00D03E8D">
      <w:pPr>
        <w:pStyle w:val="NormalWeb"/>
        <w:spacing w:before="0" w:beforeAutospacing="0" w:after="0" w:afterAutospacing="0"/>
        <w:rPr>
          <w:sz w:val="26"/>
          <w:szCs w:val="26"/>
        </w:rPr>
      </w:pPr>
      <w:r w:rsidRPr="00571DAF">
        <w:rPr>
          <w:sz w:val="26"/>
          <w:szCs w:val="26"/>
        </w:rPr>
        <w:t>Building configuration...</w:t>
      </w:r>
    </w:p>
    <w:p w14:paraId="17891211" w14:textId="77777777" w:rsidR="00D03E8D" w:rsidRPr="00571DAF" w:rsidRDefault="00D03E8D" w:rsidP="00D03E8D">
      <w:pPr>
        <w:pStyle w:val="NormalWeb"/>
        <w:spacing w:before="0" w:beforeAutospacing="0" w:after="0" w:afterAutospacing="0"/>
        <w:rPr>
          <w:sz w:val="26"/>
          <w:szCs w:val="26"/>
        </w:rPr>
      </w:pPr>
    </w:p>
    <w:p w14:paraId="0086CE60" w14:textId="77777777" w:rsidR="00D03E8D" w:rsidRPr="00571DAF" w:rsidRDefault="00D03E8D" w:rsidP="00D03E8D">
      <w:pPr>
        <w:pStyle w:val="NormalWeb"/>
        <w:spacing w:before="0" w:beforeAutospacing="0" w:after="0" w:afterAutospacing="0"/>
        <w:rPr>
          <w:sz w:val="26"/>
          <w:szCs w:val="26"/>
        </w:rPr>
      </w:pPr>
      <w:r w:rsidRPr="00571DAF">
        <w:rPr>
          <w:sz w:val="26"/>
          <w:szCs w:val="26"/>
        </w:rPr>
        <w:t>Current configuration : 1465 bytes</w:t>
      </w:r>
    </w:p>
    <w:p w14:paraId="4EA7F531"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1C763B1C" w14:textId="77777777" w:rsidR="00D03E8D" w:rsidRPr="00571DAF" w:rsidRDefault="00D03E8D" w:rsidP="00D03E8D">
      <w:pPr>
        <w:pStyle w:val="NormalWeb"/>
        <w:spacing w:before="0" w:beforeAutospacing="0" w:after="0" w:afterAutospacing="0"/>
        <w:rPr>
          <w:sz w:val="26"/>
          <w:szCs w:val="26"/>
        </w:rPr>
      </w:pPr>
      <w:r w:rsidRPr="00571DAF">
        <w:rPr>
          <w:sz w:val="26"/>
          <w:szCs w:val="26"/>
        </w:rPr>
        <w:t>version 15.0</w:t>
      </w:r>
    </w:p>
    <w:p w14:paraId="7EC66C19" w14:textId="77777777" w:rsidR="00D03E8D" w:rsidRPr="00571DAF" w:rsidRDefault="00D03E8D" w:rsidP="00D03E8D">
      <w:pPr>
        <w:pStyle w:val="NormalWeb"/>
        <w:spacing w:before="0" w:beforeAutospacing="0" w:after="0" w:afterAutospacing="0"/>
        <w:rPr>
          <w:sz w:val="26"/>
          <w:szCs w:val="26"/>
        </w:rPr>
      </w:pPr>
      <w:r w:rsidRPr="00571DAF">
        <w:rPr>
          <w:sz w:val="26"/>
          <w:szCs w:val="26"/>
        </w:rPr>
        <w:t>no service timestamps log datetime msec</w:t>
      </w:r>
    </w:p>
    <w:p w14:paraId="1D2DED80" w14:textId="77777777" w:rsidR="00D03E8D" w:rsidRPr="00571DAF" w:rsidRDefault="00D03E8D" w:rsidP="00D03E8D">
      <w:pPr>
        <w:pStyle w:val="NormalWeb"/>
        <w:spacing w:before="0" w:beforeAutospacing="0" w:after="0" w:afterAutospacing="0"/>
        <w:rPr>
          <w:sz w:val="26"/>
          <w:szCs w:val="26"/>
        </w:rPr>
      </w:pPr>
      <w:r w:rsidRPr="00571DAF">
        <w:rPr>
          <w:sz w:val="26"/>
          <w:szCs w:val="26"/>
        </w:rPr>
        <w:t>no service timestamps debug datetime msec</w:t>
      </w:r>
    </w:p>
    <w:p w14:paraId="05FD0911" w14:textId="77777777" w:rsidR="00D03E8D" w:rsidRPr="00571DAF" w:rsidRDefault="00D03E8D" w:rsidP="00D03E8D">
      <w:pPr>
        <w:pStyle w:val="NormalWeb"/>
        <w:spacing w:before="0" w:beforeAutospacing="0" w:after="0" w:afterAutospacing="0"/>
        <w:rPr>
          <w:sz w:val="26"/>
          <w:szCs w:val="26"/>
        </w:rPr>
      </w:pPr>
      <w:r w:rsidRPr="00571DAF">
        <w:rPr>
          <w:sz w:val="26"/>
          <w:szCs w:val="26"/>
        </w:rPr>
        <w:t>no service password-encryption</w:t>
      </w:r>
    </w:p>
    <w:p w14:paraId="5751822E"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CFBF09B" w14:textId="77777777" w:rsidR="00D03E8D" w:rsidRPr="00571DAF" w:rsidRDefault="00D03E8D" w:rsidP="00D03E8D">
      <w:pPr>
        <w:pStyle w:val="NormalWeb"/>
        <w:spacing w:before="0" w:beforeAutospacing="0" w:after="0" w:afterAutospacing="0"/>
        <w:rPr>
          <w:sz w:val="26"/>
          <w:szCs w:val="26"/>
        </w:rPr>
      </w:pPr>
      <w:r w:rsidRPr="00571DAF">
        <w:rPr>
          <w:sz w:val="26"/>
          <w:szCs w:val="26"/>
        </w:rPr>
        <w:t>hostname CoreSwitch1</w:t>
      </w:r>
    </w:p>
    <w:p w14:paraId="184A589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7735F42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BE508DC"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C91C7D9"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FACA747"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D9A014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830846B" w14:textId="77777777" w:rsidR="00D03E8D" w:rsidRPr="00571DAF" w:rsidRDefault="00D03E8D" w:rsidP="00D03E8D">
      <w:pPr>
        <w:pStyle w:val="NormalWeb"/>
        <w:spacing w:before="0" w:beforeAutospacing="0" w:after="0" w:afterAutospacing="0"/>
        <w:rPr>
          <w:sz w:val="26"/>
          <w:szCs w:val="26"/>
        </w:rPr>
      </w:pPr>
      <w:r w:rsidRPr="00571DAF">
        <w:rPr>
          <w:sz w:val="26"/>
          <w:szCs w:val="26"/>
        </w:rPr>
        <w:t>spanning-tree mode pvst</w:t>
      </w:r>
    </w:p>
    <w:p w14:paraId="0854E58D" w14:textId="77777777" w:rsidR="00D03E8D" w:rsidRPr="00571DAF" w:rsidRDefault="00D03E8D" w:rsidP="00D03E8D">
      <w:pPr>
        <w:pStyle w:val="NormalWeb"/>
        <w:spacing w:before="0" w:beforeAutospacing="0" w:after="0" w:afterAutospacing="0"/>
        <w:rPr>
          <w:sz w:val="26"/>
          <w:szCs w:val="26"/>
        </w:rPr>
      </w:pPr>
      <w:r w:rsidRPr="00571DAF">
        <w:rPr>
          <w:sz w:val="26"/>
          <w:szCs w:val="26"/>
        </w:rPr>
        <w:t>spanning-tree extend system-id</w:t>
      </w:r>
    </w:p>
    <w:p w14:paraId="3BF6FC2F"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D356621"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w:t>
      </w:r>
    </w:p>
    <w:p w14:paraId="549BA54D"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trunk</w:t>
      </w:r>
    </w:p>
    <w:p w14:paraId="72216658"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66022FA"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w:t>
      </w:r>
    </w:p>
    <w:p w14:paraId="312A7E9A"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70</w:t>
      </w:r>
    </w:p>
    <w:p w14:paraId="4647B31C"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47AF18D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35961AD"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FastEthernet0/3</w:t>
      </w:r>
    </w:p>
    <w:p w14:paraId="3704F4B4"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70</w:t>
      </w:r>
    </w:p>
    <w:p w14:paraId="542C6279"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45CAA7EE"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A99257D" w14:textId="77777777" w:rsidR="00D03E8D" w:rsidRPr="00571DAF" w:rsidRDefault="00D03E8D" w:rsidP="00D03E8D">
      <w:pPr>
        <w:pStyle w:val="NormalWeb"/>
        <w:spacing w:before="0" w:beforeAutospacing="0" w:after="0" w:afterAutospacing="0"/>
        <w:rPr>
          <w:sz w:val="26"/>
          <w:szCs w:val="26"/>
        </w:rPr>
      </w:pPr>
      <w:r w:rsidRPr="00571DAF">
        <w:rPr>
          <w:sz w:val="26"/>
          <w:szCs w:val="26"/>
        </w:rPr>
        <w:lastRenderedPageBreak/>
        <w:t>interface FastEthernet0/4</w:t>
      </w:r>
    </w:p>
    <w:p w14:paraId="303FDF96"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80</w:t>
      </w:r>
    </w:p>
    <w:p w14:paraId="1D7159A8"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2089458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D3DB239"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FastEthernet0/5</w:t>
      </w:r>
    </w:p>
    <w:p w14:paraId="52EB0E8C"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80</w:t>
      </w:r>
    </w:p>
    <w:p w14:paraId="1E99E289"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109454CD"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585E456"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FastEthernet0/6</w:t>
      </w:r>
    </w:p>
    <w:p w14:paraId="1C9582FF"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90</w:t>
      </w:r>
    </w:p>
    <w:p w14:paraId="2ECF3C9E"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5F5533EA"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2B592E3"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FastEthernet0/7</w:t>
      </w:r>
    </w:p>
    <w:p w14:paraId="6AD10A78"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90</w:t>
      </w:r>
    </w:p>
    <w:p w14:paraId="708B8F08"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34FB2669"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1FD5167"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FastEthernet0/8</w:t>
      </w:r>
    </w:p>
    <w:p w14:paraId="0E28AC4B"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access vlan 70</w:t>
      </w:r>
    </w:p>
    <w:p w14:paraId="496684D9" w14:textId="77777777" w:rsidR="00D03E8D" w:rsidRPr="00571DAF" w:rsidRDefault="00D03E8D" w:rsidP="00D03E8D">
      <w:pPr>
        <w:pStyle w:val="NormalWeb"/>
        <w:spacing w:before="0" w:beforeAutospacing="0" w:after="0" w:afterAutospacing="0"/>
        <w:rPr>
          <w:sz w:val="26"/>
          <w:szCs w:val="26"/>
        </w:rPr>
      </w:pPr>
      <w:r w:rsidRPr="00571DAF">
        <w:rPr>
          <w:sz w:val="26"/>
          <w:szCs w:val="26"/>
        </w:rPr>
        <w:t>switchport mode access</w:t>
      </w:r>
    </w:p>
    <w:p w14:paraId="7D035D3C"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51CAFED"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FastEthernet0/9</w:t>
      </w:r>
    </w:p>
    <w:p w14:paraId="3895C494"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4A3456B"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FastEthernet0/10</w:t>
      </w:r>
    </w:p>
    <w:p w14:paraId="66AB0A09"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AACF840"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FastEthernet0/11</w:t>
      </w:r>
    </w:p>
    <w:p w14:paraId="68BC8830"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3C18A95"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FastEthernet0/12</w:t>
      </w:r>
    </w:p>
    <w:p w14:paraId="52EE343E"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17571E9E"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FastEthernet0/13</w:t>
      </w:r>
    </w:p>
    <w:p w14:paraId="043E630D"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86AA06B"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FastEthernet0/14</w:t>
      </w:r>
    </w:p>
    <w:p w14:paraId="5D9919A3"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55796A37"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FastEthernet0/15</w:t>
      </w:r>
    </w:p>
    <w:p w14:paraId="2DEC9E51"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9825733"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FastEthernet0/16</w:t>
      </w:r>
    </w:p>
    <w:p w14:paraId="48582E32"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79F118DD"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FastEthernet0/17</w:t>
      </w:r>
    </w:p>
    <w:p w14:paraId="3153DB49"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791042E0"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FastEthernet0/18</w:t>
      </w:r>
    </w:p>
    <w:p w14:paraId="7FE296E3"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32C38B0F" w14:textId="77777777" w:rsidR="00D03E8D" w:rsidRPr="00571DAF" w:rsidRDefault="00D03E8D" w:rsidP="00D03E8D">
      <w:pPr>
        <w:pStyle w:val="NormalWeb"/>
        <w:spacing w:before="0" w:beforeAutospacing="0" w:after="0" w:afterAutospacing="0"/>
        <w:rPr>
          <w:sz w:val="26"/>
          <w:szCs w:val="26"/>
        </w:rPr>
      </w:pPr>
      <w:r w:rsidRPr="00571DAF">
        <w:rPr>
          <w:sz w:val="26"/>
          <w:szCs w:val="26"/>
        </w:rPr>
        <w:lastRenderedPageBreak/>
        <w:t>interface FastEthernet0/19</w:t>
      </w:r>
    </w:p>
    <w:p w14:paraId="12BA9D63"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1C3497C3"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FastEthernet0/20</w:t>
      </w:r>
    </w:p>
    <w:p w14:paraId="28AEE18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580F52D5"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FastEthernet0/21</w:t>
      </w:r>
    </w:p>
    <w:p w14:paraId="5EE99E34"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3670F27"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FastEthernet0/22</w:t>
      </w:r>
    </w:p>
    <w:p w14:paraId="63BD11F9"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767703F"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FastEthernet0/23</w:t>
      </w:r>
    </w:p>
    <w:p w14:paraId="064A0538"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0B6F123"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FastEthernet0/24</w:t>
      </w:r>
    </w:p>
    <w:p w14:paraId="654DA39B"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E8A4D9E"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GigabitEthernet0/1</w:t>
      </w:r>
    </w:p>
    <w:p w14:paraId="4AD09E35"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052422D"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GigabitEthernet0/2</w:t>
      </w:r>
    </w:p>
    <w:p w14:paraId="2EC199E8"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543A1FCA" w14:textId="77777777" w:rsidR="00D03E8D" w:rsidRPr="00571DAF" w:rsidRDefault="00D03E8D" w:rsidP="00D03E8D">
      <w:pPr>
        <w:pStyle w:val="NormalWeb"/>
        <w:spacing w:before="0" w:beforeAutospacing="0" w:after="0" w:afterAutospacing="0"/>
        <w:rPr>
          <w:sz w:val="26"/>
          <w:szCs w:val="26"/>
        </w:rPr>
      </w:pPr>
      <w:r w:rsidRPr="00571DAF">
        <w:rPr>
          <w:sz w:val="26"/>
          <w:szCs w:val="26"/>
        </w:rPr>
        <w:t>interface Vlan1</w:t>
      </w:r>
    </w:p>
    <w:p w14:paraId="54E25F4C" w14:textId="77777777" w:rsidR="00D03E8D" w:rsidRPr="00571DAF" w:rsidRDefault="00D03E8D" w:rsidP="00D03E8D">
      <w:pPr>
        <w:pStyle w:val="NormalWeb"/>
        <w:spacing w:before="0" w:beforeAutospacing="0" w:after="0" w:afterAutospacing="0"/>
        <w:rPr>
          <w:sz w:val="26"/>
          <w:szCs w:val="26"/>
        </w:rPr>
      </w:pPr>
      <w:r w:rsidRPr="00571DAF">
        <w:rPr>
          <w:sz w:val="26"/>
          <w:szCs w:val="26"/>
        </w:rPr>
        <w:t>no ip address</w:t>
      </w:r>
    </w:p>
    <w:p w14:paraId="0B6EDB6D" w14:textId="77777777" w:rsidR="00D03E8D" w:rsidRPr="00571DAF" w:rsidRDefault="00D03E8D" w:rsidP="00D03E8D">
      <w:pPr>
        <w:pStyle w:val="NormalWeb"/>
        <w:spacing w:before="0" w:beforeAutospacing="0" w:after="0" w:afterAutospacing="0"/>
        <w:rPr>
          <w:sz w:val="26"/>
          <w:szCs w:val="26"/>
        </w:rPr>
      </w:pPr>
      <w:r w:rsidRPr="00571DAF">
        <w:rPr>
          <w:sz w:val="26"/>
          <w:szCs w:val="26"/>
        </w:rPr>
        <w:t>shutdown</w:t>
      </w:r>
    </w:p>
    <w:p w14:paraId="36E49EE5"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7BB076CD"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3BCA9ED8"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73C8E6C"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1930A9CA" w14:textId="77777777" w:rsidR="00D03E8D" w:rsidRPr="00571DAF" w:rsidRDefault="00D03E8D" w:rsidP="00D03E8D">
      <w:pPr>
        <w:pStyle w:val="NormalWeb"/>
        <w:spacing w:before="0" w:beforeAutospacing="0" w:after="0" w:afterAutospacing="0"/>
        <w:rPr>
          <w:sz w:val="26"/>
          <w:szCs w:val="26"/>
        </w:rPr>
      </w:pPr>
      <w:r w:rsidRPr="00571DAF">
        <w:rPr>
          <w:sz w:val="26"/>
          <w:szCs w:val="26"/>
        </w:rPr>
        <w:t>line con 0</w:t>
      </w:r>
    </w:p>
    <w:p w14:paraId="7AEE7B14"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9F4A029" w14:textId="77777777" w:rsidR="00D03E8D" w:rsidRPr="00571DAF" w:rsidRDefault="00D03E8D" w:rsidP="00D03E8D">
      <w:pPr>
        <w:pStyle w:val="NormalWeb"/>
        <w:spacing w:before="0" w:beforeAutospacing="0" w:after="0" w:afterAutospacing="0"/>
        <w:rPr>
          <w:sz w:val="26"/>
          <w:szCs w:val="26"/>
        </w:rPr>
      </w:pPr>
      <w:r w:rsidRPr="00571DAF">
        <w:rPr>
          <w:sz w:val="26"/>
          <w:szCs w:val="26"/>
        </w:rPr>
        <w:t>line vty 0 4</w:t>
      </w:r>
    </w:p>
    <w:p w14:paraId="28B0FBF8" w14:textId="77777777" w:rsidR="00D03E8D" w:rsidRPr="00571DAF" w:rsidRDefault="00D03E8D" w:rsidP="00D03E8D">
      <w:pPr>
        <w:pStyle w:val="NormalWeb"/>
        <w:spacing w:before="0" w:beforeAutospacing="0" w:after="0" w:afterAutospacing="0"/>
        <w:rPr>
          <w:sz w:val="26"/>
          <w:szCs w:val="26"/>
        </w:rPr>
      </w:pPr>
      <w:r w:rsidRPr="00571DAF">
        <w:rPr>
          <w:sz w:val="26"/>
          <w:szCs w:val="26"/>
        </w:rPr>
        <w:t>login</w:t>
      </w:r>
    </w:p>
    <w:p w14:paraId="28BF1FFA" w14:textId="77777777" w:rsidR="00D03E8D" w:rsidRPr="00571DAF" w:rsidRDefault="00D03E8D" w:rsidP="00D03E8D">
      <w:pPr>
        <w:pStyle w:val="NormalWeb"/>
        <w:spacing w:before="0" w:beforeAutospacing="0" w:after="0" w:afterAutospacing="0"/>
        <w:rPr>
          <w:sz w:val="26"/>
          <w:szCs w:val="26"/>
        </w:rPr>
      </w:pPr>
      <w:r w:rsidRPr="00571DAF">
        <w:rPr>
          <w:sz w:val="26"/>
          <w:szCs w:val="26"/>
        </w:rPr>
        <w:t>line vty 5 15</w:t>
      </w:r>
    </w:p>
    <w:p w14:paraId="473A8D37" w14:textId="77777777" w:rsidR="00D03E8D" w:rsidRPr="00571DAF" w:rsidRDefault="00D03E8D" w:rsidP="00D03E8D">
      <w:pPr>
        <w:pStyle w:val="NormalWeb"/>
        <w:spacing w:before="0" w:beforeAutospacing="0" w:after="0" w:afterAutospacing="0"/>
        <w:rPr>
          <w:sz w:val="26"/>
          <w:szCs w:val="26"/>
        </w:rPr>
      </w:pPr>
      <w:r w:rsidRPr="00571DAF">
        <w:rPr>
          <w:sz w:val="26"/>
          <w:szCs w:val="26"/>
        </w:rPr>
        <w:t>login</w:t>
      </w:r>
    </w:p>
    <w:p w14:paraId="2C485731"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6E45AEF7"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02563478"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40278116" w14:textId="77777777" w:rsidR="00D03E8D" w:rsidRPr="00571DAF" w:rsidRDefault="00D03E8D" w:rsidP="00D03E8D">
      <w:pPr>
        <w:pStyle w:val="NormalWeb"/>
        <w:spacing w:before="0" w:beforeAutospacing="0" w:after="0" w:afterAutospacing="0"/>
        <w:rPr>
          <w:sz w:val="26"/>
          <w:szCs w:val="26"/>
        </w:rPr>
      </w:pPr>
      <w:r w:rsidRPr="00571DAF">
        <w:rPr>
          <w:sz w:val="26"/>
          <w:szCs w:val="26"/>
        </w:rPr>
        <w:t>!</w:t>
      </w:r>
    </w:p>
    <w:p w14:paraId="21C2CE85" w14:textId="46900A40" w:rsidR="00D03E8D" w:rsidRPr="00571DAF" w:rsidRDefault="00D03E8D" w:rsidP="00D03E8D">
      <w:pPr>
        <w:spacing w:line="360" w:lineRule="auto"/>
        <w:jc w:val="both"/>
        <w:rPr>
          <w:sz w:val="26"/>
          <w:szCs w:val="26"/>
        </w:rPr>
      </w:pPr>
      <w:r w:rsidRPr="00571DAF">
        <w:rPr>
          <w:sz w:val="26"/>
          <w:szCs w:val="26"/>
        </w:rPr>
        <w:t>end</w:t>
      </w:r>
    </w:p>
    <w:p w14:paraId="18FA269A" w14:textId="77777777" w:rsidR="000E66C1" w:rsidRPr="00571DAF" w:rsidRDefault="000E66C1" w:rsidP="00B22577">
      <w:pPr>
        <w:spacing w:line="360" w:lineRule="auto"/>
        <w:ind w:firstLine="720"/>
        <w:jc w:val="both"/>
        <w:rPr>
          <w:sz w:val="26"/>
          <w:szCs w:val="26"/>
        </w:rPr>
      </w:pPr>
    </w:p>
    <w:p w14:paraId="6A7E0904" w14:textId="77777777" w:rsidR="000E66C1" w:rsidRPr="00571DAF" w:rsidRDefault="000E66C1" w:rsidP="00B22577">
      <w:pPr>
        <w:spacing w:line="360" w:lineRule="auto"/>
        <w:ind w:firstLine="720"/>
        <w:jc w:val="both"/>
        <w:rPr>
          <w:sz w:val="26"/>
          <w:szCs w:val="26"/>
        </w:rPr>
      </w:pPr>
    </w:p>
    <w:p w14:paraId="53CE4B8E" w14:textId="77777777" w:rsidR="000E66C1" w:rsidRPr="00571DAF" w:rsidRDefault="000E66C1" w:rsidP="00B22577">
      <w:pPr>
        <w:spacing w:line="360" w:lineRule="auto"/>
        <w:ind w:firstLine="720"/>
        <w:jc w:val="both"/>
        <w:rPr>
          <w:sz w:val="26"/>
          <w:szCs w:val="26"/>
        </w:rPr>
      </w:pPr>
    </w:p>
    <w:p w14:paraId="1AAC4886" w14:textId="605CDF63" w:rsidR="000E66C1" w:rsidRDefault="000716F1" w:rsidP="00921973">
      <w:pPr>
        <w:spacing w:line="360" w:lineRule="auto"/>
        <w:jc w:val="center"/>
        <w:rPr>
          <w:sz w:val="26"/>
          <w:szCs w:val="26"/>
        </w:rPr>
      </w:pPr>
      <w:r>
        <w:rPr>
          <w:noProof/>
        </w:rPr>
        <w:lastRenderedPageBreak/>
        <w:drawing>
          <wp:inline distT="0" distB="0" distL="0" distR="0" wp14:anchorId="12356774" wp14:editId="25CE86C3">
            <wp:extent cx="4286250" cy="340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3409950"/>
                    </a:xfrm>
                    <a:prstGeom prst="rect">
                      <a:avLst/>
                    </a:prstGeom>
                  </pic:spPr>
                </pic:pic>
              </a:graphicData>
            </a:graphic>
          </wp:inline>
        </w:drawing>
      </w:r>
    </w:p>
    <w:p w14:paraId="65F2BDD1" w14:textId="0F5D46DC" w:rsidR="000716F1" w:rsidRDefault="00213D1C" w:rsidP="00213D1C">
      <w:pPr>
        <w:pStyle w:val="Caption"/>
      </w:pPr>
      <w:bookmarkStart w:id="241" w:name="_Toc91716892"/>
      <w:r>
        <w:t>Hình 5.</w:t>
      </w:r>
      <w:r w:rsidR="00A2576E">
        <w:fldChar w:fldCharType="begin"/>
      </w:r>
      <w:r w:rsidR="00A2576E">
        <w:instrText xml:space="preserve"> SEQ Hình_5. \* ARABIC </w:instrText>
      </w:r>
      <w:r w:rsidR="00A2576E">
        <w:fldChar w:fldCharType="separate"/>
      </w:r>
      <w:r w:rsidR="00436D31">
        <w:rPr>
          <w:noProof/>
        </w:rPr>
        <w:t>11</w:t>
      </w:r>
      <w:r w:rsidR="00A2576E">
        <w:rPr>
          <w:noProof/>
        </w:rPr>
        <w:fldChar w:fldCharType="end"/>
      </w:r>
      <w:r>
        <w:t xml:space="preserve"> </w:t>
      </w:r>
      <w:r w:rsidR="00921973">
        <w:t xml:space="preserve">Sơ đồ thiết bị phòng </w:t>
      </w:r>
      <w:r w:rsidR="00921973" w:rsidRPr="00921973">
        <w:t>Reception</w:t>
      </w:r>
      <w:bookmarkEnd w:id="241"/>
    </w:p>
    <w:p w14:paraId="4F85D48B" w14:textId="5C37B76E" w:rsidR="000716F1" w:rsidRDefault="000716F1" w:rsidP="000716F1">
      <w:pPr>
        <w:spacing w:line="360" w:lineRule="auto"/>
        <w:jc w:val="both"/>
        <w:rPr>
          <w:sz w:val="26"/>
          <w:szCs w:val="26"/>
        </w:rPr>
      </w:pPr>
    </w:p>
    <w:p w14:paraId="6084D61E" w14:textId="57C306BB" w:rsidR="000716F1" w:rsidRDefault="000716F1" w:rsidP="00921973">
      <w:pPr>
        <w:spacing w:line="360" w:lineRule="auto"/>
        <w:jc w:val="center"/>
        <w:rPr>
          <w:sz w:val="26"/>
          <w:szCs w:val="26"/>
        </w:rPr>
      </w:pPr>
      <w:r>
        <w:rPr>
          <w:noProof/>
        </w:rPr>
        <w:lastRenderedPageBreak/>
        <w:drawing>
          <wp:inline distT="0" distB="0" distL="0" distR="0" wp14:anchorId="6FE60CB9" wp14:editId="7B91B255">
            <wp:extent cx="5554980" cy="5425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05" r="1984" b="5014"/>
                    <a:stretch/>
                  </pic:blipFill>
                  <pic:spPr bwMode="auto">
                    <a:xfrm>
                      <a:off x="0" y="0"/>
                      <a:ext cx="5554980" cy="5425440"/>
                    </a:xfrm>
                    <a:prstGeom prst="rect">
                      <a:avLst/>
                    </a:prstGeom>
                    <a:ln>
                      <a:noFill/>
                    </a:ln>
                    <a:extLst>
                      <a:ext uri="{53640926-AAD7-44D8-BBD7-CCE9431645EC}">
                        <a14:shadowObscured xmlns:a14="http://schemas.microsoft.com/office/drawing/2010/main"/>
                      </a:ext>
                    </a:extLst>
                  </pic:spPr>
                </pic:pic>
              </a:graphicData>
            </a:graphic>
          </wp:inline>
        </w:drawing>
      </w:r>
    </w:p>
    <w:p w14:paraId="303D0781" w14:textId="77777777" w:rsidR="000E66C1" w:rsidRDefault="000E66C1" w:rsidP="00921973">
      <w:pPr>
        <w:spacing w:line="360" w:lineRule="auto"/>
        <w:ind w:firstLine="720"/>
        <w:jc w:val="center"/>
        <w:rPr>
          <w:sz w:val="26"/>
          <w:szCs w:val="26"/>
        </w:rPr>
      </w:pPr>
    </w:p>
    <w:p w14:paraId="60B7031C" w14:textId="2A30971C" w:rsidR="000E66C1" w:rsidRPr="00921973" w:rsidRDefault="00213D1C" w:rsidP="00213D1C">
      <w:pPr>
        <w:pStyle w:val="Caption"/>
      </w:pPr>
      <w:bookmarkStart w:id="242" w:name="_Toc91716893"/>
      <w:r>
        <w:t>Hình 5.</w:t>
      </w:r>
      <w:r w:rsidR="00A2576E">
        <w:fldChar w:fldCharType="begin"/>
      </w:r>
      <w:r w:rsidR="00A2576E">
        <w:instrText xml:space="preserve"> SEQ Hình_5. \* ARABIC </w:instrText>
      </w:r>
      <w:r w:rsidR="00A2576E">
        <w:fldChar w:fldCharType="separate"/>
      </w:r>
      <w:r w:rsidR="00436D31">
        <w:rPr>
          <w:noProof/>
        </w:rPr>
        <w:t>12</w:t>
      </w:r>
      <w:r w:rsidR="00A2576E">
        <w:rPr>
          <w:noProof/>
        </w:rPr>
        <w:fldChar w:fldCharType="end"/>
      </w:r>
      <w:r>
        <w:t xml:space="preserve"> </w:t>
      </w:r>
      <w:r w:rsidR="00921973" w:rsidRPr="00921973">
        <w:t xml:space="preserve">Reception </w:t>
      </w:r>
      <w:r w:rsidR="00921973">
        <w:t xml:space="preserve">- </w:t>
      </w:r>
      <w:r w:rsidR="00921973" w:rsidRPr="00921973">
        <w:t>PC1</w:t>
      </w:r>
      <w:bookmarkEnd w:id="242"/>
    </w:p>
    <w:p w14:paraId="4281952B" w14:textId="6F75409D" w:rsidR="000E66C1" w:rsidRDefault="00AF1948" w:rsidP="00921973">
      <w:pPr>
        <w:spacing w:line="360" w:lineRule="auto"/>
        <w:jc w:val="center"/>
        <w:rPr>
          <w:sz w:val="26"/>
          <w:szCs w:val="26"/>
        </w:rPr>
      </w:pPr>
      <w:r>
        <w:rPr>
          <w:noProof/>
        </w:rPr>
        <w:lastRenderedPageBreak/>
        <w:drawing>
          <wp:inline distT="0" distB="0" distL="0" distR="0" wp14:anchorId="159D4CB8" wp14:editId="35FABEC4">
            <wp:extent cx="5791835" cy="303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035300"/>
                    </a:xfrm>
                    <a:prstGeom prst="rect">
                      <a:avLst/>
                    </a:prstGeom>
                  </pic:spPr>
                </pic:pic>
              </a:graphicData>
            </a:graphic>
          </wp:inline>
        </w:drawing>
      </w:r>
    </w:p>
    <w:p w14:paraId="003CB7F5" w14:textId="1895873C" w:rsidR="00AF1948" w:rsidRDefault="00213D1C" w:rsidP="00213D1C">
      <w:pPr>
        <w:pStyle w:val="Caption"/>
      </w:pPr>
      <w:bookmarkStart w:id="243" w:name="_Toc91716894"/>
      <w:r>
        <w:t>Hình 5.</w:t>
      </w:r>
      <w:r w:rsidR="00A2576E">
        <w:fldChar w:fldCharType="begin"/>
      </w:r>
      <w:r w:rsidR="00A2576E">
        <w:instrText xml:space="preserve"> SEQ Hình_5. \* ARABIC </w:instrText>
      </w:r>
      <w:r w:rsidR="00A2576E">
        <w:fldChar w:fldCharType="separate"/>
      </w:r>
      <w:r w:rsidR="00436D31">
        <w:rPr>
          <w:noProof/>
        </w:rPr>
        <w:t>13</w:t>
      </w:r>
      <w:r w:rsidR="00A2576E">
        <w:rPr>
          <w:noProof/>
        </w:rPr>
        <w:fldChar w:fldCharType="end"/>
      </w:r>
      <w:r>
        <w:t xml:space="preserve"> </w:t>
      </w:r>
      <w:r w:rsidR="006B53D4" w:rsidRPr="00921973">
        <w:t>Reception</w:t>
      </w:r>
      <w:r w:rsidR="006B53D4">
        <w:t>-Printer</w:t>
      </w:r>
      <w:bookmarkEnd w:id="243"/>
    </w:p>
    <w:p w14:paraId="5C0E82F2" w14:textId="01533BA3" w:rsidR="00AF1948" w:rsidRDefault="00AF1948" w:rsidP="00921973">
      <w:pPr>
        <w:spacing w:line="360" w:lineRule="auto"/>
        <w:jc w:val="center"/>
        <w:rPr>
          <w:sz w:val="26"/>
          <w:szCs w:val="26"/>
        </w:rPr>
      </w:pPr>
      <w:r>
        <w:rPr>
          <w:noProof/>
        </w:rPr>
        <w:lastRenderedPageBreak/>
        <w:drawing>
          <wp:inline distT="0" distB="0" distL="0" distR="0" wp14:anchorId="71239741" wp14:editId="65DF6687">
            <wp:extent cx="5791835" cy="4377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377055"/>
                    </a:xfrm>
                    <a:prstGeom prst="rect">
                      <a:avLst/>
                    </a:prstGeom>
                  </pic:spPr>
                </pic:pic>
              </a:graphicData>
            </a:graphic>
          </wp:inline>
        </w:drawing>
      </w:r>
    </w:p>
    <w:p w14:paraId="59303D00" w14:textId="66045A92" w:rsidR="000E66C1" w:rsidRDefault="00213D1C" w:rsidP="00213D1C">
      <w:pPr>
        <w:pStyle w:val="Caption"/>
      </w:pPr>
      <w:bookmarkStart w:id="244" w:name="_Toc91716895"/>
      <w:r>
        <w:t>Hình 5.</w:t>
      </w:r>
      <w:r w:rsidR="00A2576E">
        <w:fldChar w:fldCharType="begin"/>
      </w:r>
      <w:r w:rsidR="00A2576E">
        <w:instrText xml:space="preserve"> SEQ Hình_5. \* ARABIC </w:instrText>
      </w:r>
      <w:r w:rsidR="00A2576E">
        <w:fldChar w:fldCharType="separate"/>
      </w:r>
      <w:r w:rsidR="00436D31">
        <w:rPr>
          <w:noProof/>
        </w:rPr>
        <w:t>14</w:t>
      </w:r>
      <w:r w:rsidR="00A2576E">
        <w:rPr>
          <w:noProof/>
        </w:rPr>
        <w:fldChar w:fldCharType="end"/>
      </w:r>
      <w:r>
        <w:t xml:space="preserve"> </w:t>
      </w:r>
      <w:r w:rsidR="006B53D4" w:rsidRPr="00921973">
        <w:t>Reception</w:t>
      </w:r>
      <w:r w:rsidR="006B53D4">
        <w:t>-Laptop</w:t>
      </w:r>
      <w:bookmarkEnd w:id="244"/>
    </w:p>
    <w:p w14:paraId="7DAEF565" w14:textId="27B48E97" w:rsidR="000E66C1" w:rsidRDefault="00AF1948" w:rsidP="00921973">
      <w:pPr>
        <w:spacing w:line="360" w:lineRule="auto"/>
        <w:jc w:val="center"/>
        <w:rPr>
          <w:sz w:val="26"/>
          <w:szCs w:val="26"/>
        </w:rPr>
      </w:pPr>
      <w:r>
        <w:rPr>
          <w:noProof/>
        </w:rPr>
        <w:lastRenderedPageBreak/>
        <w:drawing>
          <wp:inline distT="0" distB="0" distL="0" distR="0" wp14:anchorId="54CEFBB7" wp14:editId="6A066628">
            <wp:extent cx="5791835" cy="4360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360545"/>
                    </a:xfrm>
                    <a:prstGeom prst="rect">
                      <a:avLst/>
                    </a:prstGeom>
                  </pic:spPr>
                </pic:pic>
              </a:graphicData>
            </a:graphic>
          </wp:inline>
        </w:drawing>
      </w:r>
    </w:p>
    <w:p w14:paraId="411A1312" w14:textId="5B05439B" w:rsidR="00AF1948" w:rsidRDefault="00213D1C" w:rsidP="00213D1C">
      <w:pPr>
        <w:pStyle w:val="Caption"/>
      </w:pPr>
      <w:bookmarkStart w:id="245" w:name="_Toc91716896"/>
      <w:r>
        <w:t>Hình 5.</w:t>
      </w:r>
      <w:r w:rsidR="00A2576E">
        <w:fldChar w:fldCharType="begin"/>
      </w:r>
      <w:r w:rsidR="00A2576E">
        <w:instrText xml:space="preserve"> SEQ Hình_5. \* ARABIC </w:instrText>
      </w:r>
      <w:r w:rsidR="00A2576E">
        <w:fldChar w:fldCharType="separate"/>
      </w:r>
      <w:r w:rsidR="00436D31">
        <w:rPr>
          <w:noProof/>
        </w:rPr>
        <w:t>15</w:t>
      </w:r>
      <w:r w:rsidR="00A2576E">
        <w:rPr>
          <w:noProof/>
        </w:rPr>
        <w:fldChar w:fldCharType="end"/>
      </w:r>
      <w:r>
        <w:t xml:space="preserve"> </w:t>
      </w:r>
      <w:r w:rsidR="00B96107" w:rsidRPr="00921973">
        <w:t>Reception</w:t>
      </w:r>
      <w:r w:rsidR="00B96107">
        <w:t>-Tablet</w:t>
      </w:r>
      <w:bookmarkEnd w:id="245"/>
    </w:p>
    <w:p w14:paraId="46881EC0" w14:textId="2B33E868" w:rsidR="00AF1948" w:rsidRDefault="00AF1948" w:rsidP="00921973">
      <w:pPr>
        <w:spacing w:line="360" w:lineRule="auto"/>
        <w:jc w:val="center"/>
        <w:rPr>
          <w:sz w:val="26"/>
          <w:szCs w:val="26"/>
        </w:rPr>
      </w:pPr>
      <w:r>
        <w:rPr>
          <w:noProof/>
        </w:rPr>
        <w:lastRenderedPageBreak/>
        <w:drawing>
          <wp:inline distT="0" distB="0" distL="0" distR="0" wp14:anchorId="0167BA8C" wp14:editId="626CBFFF">
            <wp:extent cx="5791835" cy="4398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398010"/>
                    </a:xfrm>
                    <a:prstGeom prst="rect">
                      <a:avLst/>
                    </a:prstGeom>
                  </pic:spPr>
                </pic:pic>
              </a:graphicData>
            </a:graphic>
          </wp:inline>
        </w:drawing>
      </w:r>
    </w:p>
    <w:p w14:paraId="3E91587D" w14:textId="775B6DCF" w:rsidR="00560EB8" w:rsidRDefault="00213D1C" w:rsidP="00213D1C">
      <w:pPr>
        <w:pStyle w:val="Caption"/>
      </w:pPr>
      <w:bookmarkStart w:id="246" w:name="_Toc91716897"/>
      <w:r>
        <w:t>Hình 5.</w:t>
      </w:r>
      <w:r w:rsidR="00A2576E">
        <w:fldChar w:fldCharType="begin"/>
      </w:r>
      <w:r w:rsidR="00A2576E">
        <w:instrText xml:space="preserve"> SEQ Hình_5. \* ARABIC </w:instrText>
      </w:r>
      <w:r w:rsidR="00A2576E">
        <w:fldChar w:fldCharType="separate"/>
      </w:r>
      <w:r w:rsidR="00436D31">
        <w:rPr>
          <w:noProof/>
        </w:rPr>
        <w:t>16</w:t>
      </w:r>
      <w:r w:rsidR="00A2576E">
        <w:rPr>
          <w:noProof/>
        </w:rPr>
        <w:fldChar w:fldCharType="end"/>
      </w:r>
      <w:r>
        <w:t xml:space="preserve"> </w:t>
      </w:r>
      <w:r w:rsidR="00B96107" w:rsidRPr="00921973">
        <w:t>Reception</w:t>
      </w:r>
      <w:r w:rsidR="00B96107">
        <w:t>-Smartphone</w:t>
      </w:r>
      <w:bookmarkEnd w:id="246"/>
    </w:p>
    <w:p w14:paraId="3995FB03" w14:textId="67F3F53A" w:rsidR="00560EB8" w:rsidRDefault="00707871" w:rsidP="00921973">
      <w:pPr>
        <w:spacing w:line="360" w:lineRule="auto"/>
        <w:jc w:val="center"/>
        <w:rPr>
          <w:sz w:val="26"/>
          <w:szCs w:val="26"/>
        </w:rPr>
      </w:pPr>
      <w:r>
        <w:rPr>
          <w:noProof/>
        </w:rPr>
        <w:lastRenderedPageBreak/>
        <w:drawing>
          <wp:inline distT="0" distB="0" distL="0" distR="0" wp14:anchorId="125A5808" wp14:editId="56134D61">
            <wp:extent cx="5791835" cy="34601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460115"/>
                    </a:xfrm>
                    <a:prstGeom prst="rect">
                      <a:avLst/>
                    </a:prstGeom>
                  </pic:spPr>
                </pic:pic>
              </a:graphicData>
            </a:graphic>
          </wp:inline>
        </w:drawing>
      </w:r>
    </w:p>
    <w:p w14:paraId="15139FC5" w14:textId="4C539519" w:rsidR="00B96107" w:rsidRPr="00B96107" w:rsidRDefault="00213D1C" w:rsidP="00213D1C">
      <w:pPr>
        <w:pStyle w:val="Caption"/>
      </w:pPr>
      <w:bookmarkStart w:id="247" w:name="_Toc91716898"/>
      <w:r>
        <w:t>Hình 5.</w:t>
      </w:r>
      <w:r w:rsidR="00A2576E">
        <w:fldChar w:fldCharType="begin"/>
      </w:r>
      <w:r w:rsidR="00A2576E">
        <w:instrText xml:space="preserve"> SEQ Hình_5. \* ARABIC </w:instrText>
      </w:r>
      <w:r w:rsidR="00A2576E">
        <w:fldChar w:fldCharType="separate"/>
      </w:r>
      <w:r w:rsidR="00436D31">
        <w:rPr>
          <w:noProof/>
        </w:rPr>
        <w:t>17</w:t>
      </w:r>
      <w:r w:rsidR="00A2576E">
        <w:rPr>
          <w:noProof/>
        </w:rPr>
        <w:fldChar w:fldCharType="end"/>
      </w:r>
      <w:r>
        <w:t xml:space="preserve"> </w:t>
      </w:r>
      <w:r w:rsidR="00B96107">
        <w:t xml:space="preserve">Thiết bị phòng </w:t>
      </w:r>
      <w:r w:rsidR="00B96107" w:rsidRPr="00B96107">
        <w:t>Transaction</w:t>
      </w:r>
      <w:bookmarkEnd w:id="247"/>
    </w:p>
    <w:p w14:paraId="1D613684" w14:textId="09CC4E5A" w:rsidR="00560EB8" w:rsidRDefault="00560EB8" w:rsidP="00921973">
      <w:pPr>
        <w:spacing w:line="360" w:lineRule="auto"/>
        <w:jc w:val="center"/>
        <w:rPr>
          <w:sz w:val="26"/>
          <w:szCs w:val="26"/>
        </w:rPr>
      </w:pPr>
      <w:r>
        <w:rPr>
          <w:noProof/>
        </w:rPr>
        <w:lastRenderedPageBreak/>
        <w:drawing>
          <wp:inline distT="0" distB="0" distL="0" distR="0" wp14:anchorId="1E0AA344" wp14:editId="3D448C6F">
            <wp:extent cx="5791835" cy="4010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010660"/>
                    </a:xfrm>
                    <a:prstGeom prst="rect">
                      <a:avLst/>
                    </a:prstGeom>
                  </pic:spPr>
                </pic:pic>
              </a:graphicData>
            </a:graphic>
          </wp:inline>
        </w:drawing>
      </w:r>
    </w:p>
    <w:p w14:paraId="7DE685DE" w14:textId="5E70AB5D" w:rsidR="00560EB8" w:rsidRDefault="00213D1C" w:rsidP="00213D1C">
      <w:pPr>
        <w:pStyle w:val="Caption"/>
      </w:pPr>
      <w:bookmarkStart w:id="248" w:name="_Toc91716899"/>
      <w:r>
        <w:t>Hình 5.</w:t>
      </w:r>
      <w:r w:rsidR="00A2576E">
        <w:fldChar w:fldCharType="begin"/>
      </w:r>
      <w:r w:rsidR="00A2576E">
        <w:instrText xml:space="preserve"> SEQ Hình_5. \* ARABIC </w:instrText>
      </w:r>
      <w:r w:rsidR="00A2576E">
        <w:fldChar w:fldCharType="separate"/>
      </w:r>
      <w:r w:rsidR="00436D31">
        <w:rPr>
          <w:noProof/>
        </w:rPr>
        <w:t>18</w:t>
      </w:r>
      <w:r w:rsidR="00A2576E">
        <w:rPr>
          <w:noProof/>
        </w:rPr>
        <w:fldChar w:fldCharType="end"/>
      </w:r>
      <w:r>
        <w:t xml:space="preserve"> </w:t>
      </w:r>
      <w:r w:rsidR="00B96107" w:rsidRPr="00B96107">
        <w:t>Transaction</w:t>
      </w:r>
      <w:r w:rsidR="00B96107">
        <w:t>-PC</w:t>
      </w:r>
      <w:bookmarkEnd w:id="248"/>
    </w:p>
    <w:p w14:paraId="7C418F99" w14:textId="64F2E149" w:rsidR="00301209" w:rsidRDefault="00560EB8" w:rsidP="00921973">
      <w:pPr>
        <w:spacing w:line="360" w:lineRule="auto"/>
        <w:jc w:val="center"/>
        <w:rPr>
          <w:sz w:val="26"/>
          <w:szCs w:val="26"/>
        </w:rPr>
      </w:pPr>
      <w:bookmarkStart w:id="249" w:name="_Toc37095974"/>
      <w:bookmarkStart w:id="250" w:name="_Toc37096516"/>
      <w:bookmarkStart w:id="251" w:name="_Toc38315230"/>
      <w:r>
        <w:rPr>
          <w:noProof/>
        </w:rPr>
        <w:drawing>
          <wp:inline distT="0" distB="0" distL="0" distR="0" wp14:anchorId="5EA277F2" wp14:editId="54F932C2">
            <wp:extent cx="5791835" cy="2937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937510"/>
                    </a:xfrm>
                    <a:prstGeom prst="rect">
                      <a:avLst/>
                    </a:prstGeom>
                  </pic:spPr>
                </pic:pic>
              </a:graphicData>
            </a:graphic>
          </wp:inline>
        </w:drawing>
      </w:r>
    </w:p>
    <w:p w14:paraId="54B99CC9" w14:textId="7962D087" w:rsidR="00B96107" w:rsidRDefault="00213D1C" w:rsidP="00213D1C">
      <w:pPr>
        <w:pStyle w:val="Caption"/>
      </w:pPr>
      <w:bookmarkStart w:id="252" w:name="_Toc91716900"/>
      <w:r>
        <w:t>Hình 5.</w:t>
      </w:r>
      <w:r w:rsidR="00A2576E">
        <w:fldChar w:fldCharType="begin"/>
      </w:r>
      <w:r w:rsidR="00A2576E">
        <w:instrText xml:space="preserve"> SEQ Hình_5. \* ARABIC </w:instrText>
      </w:r>
      <w:r w:rsidR="00A2576E">
        <w:fldChar w:fldCharType="separate"/>
      </w:r>
      <w:r w:rsidR="00436D31">
        <w:rPr>
          <w:noProof/>
        </w:rPr>
        <w:t>19</w:t>
      </w:r>
      <w:r w:rsidR="00A2576E">
        <w:rPr>
          <w:noProof/>
        </w:rPr>
        <w:fldChar w:fldCharType="end"/>
      </w:r>
      <w:r>
        <w:t xml:space="preserve"> </w:t>
      </w:r>
      <w:r w:rsidR="00B96107" w:rsidRPr="00B96107">
        <w:t>Transaction</w:t>
      </w:r>
      <w:r w:rsidR="00B96107">
        <w:t>-Printer</w:t>
      </w:r>
      <w:bookmarkEnd w:id="252"/>
    </w:p>
    <w:p w14:paraId="30C3008C" w14:textId="77777777" w:rsidR="00560EB8" w:rsidRDefault="00560EB8" w:rsidP="00921973">
      <w:pPr>
        <w:spacing w:line="360" w:lineRule="auto"/>
        <w:jc w:val="center"/>
        <w:rPr>
          <w:sz w:val="26"/>
          <w:szCs w:val="26"/>
        </w:rPr>
      </w:pPr>
    </w:p>
    <w:p w14:paraId="1046A3A1" w14:textId="77777777" w:rsidR="00560EB8" w:rsidRDefault="00560EB8" w:rsidP="00921973">
      <w:pPr>
        <w:spacing w:after="200" w:line="276" w:lineRule="auto"/>
        <w:jc w:val="center"/>
        <w:rPr>
          <w:sz w:val="26"/>
          <w:szCs w:val="26"/>
        </w:rPr>
      </w:pPr>
      <w:r>
        <w:rPr>
          <w:noProof/>
        </w:rPr>
        <w:drawing>
          <wp:inline distT="0" distB="0" distL="0" distR="0" wp14:anchorId="0E0C4525" wp14:editId="661D48D1">
            <wp:extent cx="5791835" cy="4531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531360"/>
                    </a:xfrm>
                    <a:prstGeom prst="rect">
                      <a:avLst/>
                    </a:prstGeom>
                  </pic:spPr>
                </pic:pic>
              </a:graphicData>
            </a:graphic>
          </wp:inline>
        </w:drawing>
      </w:r>
    </w:p>
    <w:p w14:paraId="7D159058" w14:textId="580EEC6E" w:rsidR="00560EB8" w:rsidRDefault="00423211" w:rsidP="00423211">
      <w:pPr>
        <w:pStyle w:val="Caption"/>
      </w:pPr>
      <w:bookmarkStart w:id="253" w:name="_Toc91716901"/>
      <w:r>
        <w:t>Hình 5.</w:t>
      </w:r>
      <w:r w:rsidR="00A2576E">
        <w:fldChar w:fldCharType="begin"/>
      </w:r>
      <w:r w:rsidR="00A2576E">
        <w:instrText xml:space="preserve"> SEQ Hình_5. \* ARABIC </w:instrText>
      </w:r>
      <w:r w:rsidR="00A2576E">
        <w:fldChar w:fldCharType="separate"/>
      </w:r>
      <w:r w:rsidR="00436D31">
        <w:rPr>
          <w:noProof/>
        </w:rPr>
        <w:t>20</w:t>
      </w:r>
      <w:r w:rsidR="00A2576E">
        <w:rPr>
          <w:noProof/>
        </w:rPr>
        <w:fldChar w:fldCharType="end"/>
      </w:r>
      <w:r>
        <w:t xml:space="preserve"> </w:t>
      </w:r>
      <w:r w:rsidR="00B96107" w:rsidRPr="00B96107">
        <w:t>Transaction</w:t>
      </w:r>
      <w:r w:rsidR="00B96107">
        <w:t>-Laptop</w:t>
      </w:r>
      <w:bookmarkEnd w:id="253"/>
    </w:p>
    <w:p w14:paraId="7115C52D" w14:textId="77777777" w:rsidR="00FA0237" w:rsidRDefault="00560EB8" w:rsidP="00921973">
      <w:pPr>
        <w:spacing w:after="200" w:line="276" w:lineRule="auto"/>
        <w:jc w:val="center"/>
        <w:rPr>
          <w:sz w:val="26"/>
          <w:szCs w:val="26"/>
        </w:rPr>
      </w:pPr>
      <w:r>
        <w:rPr>
          <w:noProof/>
        </w:rPr>
        <w:lastRenderedPageBreak/>
        <w:drawing>
          <wp:inline distT="0" distB="0" distL="0" distR="0" wp14:anchorId="14C8F215" wp14:editId="024510C3">
            <wp:extent cx="5791835" cy="4593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593590"/>
                    </a:xfrm>
                    <a:prstGeom prst="rect">
                      <a:avLst/>
                    </a:prstGeom>
                  </pic:spPr>
                </pic:pic>
              </a:graphicData>
            </a:graphic>
          </wp:inline>
        </w:drawing>
      </w:r>
    </w:p>
    <w:p w14:paraId="32EE954E" w14:textId="6407B21D" w:rsidR="00FA0237" w:rsidRDefault="00423211" w:rsidP="00423211">
      <w:pPr>
        <w:pStyle w:val="Caption"/>
      </w:pPr>
      <w:bookmarkStart w:id="254" w:name="_Toc91716902"/>
      <w:r>
        <w:t>Hình 5.</w:t>
      </w:r>
      <w:r w:rsidR="00A2576E">
        <w:fldChar w:fldCharType="begin"/>
      </w:r>
      <w:r w:rsidR="00A2576E">
        <w:instrText xml:space="preserve"> SEQ Hình_5. \* ARABIC </w:instrText>
      </w:r>
      <w:r w:rsidR="00A2576E">
        <w:fldChar w:fldCharType="separate"/>
      </w:r>
      <w:r w:rsidR="00436D31">
        <w:rPr>
          <w:noProof/>
        </w:rPr>
        <w:t>21</w:t>
      </w:r>
      <w:r w:rsidR="00A2576E">
        <w:rPr>
          <w:noProof/>
        </w:rPr>
        <w:fldChar w:fldCharType="end"/>
      </w:r>
      <w:r>
        <w:t xml:space="preserve"> </w:t>
      </w:r>
      <w:r w:rsidR="007F5992" w:rsidRPr="00B96107">
        <w:t>Transaction</w:t>
      </w:r>
      <w:r w:rsidR="007F5992">
        <w:t>-Smartphone</w:t>
      </w:r>
      <w:bookmarkEnd w:id="254"/>
    </w:p>
    <w:p w14:paraId="26473CA3" w14:textId="77777777" w:rsidR="00FA0237" w:rsidRDefault="00FA0237" w:rsidP="00921973">
      <w:pPr>
        <w:spacing w:after="200" w:line="276" w:lineRule="auto"/>
        <w:jc w:val="center"/>
        <w:rPr>
          <w:sz w:val="26"/>
          <w:szCs w:val="26"/>
        </w:rPr>
      </w:pPr>
      <w:r>
        <w:rPr>
          <w:noProof/>
        </w:rPr>
        <w:lastRenderedPageBreak/>
        <w:drawing>
          <wp:inline distT="0" distB="0" distL="0" distR="0" wp14:anchorId="689B1490" wp14:editId="4519EED8">
            <wp:extent cx="5791835" cy="4441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441190"/>
                    </a:xfrm>
                    <a:prstGeom prst="rect">
                      <a:avLst/>
                    </a:prstGeom>
                  </pic:spPr>
                </pic:pic>
              </a:graphicData>
            </a:graphic>
          </wp:inline>
        </w:drawing>
      </w:r>
    </w:p>
    <w:p w14:paraId="64560BB2" w14:textId="1F28DD00" w:rsidR="00FA0237" w:rsidRDefault="00423211" w:rsidP="00423211">
      <w:pPr>
        <w:pStyle w:val="Caption"/>
      </w:pPr>
      <w:bookmarkStart w:id="255" w:name="_Toc91716903"/>
      <w:r>
        <w:t>Hình 5.</w:t>
      </w:r>
      <w:r w:rsidR="00A2576E">
        <w:fldChar w:fldCharType="begin"/>
      </w:r>
      <w:r w:rsidR="00A2576E">
        <w:instrText xml:space="preserve"> SEQ Hình_5. \* ARABIC </w:instrText>
      </w:r>
      <w:r w:rsidR="00A2576E">
        <w:fldChar w:fldCharType="separate"/>
      </w:r>
      <w:r w:rsidR="00436D31">
        <w:rPr>
          <w:noProof/>
        </w:rPr>
        <w:t>22</w:t>
      </w:r>
      <w:r w:rsidR="00A2576E">
        <w:rPr>
          <w:noProof/>
        </w:rPr>
        <w:fldChar w:fldCharType="end"/>
      </w:r>
      <w:r>
        <w:t xml:space="preserve"> </w:t>
      </w:r>
      <w:r w:rsidR="007F5992" w:rsidRPr="00B96107">
        <w:t>Transaction</w:t>
      </w:r>
      <w:r w:rsidR="007F5992">
        <w:t>-Tablet</w:t>
      </w:r>
      <w:bookmarkEnd w:id="255"/>
    </w:p>
    <w:p w14:paraId="5E956849" w14:textId="49600B78" w:rsidR="00C62623" w:rsidRDefault="00C62623" w:rsidP="00921973">
      <w:pPr>
        <w:spacing w:after="200" w:line="276" w:lineRule="auto"/>
        <w:jc w:val="center"/>
        <w:rPr>
          <w:sz w:val="26"/>
          <w:szCs w:val="26"/>
        </w:rPr>
      </w:pPr>
      <w:r>
        <w:rPr>
          <w:noProof/>
        </w:rPr>
        <w:lastRenderedPageBreak/>
        <w:drawing>
          <wp:inline distT="0" distB="0" distL="0" distR="0" wp14:anchorId="7048DD52" wp14:editId="365F86C7">
            <wp:extent cx="5276850" cy="395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3952875"/>
                    </a:xfrm>
                    <a:prstGeom prst="rect">
                      <a:avLst/>
                    </a:prstGeom>
                  </pic:spPr>
                </pic:pic>
              </a:graphicData>
            </a:graphic>
          </wp:inline>
        </w:drawing>
      </w:r>
    </w:p>
    <w:p w14:paraId="04A4DDF4" w14:textId="5D52B08B" w:rsidR="007F5992" w:rsidRPr="007F5992" w:rsidRDefault="00423211" w:rsidP="00423211">
      <w:pPr>
        <w:pStyle w:val="Caption"/>
      </w:pPr>
      <w:bookmarkStart w:id="256" w:name="_Toc91716904"/>
      <w:r>
        <w:t>Hình 5.</w:t>
      </w:r>
      <w:r w:rsidR="00A2576E">
        <w:fldChar w:fldCharType="begin"/>
      </w:r>
      <w:r w:rsidR="00A2576E">
        <w:instrText xml:space="preserve"> SEQ Hình_5. \* ARABIC </w:instrText>
      </w:r>
      <w:r w:rsidR="00A2576E">
        <w:fldChar w:fldCharType="separate"/>
      </w:r>
      <w:r w:rsidR="00436D31">
        <w:rPr>
          <w:noProof/>
        </w:rPr>
        <w:t>23</w:t>
      </w:r>
      <w:r w:rsidR="00A2576E">
        <w:rPr>
          <w:noProof/>
        </w:rPr>
        <w:fldChar w:fldCharType="end"/>
      </w:r>
      <w:r>
        <w:t xml:space="preserve"> </w:t>
      </w:r>
      <w:r w:rsidR="007F5992">
        <w:t xml:space="preserve">Các thiết bị phòng </w:t>
      </w:r>
      <w:r w:rsidR="007F5992" w:rsidRPr="007F5992">
        <w:t>Logistic</w:t>
      </w:r>
      <w:bookmarkEnd w:id="256"/>
    </w:p>
    <w:p w14:paraId="59B43008" w14:textId="43D8EF07" w:rsidR="00FA0237" w:rsidRDefault="00FA0237" w:rsidP="00921973">
      <w:pPr>
        <w:spacing w:after="200" w:line="276" w:lineRule="auto"/>
        <w:jc w:val="center"/>
        <w:rPr>
          <w:sz w:val="26"/>
          <w:szCs w:val="26"/>
        </w:rPr>
      </w:pPr>
      <w:r>
        <w:rPr>
          <w:noProof/>
        </w:rPr>
        <w:lastRenderedPageBreak/>
        <w:drawing>
          <wp:inline distT="0" distB="0" distL="0" distR="0" wp14:anchorId="7456A8F8" wp14:editId="2602DF79">
            <wp:extent cx="4869180" cy="3618920"/>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9462" cy="3626562"/>
                    </a:xfrm>
                    <a:prstGeom prst="rect">
                      <a:avLst/>
                    </a:prstGeom>
                  </pic:spPr>
                </pic:pic>
              </a:graphicData>
            </a:graphic>
          </wp:inline>
        </w:drawing>
      </w:r>
    </w:p>
    <w:p w14:paraId="4F50CAE1" w14:textId="21F416C9" w:rsidR="00FA0237" w:rsidRDefault="00423211" w:rsidP="00423211">
      <w:pPr>
        <w:pStyle w:val="Caption"/>
      </w:pPr>
      <w:bookmarkStart w:id="257" w:name="_Toc91716905"/>
      <w:r>
        <w:t>Hình 5.</w:t>
      </w:r>
      <w:r w:rsidR="00A2576E">
        <w:fldChar w:fldCharType="begin"/>
      </w:r>
      <w:r w:rsidR="00A2576E">
        <w:instrText xml:space="preserve"> SEQ Hình_5. \* ARABIC </w:instrText>
      </w:r>
      <w:r w:rsidR="00A2576E">
        <w:fldChar w:fldCharType="separate"/>
      </w:r>
      <w:r w:rsidR="00436D31">
        <w:rPr>
          <w:noProof/>
        </w:rPr>
        <w:t>24</w:t>
      </w:r>
      <w:r w:rsidR="00A2576E">
        <w:rPr>
          <w:noProof/>
        </w:rPr>
        <w:fldChar w:fldCharType="end"/>
      </w:r>
      <w:r>
        <w:t xml:space="preserve"> </w:t>
      </w:r>
      <w:r w:rsidR="00951C1F" w:rsidRPr="007F5992">
        <w:t>Logistic</w:t>
      </w:r>
      <w:r w:rsidR="00951C1F">
        <w:t>-PC</w:t>
      </w:r>
      <w:bookmarkEnd w:id="257"/>
    </w:p>
    <w:p w14:paraId="07F031C0" w14:textId="50BC97CD" w:rsidR="00FA0237" w:rsidRDefault="00FA0237" w:rsidP="00921973">
      <w:pPr>
        <w:spacing w:after="200" w:line="276" w:lineRule="auto"/>
        <w:jc w:val="center"/>
        <w:rPr>
          <w:sz w:val="26"/>
          <w:szCs w:val="26"/>
        </w:rPr>
      </w:pPr>
      <w:r>
        <w:rPr>
          <w:noProof/>
        </w:rPr>
        <w:drawing>
          <wp:inline distT="0" distB="0" distL="0" distR="0" wp14:anchorId="27974B9B" wp14:editId="6E500EF5">
            <wp:extent cx="5791835" cy="3084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084195"/>
                    </a:xfrm>
                    <a:prstGeom prst="rect">
                      <a:avLst/>
                    </a:prstGeom>
                  </pic:spPr>
                </pic:pic>
              </a:graphicData>
            </a:graphic>
          </wp:inline>
        </w:drawing>
      </w:r>
    </w:p>
    <w:p w14:paraId="6E187148" w14:textId="088E46EF" w:rsidR="00B40FEE" w:rsidRDefault="00423211" w:rsidP="00423211">
      <w:pPr>
        <w:pStyle w:val="Caption"/>
      </w:pPr>
      <w:bookmarkStart w:id="258" w:name="_Toc91716906"/>
      <w:r>
        <w:t>Hình 5.</w:t>
      </w:r>
      <w:r w:rsidR="00A2576E">
        <w:fldChar w:fldCharType="begin"/>
      </w:r>
      <w:r w:rsidR="00A2576E">
        <w:instrText xml:space="preserve"> SEQ Hình_5. \* ARABIC </w:instrText>
      </w:r>
      <w:r w:rsidR="00A2576E">
        <w:fldChar w:fldCharType="separate"/>
      </w:r>
      <w:r w:rsidR="00436D31">
        <w:rPr>
          <w:noProof/>
        </w:rPr>
        <w:t>25</w:t>
      </w:r>
      <w:r w:rsidR="00A2576E">
        <w:rPr>
          <w:noProof/>
        </w:rPr>
        <w:fldChar w:fldCharType="end"/>
      </w:r>
      <w:r>
        <w:t xml:space="preserve"> </w:t>
      </w:r>
      <w:r w:rsidR="00B40FEE" w:rsidRPr="007F5992">
        <w:t>Logistic</w:t>
      </w:r>
      <w:r w:rsidR="00B40FEE">
        <w:t>-Printer</w:t>
      </w:r>
      <w:bookmarkEnd w:id="258"/>
    </w:p>
    <w:p w14:paraId="3EBABDEF" w14:textId="366B69C9" w:rsidR="00FA0237" w:rsidRDefault="00FA0237" w:rsidP="00921973">
      <w:pPr>
        <w:spacing w:after="200" w:line="276" w:lineRule="auto"/>
        <w:jc w:val="center"/>
        <w:rPr>
          <w:sz w:val="26"/>
          <w:szCs w:val="26"/>
        </w:rPr>
      </w:pPr>
      <w:r>
        <w:rPr>
          <w:noProof/>
        </w:rPr>
        <w:lastRenderedPageBreak/>
        <w:drawing>
          <wp:inline distT="0" distB="0" distL="0" distR="0" wp14:anchorId="67E01446" wp14:editId="6EA18E27">
            <wp:extent cx="5791835" cy="3187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187065"/>
                    </a:xfrm>
                    <a:prstGeom prst="rect">
                      <a:avLst/>
                    </a:prstGeom>
                  </pic:spPr>
                </pic:pic>
              </a:graphicData>
            </a:graphic>
          </wp:inline>
        </w:drawing>
      </w:r>
    </w:p>
    <w:p w14:paraId="51C605BB" w14:textId="54E5E65E" w:rsidR="00AD0B90" w:rsidRDefault="00423211" w:rsidP="00423211">
      <w:pPr>
        <w:pStyle w:val="Caption"/>
      </w:pPr>
      <w:bookmarkStart w:id="259" w:name="_Toc91716907"/>
      <w:r>
        <w:t>Hình 5.</w:t>
      </w:r>
      <w:r w:rsidR="00A2576E">
        <w:fldChar w:fldCharType="begin"/>
      </w:r>
      <w:r w:rsidR="00A2576E">
        <w:instrText xml:space="preserve"> SEQ Hình_5. \* ARABIC </w:instrText>
      </w:r>
      <w:r w:rsidR="00A2576E">
        <w:fldChar w:fldCharType="separate"/>
      </w:r>
      <w:r w:rsidR="00436D31">
        <w:rPr>
          <w:noProof/>
        </w:rPr>
        <w:t>26</w:t>
      </w:r>
      <w:r w:rsidR="00A2576E">
        <w:rPr>
          <w:noProof/>
        </w:rPr>
        <w:fldChar w:fldCharType="end"/>
      </w:r>
      <w:r>
        <w:t xml:space="preserve"> </w:t>
      </w:r>
      <w:r w:rsidR="00AD0B90">
        <w:t>Access Point tầng 1</w:t>
      </w:r>
      <w:bookmarkEnd w:id="259"/>
    </w:p>
    <w:p w14:paraId="4D737525" w14:textId="04EE582E" w:rsidR="00FA0237" w:rsidRDefault="00FA0237" w:rsidP="00921973">
      <w:pPr>
        <w:spacing w:after="200" w:line="276" w:lineRule="auto"/>
        <w:jc w:val="center"/>
        <w:rPr>
          <w:sz w:val="26"/>
          <w:szCs w:val="26"/>
        </w:rPr>
      </w:pPr>
      <w:r>
        <w:rPr>
          <w:noProof/>
        </w:rPr>
        <w:drawing>
          <wp:inline distT="0" distB="0" distL="0" distR="0" wp14:anchorId="4DBCCBD1" wp14:editId="70CE0CB0">
            <wp:extent cx="5791835" cy="3152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52140"/>
                    </a:xfrm>
                    <a:prstGeom prst="rect">
                      <a:avLst/>
                    </a:prstGeom>
                  </pic:spPr>
                </pic:pic>
              </a:graphicData>
            </a:graphic>
          </wp:inline>
        </w:drawing>
      </w:r>
    </w:p>
    <w:p w14:paraId="46B999DA" w14:textId="0650682F" w:rsidR="00DE1B71" w:rsidRDefault="00423211" w:rsidP="00423211">
      <w:pPr>
        <w:pStyle w:val="Caption"/>
      </w:pPr>
      <w:bookmarkStart w:id="260" w:name="_Toc91716908"/>
      <w:r>
        <w:t>Hình 5.</w:t>
      </w:r>
      <w:r w:rsidR="00A2576E">
        <w:fldChar w:fldCharType="begin"/>
      </w:r>
      <w:r w:rsidR="00A2576E">
        <w:instrText xml:space="preserve"> SEQ Hình_5. \* ARABIC </w:instrText>
      </w:r>
      <w:r w:rsidR="00A2576E">
        <w:fldChar w:fldCharType="separate"/>
      </w:r>
      <w:r w:rsidR="00436D31">
        <w:rPr>
          <w:noProof/>
        </w:rPr>
        <w:t>27</w:t>
      </w:r>
      <w:r w:rsidR="00A2576E">
        <w:rPr>
          <w:noProof/>
        </w:rPr>
        <w:fldChar w:fldCharType="end"/>
      </w:r>
      <w:r>
        <w:t xml:space="preserve"> </w:t>
      </w:r>
      <w:r w:rsidR="00DE1B71" w:rsidRPr="007F5992">
        <w:t>Logistic</w:t>
      </w:r>
      <w:r w:rsidR="00DE1B71">
        <w:t>-Laptop</w:t>
      </w:r>
      <w:bookmarkEnd w:id="260"/>
    </w:p>
    <w:p w14:paraId="55E6F60D" w14:textId="6CDB2D04" w:rsidR="00FA0237" w:rsidRDefault="00FA0237" w:rsidP="00921973">
      <w:pPr>
        <w:spacing w:after="200" w:line="276" w:lineRule="auto"/>
        <w:jc w:val="center"/>
        <w:rPr>
          <w:sz w:val="26"/>
          <w:szCs w:val="26"/>
        </w:rPr>
      </w:pPr>
      <w:r>
        <w:rPr>
          <w:noProof/>
        </w:rPr>
        <w:lastRenderedPageBreak/>
        <w:drawing>
          <wp:inline distT="0" distB="0" distL="0" distR="0" wp14:anchorId="6829176E" wp14:editId="32D2655F">
            <wp:extent cx="5791835" cy="2874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874645"/>
                    </a:xfrm>
                    <a:prstGeom prst="rect">
                      <a:avLst/>
                    </a:prstGeom>
                  </pic:spPr>
                </pic:pic>
              </a:graphicData>
            </a:graphic>
          </wp:inline>
        </w:drawing>
      </w:r>
    </w:p>
    <w:p w14:paraId="2F5AECD0" w14:textId="0AB75625" w:rsidR="00762FC6" w:rsidRDefault="00423211" w:rsidP="00423211">
      <w:pPr>
        <w:pStyle w:val="Caption"/>
      </w:pPr>
      <w:bookmarkStart w:id="261" w:name="_Toc91716909"/>
      <w:r>
        <w:t>Hình 5.</w:t>
      </w:r>
      <w:r w:rsidR="00A2576E">
        <w:fldChar w:fldCharType="begin"/>
      </w:r>
      <w:r w:rsidR="00A2576E">
        <w:instrText xml:space="preserve"> SEQ Hình_5. \* ARABIC </w:instrText>
      </w:r>
      <w:r w:rsidR="00A2576E">
        <w:fldChar w:fldCharType="separate"/>
      </w:r>
      <w:r w:rsidR="00436D31">
        <w:rPr>
          <w:noProof/>
        </w:rPr>
        <w:t>28</w:t>
      </w:r>
      <w:r w:rsidR="00A2576E">
        <w:rPr>
          <w:noProof/>
        </w:rPr>
        <w:fldChar w:fldCharType="end"/>
      </w:r>
      <w:r>
        <w:t xml:space="preserve"> </w:t>
      </w:r>
      <w:r w:rsidR="00762FC6" w:rsidRPr="007F5992">
        <w:t>Logistic</w:t>
      </w:r>
      <w:r w:rsidR="00762FC6">
        <w:t>-Tablet</w:t>
      </w:r>
      <w:bookmarkEnd w:id="261"/>
    </w:p>
    <w:p w14:paraId="21B9E83F" w14:textId="4C37296C" w:rsidR="00FA0237" w:rsidRDefault="00FA0237" w:rsidP="00921973">
      <w:pPr>
        <w:spacing w:after="200" w:line="276" w:lineRule="auto"/>
        <w:jc w:val="center"/>
        <w:rPr>
          <w:sz w:val="26"/>
          <w:szCs w:val="26"/>
        </w:rPr>
      </w:pPr>
      <w:r>
        <w:rPr>
          <w:noProof/>
        </w:rPr>
        <w:drawing>
          <wp:inline distT="0" distB="0" distL="0" distR="0" wp14:anchorId="55187DFC" wp14:editId="77AE31DE">
            <wp:extent cx="5791835" cy="3148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148330"/>
                    </a:xfrm>
                    <a:prstGeom prst="rect">
                      <a:avLst/>
                    </a:prstGeom>
                  </pic:spPr>
                </pic:pic>
              </a:graphicData>
            </a:graphic>
          </wp:inline>
        </w:drawing>
      </w:r>
    </w:p>
    <w:p w14:paraId="7B3CF7BC" w14:textId="0A18FA26" w:rsidR="00762FC6" w:rsidRDefault="00423211" w:rsidP="00423211">
      <w:pPr>
        <w:pStyle w:val="Caption"/>
      </w:pPr>
      <w:bookmarkStart w:id="262" w:name="_Toc91716910"/>
      <w:r>
        <w:t>Hình 5.</w:t>
      </w:r>
      <w:r w:rsidR="00A2576E">
        <w:fldChar w:fldCharType="begin"/>
      </w:r>
      <w:r w:rsidR="00A2576E">
        <w:instrText xml:space="preserve"> SEQ Hình_5. \* ARABIC </w:instrText>
      </w:r>
      <w:r w:rsidR="00A2576E">
        <w:fldChar w:fldCharType="separate"/>
      </w:r>
      <w:r w:rsidR="00436D31">
        <w:rPr>
          <w:noProof/>
        </w:rPr>
        <w:t>29</w:t>
      </w:r>
      <w:r w:rsidR="00A2576E">
        <w:rPr>
          <w:noProof/>
        </w:rPr>
        <w:fldChar w:fldCharType="end"/>
      </w:r>
      <w:r>
        <w:t xml:space="preserve"> </w:t>
      </w:r>
      <w:r w:rsidR="00762FC6" w:rsidRPr="007F5992">
        <w:t>Logistic</w:t>
      </w:r>
      <w:r w:rsidR="00762FC6">
        <w:t>-Smartphone</w:t>
      </w:r>
      <w:bookmarkEnd w:id="262"/>
    </w:p>
    <w:p w14:paraId="7B4132A2" w14:textId="0F405ED9" w:rsidR="00077D52" w:rsidRDefault="00077D52" w:rsidP="00077D52"/>
    <w:p w14:paraId="3383772F" w14:textId="5580236F" w:rsidR="00077D52" w:rsidRDefault="00077D52" w:rsidP="00077D52"/>
    <w:p w14:paraId="2FDC3F9A" w14:textId="2F80CE76" w:rsidR="00077D52" w:rsidRDefault="00077D52" w:rsidP="00077D52"/>
    <w:p w14:paraId="7B7D64B2" w14:textId="77777777" w:rsidR="00077D52" w:rsidRPr="00077D52" w:rsidRDefault="00077D52" w:rsidP="00077D52"/>
    <w:p w14:paraId="026E2F96" w14:textId="468370DF" w:rsidR="00707871" w:rsidRPr="00707871" w:rsidRDefault="00571DAF" w:rsidP="005E215C">
      <w:pPr>
        <w:spacing w:line="360" w:lineRule="auto"/>
        <w:outlineLvl w:val="2"/>
        <w:rPr>
          <w:b/>
          <w:bCs/>
          <w:i/>
          <w:iCs/>
          <w:sz w:val="28"/>
          <w:szCs w:val="28"/>
        </w:rPr>
      </w:pPr>
      <w:bookmarkStart w:id="263" w:name="_Toc91792956"/>
      <w:bookmarkStart w:id="264" w:name="_Toc91793324"/>
      <w:bookmarkStart w:id="265" w:name="_Toc91798378"/>
      <w:r>
        <w:rPr>
          <w:b/>
          <w:bCs/>
          <w:i/>
          <w:iCs/>
          <w:sz w:val="28"/>
          <w:szCs w:val="28"/>
        </w:rPr>
        <w:lastRenderedPageBreak/>
        <w:t>5</w:t>
      </w:r>
      <w:r w:rsidR="00707871" w:rsidRPr="00707871">
        <w:rPr>
          <w:b/>
          <w:bCs/>
          <w:i/>
          <w:iCs/>
          <w:sz w:val="28"/>
          <w:szCs w:val="28"/>
        </w:rPr>
        <w:t>.2.</w:t>
      </w:r>
      <w:r w:rsidR="00707871">
        <w:rPr>
          <w:b/>
          <w:bCs/>
          <w:i/>
          <w:iCs/>
          <w:sz w:val="28"/>
          <w:szCs w:val="28"/>
        </w:rPr>
        <w:t>2</w:t>
      </w:r>
      <w:r w:rsidR="00707871" w:rsidRPr="00707871">
        <w:rPr>
          <w:b/>
          <w:bCs/>
          <w:i/>
          <w:iCs/>
          <w:sz w:val="28"/>
          <w:szCs w:val="28"/>
        </w:rPr>
        <w:t xml:space="preserve"> Lắp đặt và cấu hình tầng </w:t>
      </w:r>
      <w:r w:rsidR="00707871">
        <w:rPr>
          <w:b/>
          <w:bCs/>
          <w:i/>
          <w:iCs/>
          <w:sz w:val="28"/>
          <w:szCs w:val="28"/>
        </w:rPr>
        <w:t>2</w:t>
      </w:r>
      <w:bookmarkEnd w:id="263"/>
      <w:bookmarkEnd w:id="264"/>
      <w:bookmarkEnd w:id="265"/>
    </w:p>
    <w:p w14:paraId="444F89DA" w14:textId="5519FC32" w:rsidR="00FA0237" w:rsidRDefault="006470CF" w:rsidP="00431961">
      <w:pPr>
        <w:spacing w:after="200" w:line="276" w:lineRule="auto"/>
        <w:jc w:val="center"/>
        <w:rPr>
          <w:sz w:val="26"/>
          <w:szCs w:val="26"/>
        </w:rPr>
      </w:pPr>
      <w:r>
        <w:rPr>
          <w:noProof/>
        </w:rPr>
        <w:drawing>
          <wp:inline distT="0" distB="0" distL="0" distR="0" wp14:anchorId="03718C0D" wp14:editId="2F0C0F2B">
            <wp:extent cx="5791835" cy="3531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531235"/>
                    </a:xfrm>
                    <a:prstGeom prst="rect">
                      <a:avLst/>
                    </a:prstGeom>
                  </pic:spPr>
                </pic:pic>
              </a:graphicData>
            </a:graphic>
          </wp:inline>
        </w:drawing>
      </w:r>
    </w:p>
    <w:p w14:paraId="60ECED4B" w14:textId="3EF35875" w:rsidR="00431961" w:rsidRDefault="00423211" w:rsidP="00423211">
      <w:pPr>
        <w:pStyle w:val="Caption"/>
      </w:pPr>
      <w:bookmarkStart w:id="266" w:name="_Toc91716911"/>
      <w:r>
        <w:t>Hình 5.</w:t>
      </w:r>
      <w:r w:rsidR="00A2576E">
        <w:fldChar w:fldCharType="begin"/>
      </w:r>
      <w:r w:rsidR="00A2576E">
        <w:instrText xml:space="preserve"> SEQ Hình_5. \* ARABIC </w:instrText>
      </w:r>
      <w:r w:rsidR="00A2576E">
        <w:fldChar w:fldCharType="separate"/>
      </w:r>
      <w:r w:rsidR="00436D31">
        <w:rPr>
          <w:noProof/>
        </w:rPr>
        <w:t>30</w:t>
      </w:r>
      <w:r w:rsidR="00A2576E">
        <w:rPr>
          <w:noProof/>
        </w:rPr>
        <w:fldChar w:fldCharType="end"/>
      </w:r>
      <w:r>
        <w:t xml:space="preserve"> </w:t>
      </w:r>
      <w:r w:rsidR="00431961">
        <w:t>Sơ đồ thiết bị tầng 2</w:t>
      </w:r>
      <w:bookmarkEnd w:id="266"/>
    </w:p>
    <w:p w14:paraId="1DDBCE45" w14:textId="3634B462" w:rsidR="00431961" w:rsidRPr="00BB1D34" w:rsidRDefault="00431961" w:rsidP="00431961">
      <w:pPr>
        <w:spacing w:after="200" w:line="276" w:lineRule="auto"/>
        <w:rPr>
          <w:sz w:val="26"/>
          <w:szCs w:val="26"/>
        </w:rPr>
      </w:pPr>
      <w:r w:rsidRPr="00BB1D34">
        <w:rPr>
          <w:sz w:val="26"/>
          <w:szCs w:val="26"/>
        </w:rPr>
        <w:t>C</w:t>
      </w:r>
      <w:r w:rsidR="00BB1D34">
        <w:rPr>
          <w:sz w:val="26"/>
          <w:szCs w:val="26"/>
        </w:rPr>
        <w:t>ấ</w:t>
      </w:r>
      <w:r w:rsidRPr="00BB1D34">
        <w:rPr>
          <w:sz w:val="26"/>
          <w:szCs w:val="26"/>
        </w:rPr>
        <w:t>u hình Router tầng 2</w:t>
      </w:r>
      <w:r w:rsidR="005E757F" w:rsidRPr="00BB1D34">
        <w:rPr>
          <w:sz w:val="26"/>
          <w:szCs w:val="26"/>
        </w:rPr>
        <w:t>:</w:t>
      </w:r>
    </w:p>
    <w:p w14:paraId="10015C91" w14:textId="77777777" w:rsidR="0007377A" w:rsidRPr="00BB1D34" w:rsidRDefault="0007377A" w:rsidP="0007377A">
      <w:pPr>
        <w:pStyle w:val="NormalWeb"/>
        <w:spacing w:before="0" w:beforeAutospacing="0" w:after="0" w:afterAutospacing="0"/>
        <w:rPr>
          <w:sz w:val="26"/>
          <w:szCs w:val="26"/>
        </w:rPr>
      </w:pPr>
      <w:r w:rsidRPr="00BB1D34">
        <w:rPr>
          <w:sz w:val="26"/>
          <w:szCs w:val="26"/>
        </w:rPr>
        <w:t>Core2#show ru</w:t>
      </w:r>
    </w:p>
    <w:p w14:paraId="1F48F3A1" w14:textId="77777777" w:rsidR="0007377A" w:rsidRPr="00BB1D34" w:rsidRDefault="0007377A" w:rsidP="0007377A">
      <w:pPr>
        <w:pStyle w:val="NormalWeb"/>
        <w:spacing w:before="0" w:beforeAutospacing="0" w:after="0" w:afterAutospacing="0"/>
        <w:rPr>
          <w:sz w:val="26"/>
          <w:szCs w:val="26"/>
        </w:rPr>
      </w:pPr>
      <w:r w:rsidRPr="00BB1D34">
        <w:rPr>
          <w:sz w:val="26"/>
          <w:szCs w:val="26"/>
        </w:rPr>
        <w:t>Building configuration...</w:t>
      </w:r>
    </w:p>
    <w:p w14:paraId="4CB72FDE" w14:textId="77777777" w:rsidR="0007377A" w:rsidRPr="00BB1D34" w:rsidRDefault="0007377A" w:rsidP="0007377A">
      <w:pPr>
        <w:pStyle w:val="NormalWeb"/>
        <w:spacing w:before="0" w:beforeAutospacing="0" w:after="0" w:afterAutospacing="0"/>
        <w:rPr>
          <w:sz w:val="26"/>
          <w:szCs w:val="26"/>
        </w:rPr>
      </w:pPr>
    </w:p>
    <w:p w14:paraId="2AB44352" w14:textId="77777777" w:rsidR="0007377A" w:rsidRPr="00BB1D34" w:rsidRDefault="0007377A" w:rsidP="0007377A">
      <w:pPr>
        <w:pStyle w:val="NormalWeb"/>
        <w:spacing w:before="0" w:beforeAutospacing="0" w:after="0" w:afterAutospacing="0"/>
        <w:rPr>
          <w:sz w:val="26"/>
          <w:szCs w:val="26"/>
        </w:rPr>
      </w:pPr>
      <w:r w:rsidRPr="00BB1D34">
        <w:rPr>
          <w:sz w:val="26"/>
          <w:szCs w:val="26"/>
        </w:rPr>
        <w:t>Current configuration : 1909 bytes</w:t>
      </w:r>
    </w:p>
    <w:p w14:paraId="60877B4D"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89222FF" w14:textId="77777777" w:rsidR="0007377A" w:rsidRPr="00BB1D34" w:rsidRDefault="0007377A" w:rsidP="0007377A">
      <w:pPr>
        <w:pStyle w:val="NormalWeb"/>
        <w:spacing w:before="0" w:beforeAutospacing="0" w:after="0" w:afterAutospacing="0"/>
        <w:rPr>
          <w:sz w:val="26"/>
          <w:szCs w:val="26"/>
        </w:rPr>
      </w:pPr>
      <w:r w:rsidRPr="00BB1D34">
        <w:rPr>
          <w:sz w:val="26"/>
          <w:szCs w:val="26"/>
        </w:rPr>
        <w:t>version 15.1</w:t>
      </w:r>
    </w:p>
    <w:p w14:paraId="29556B4D" w14:textId="77777777" w:rsidR="0007377A" w:rsidRPr="00BB1D34" w:rsidRDefault="0007377A" w:rsidP="0007377A">
      <w:pPr>
        <w:pStyle w:val="NormalWeb"/>
        <w:spacing w:before="0" w:beforeAutospacing="0" w:after="0" w:afterAutospacing="0"/>
        <w:rPr>
          <w:sz w:val="26"/>
          <w:szCs w:val="26"/>
        </w:rPr>
      </w:pPr>
      <w:r w:rsidRPr="00BB1D34">
        <w:rPr>
          <w:sz w:val="26"/>
          <w:szCs w:val="26"/>
        </w:rPr>
        <w:t>no service timestamps log datetime msec</w:t>
      </w:r>
    </w:p>
    <w:p w14:paraId="4D023A92" w14:textId="77777777" w:rsidR="0007377A" w:rsidRPr="00BB1D34" w:rsidRDefault="0007377A" w:rsidP="0007377A">
      <w:pPr>
        <w:pStyle w:val="NormalWeb"/>
        <w:spacing w:before="0" w:beforeAutospacing="0" w:after="0" w:afterAutospacing="0"/>
        <w:rPr>
          <w:sz w:val="26"/>
          <w:szCs w:val="26"/>
        </w:rPr>
      </w:pPr>
      <w:r w:rsidRPr="00BB1D34">
        <w:rPr>
          <w:sz w:val="26"/>
          <w:szCs w:val="26"/>
        </w:rPr>
        <w:t>no service timestamps debug datetime msec</w:t>
      </w:r>
    </w:p>
    <w:p w14:paraId="698DC575" w14:textId="77777777" w:rsidR="0007377A" w:rsidRPr="00BB1D34" w:rsidRDefault="0007377A" w:rsidP="0007377A">
      <w:pPr>
        <w:pStyle w:val="NormalWeb"/>
        <w:spacing w:before="0" w:beforeAutospacing="0" w:after="0" w:afterAutospacing="0"/>
        <w:rPr>
          <w:sz w:val="26"/>
          <w:szCs w:val="26"/>
        </w:rPr>
      </w:pPr>
      <w:r w:rsidRPr="00BB1D34">
        <w:rPr>
          <w:sz w:val="26"/>
          <w:szCs w:val="26"/>
        </w:rPr>
        <w:t>no service password-encryption</w:t>
      </w:r>
    </w:p>
    <w:p w14:paraId="7EDD1236"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210935D" w14:textId="77777777" w:rsidR="0007377A" w:rsidRPr="00BB1D34" w:rsidRDefault="0007377A" w:rsidP="0007377A">
      <w:pPr>
        <w:pStyle w:val="NormalWeb"/>
        <w:spacing w:before="0" w:beforeAutospacing="0" w:after="0" w:afterAutospacing="0"/>
        <w:rPr>
          <w:sz w:val="26"/>
          <w:szCs w:val="26"/>
        </w:rPr>
      </w:pPr>
      <w:r w:rsidRPr="00BB1D34">
        <w:rPr>
          <w:sz w:val="26"/>
          <w:szCs w:val="26"/>
        </w:rPr>
        <w:t>hostname Core2</w:t>
      </w:r>
    </w:p>
    <w:p w14:paraId="50F20012"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EF98F9A"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7706E859"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5F0CA3A1"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2EE36BA"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7B62BE1" w14:textId="77777777" w:rsidR="0007377A" w:rsidRPr="00BB1D34" w:rsidRDefault="0007377A" w:rsidP="0007377A">
      <w:pPr>
        <w:pStyle w:val="NormalWeb"/>
        <w:spacing w:before="0" w:beforeAutospacing="0" w:after="0" w:afterAutospacing="0"/>
        <w:rPr>
          <w:sz w:val="26"/>
          <w:szCs w:val="26"/>
        </w:rPr>
      </w:pPr>
      <w:r w:rsidRPr="00BB1D34">
        <w:rPr>
          <w:sz w:val="26"/>
          <w:szCs w:val="26"/>
        </w:rPr>
        <w:lastRenderedPageBreak/>
        <w:t>ip dhcp pool Marketing</w:t>
      </w:r>
    </w:p>
    <w:p w14:paraId="72BE13F4"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192.168.4.0 255.255.255.0</w:t>
      </w:r>
    </w:p>
    <w:p w14:paraId="011077D6" w14:textId="77777777" w:rsidR="0007377A" w:rsidRPr="00BB1D34" w:rsidRDefault="0007377A" w:rsidP="0007377A">
      <w:pPr>
        <w:pStyle w:val="NormalWeb"/>
        <w:spacing w:before="0" w:beforeAutospacing="0" w:after="0" w:afterAutospacing="0"/>
        <w:rPr>
          <w:sz w:val="26"/>
          <w:szCs w:val="26"/>
        </w:rPr>
      </w:pPr>
      <w:r w:rsidRPr="00BB1D34">
        <w:rPr>
          <w:sz w:val="26"/>
          <w:szCs w:val="26"/>
        </w:rPr>
        <w:t>default-router 192.168.4.1</w:t>
      </w:r>
    </w:p>
    <w:p w14:paraId="6FD20F33" w14:textId="77777777" w:rsidR="0007377A" w:rsidRPr="00BB1D34" w:rsidRDefault="0007377A" w:rsidP="0007377A">
      <w:pPr>
        <w:pStyle w:val="NormalWeb"/>
        <w:spacing w:before="0" w:beforeAutospacing="0" w:after="0" w:afterAutospacing="0"/>
        <w:rPr>
          <w:sz w:val="26"/>
          <w:szCs w:val="26"/>
        </w:rPr>
      </w:pPr>
      <w:r w:rsidRPr="00BB1D34">
        <w:rPr>
          <w:sz w:val="26"/>
          <w:szCs w:val="26"/>
        </w:rPr>
        <w:t>dns-server 192.168.10.3</w:t>
      </w:r>
    </w:p>
    <w:p w14:paraId="689E1C26" w14:textId="77777777" w:rsidR="0007377A" w:rsidRPr="00BB1D34" w:rsidRDefault="0007377A" w:rsidP="0007377A">
      <w:pPr>
        <w:pStyle w:val="NormalWeb"/>
        <w:spacing w:before="0" w:beforeAutospacing="0" w:after="0" w:afterAutospacing="0"/>
        <w:rPr>
          <w:sz w:val="26"/>
          <w:szCs w:val="26"/>
        </w:rPr>
      </w:pPr>
      <w:r w:rsidRPr="00BB1D34">
        <w:rPr>
          <w:sz w:val="26"/>
          <w:szCs w:val="26"/>
        </w:rPr>
        <w:t>ip dhcp pool Finance</w:t>
      </w:r>
    </w:p>
    <w:p w14:paraId="14AAD684"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192.168.5.0 255.255.255.0</w:t>
      </w:r>
    </w:p>
    <w:p w14:paraId="78F45154" w14:textId="77777777" w:rsidR="0007377A" w:rsidRPr="00BB1D34" w:rsidRDefault="0007377A" w:rsidP="0007377A">
      <w:pPr>
        <w:pStyle w:val="NormalWeb"/>
        <w:spacing w:before="0" w:beforeAutospacing="0" w:after="0" w:afterAutospacing="0"/>
        <w:rPr>
          <w:sz w:val="26"/>
          <w:szCs w:val="26"/>
        </w:rPr>
      </w:pPr>
      <w:r w:rsidRPr="00BB1D34">
        <w:rPr>
          <w:sz w:val="26"/>
          <w:szCs w:val="26"/>
        </w:rPr>
        <w:t>default-router 192.168.5.1</w:t>
      </w:r>
    </w:p>
    <w:p w14:paraId="4FE0F961" w14:textId="77777777" w:rsidR="0007377A" w:rsidRPr="00BB1D34" w:rsidRDefault="0007377A" w:rsidP="0007377A">
      <w:pPr>
        <w:pStyle w:val="NormalWeb"/>
        <w:spacing w:before="0" w:beforeAutospacing="0" w:after="0" w:afterAutospacing="0"/>
        <w:rPr>
          <w:sz w:val="26"/>
          <w:szCs w:val="26"/>
        </w:rPr>
      </w:pPr>
      <w:r w:rsidRPr="00BB1D34">
        <w:rPr>
          <w:sz w:val="26"/>
          <w:szCs w:val="26"/>
        </w:rPr>
        <w:t>dns-server 192.168.10.3</w:t>
      </w:r>
    </w:p>
    <w:p w14:paraId="04CBCD71" w14:textId="77777777" w:rsidR="0007377A" w:rsidRPr="00BB1D34" w:rsidRDefault="0007377A" w:rsidP="0007377A">
      <w:pPr>
        <w:pStyle w:val="NormalWeb"/>
        <w:spacing w:before="0" w:beforeAutospacing="0" w:after="0" w:afterAutospacing="0"/>
        <w:rPr>
          <w:sz w:val="26"/>
          <w:szCs w:val="26"/>
        </w:rPr>
      </w:pPr>
      <w:r w:rsidRPr="00BB1D34">
        <w:rPr>
          <w:sz w:val="26"/>
          <w:szCs w:val="26"/>
        </w:rPr>
        <w:t>ip dhcp pool Accounting</w:t>
      </w:r>
    </w:p>
    <w:p w14:paraId="19951B4E"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192.168.6.0 255.255.255.0</w:t>
      </w:r>
    </w:p>
    <w:p w14:paraId="08453C1B" w14:textId="77777777" w:rsidR="0007377A" w:rsidRPr="00BB1D34" w:rsidRDefault="0007377A" w:rsidP="0007377A">
      <w:pPr>
        <w:pStyle w:val="NormalWeb"/>
        <w:spacing w:before="0" w:beforeAutospacing="0" w:after="0" w:afterAutospacing="0"/>
        <w:rPr>
          <w:sz w:val="26"/>
          <w:szCs w:val="26"/>
        </w:rPr>
      </w:pPr>
      <w:r w:rsidRPr="00BB1D34">
        <w:rPr>
          <w:sz w:val="26"/>
          <w:szCs w:val="26"/>
        </w:rPr>
        <w:t>default-router 192.168.6.1</w:t>
      </w:r>
    </w:p>
    <w:p w14:paraId="631F9732" w14:textId="77777777" w:rsidR="0007377A" w:rsidRPr="00BB1D34" w:rsidRDefault="0007377A" w:rsidP="0007377A">
      <w:pPr>
        <w:pStyle w:val="NormalWeb"/>
        <w:spacing w:before="0" w:beforeAutospacing="0" w:after="0" w:afterAutospacing="0"/>
        <w:rPr>
          <w:sz w:val="26"/>
          <w:szCs w:val="26"/>
        </w:rPr>
      </w:pPr>
      <w:r w:rsidRPr="00BB1D34">
        <w:rPr>
          <w:sz w:val="26"/>
          <w:szCs w:val="26"/>
        </w:rPr>
        <w:t>dns-server 192.168.10.3</w:t>
      </w:r>
    </w:p>
    <w:p w14:paraId="4DF84CA1"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9A092CE"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02CCC4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1A527F7" w14:textId="77777777" w:rsidR="0007377A" w:rsidRPr="00BB1D34" w:rsidRDefault="0007377A" w:rsidP="0007377A">
      <w:pPr>
        <w:pStyle w:val="NormalWeb"/>
        <w:spacing w:before="0" w:beforeAutospacing="0" w:after="0" w:afterAutospacing="0"/>
        <w:rPr>
          <w:sz w:val="26"/>
          <w:szCs w:val="26"/>
        </w:rPr>
      </w:pPr>
      <w:r w:rsidRPr="00BB1D34">
        <w:rPr>
          <w:sz w:val="26"/>
          <w:szCs w:val="26"/>
        </w:rPr>
        <w:t>no ip cef</w:t>
      </w:r>
    </w:p>
    <w:p w14:paraId="77FB11B5" w14:textId="77777777" w:rsidR="0007377A" w:rsidRPr="00BB1D34" w:rsidRDefault="0007377A" w:rsidP="0007377A">
      <w:pPr>
        <w:pStyle w:val="NormalWeb"/>
        <w:spacing w:before="0" w:beforeAutospacing="0" w:after="0" w:afterAutospacing="0"/>
        <w:rPr>
          <w:sz w:val="26"/>
          <w:szCs w:val="26"/>
        </w:rPr>
      </w:pPr>
      <w:r w:rsidRPr="00BB1D34">
        <w:rPr>
          <w:sz w:val="26"/>
          <w:szCs w:val="26"/>
        </w:rPr>
        <w:t>no ipv6 cef</w:t>
      </w:r>
    </w:p>
    <w:p w14:paraId="75E34AEE"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BBE882B"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77AAF4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8A28EC8" w14:textId="77777777" w:rsidR="0007377A" w:rsidRPr="00BB1D34" w:rsidRDefault="0007377A" w:rsidP="0007377A">
      <w:pPr>
        <w:pStyle w:val="NormalWeb"/>
        <w:spacing w:before="0" w:beforeAutospacing="0" w:after="0" w:afterAutospacing="0"/>
        <w:rPr>
          <w:sz w:val="26"/>
          <w:szCs w:val="26"/>
        </w:rPr>
      </w:pPr>
      <w:r w:rsidRPr="00BB1D34">
        <w:rPr>
          <w:sz w:val="26"/>
          <w:szCs w:val="26"/>
        </w:rPr>
        <w:t>username gtech password 0 gtech</w:t>
      </w:r>
    </w:p>
    <w:p w14:paraId="1F4C68A6"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5157618D"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0462F5F" w14:textId="77777777" w:rsidR="0007377A" w:rsidRPr="00BB1D34" w:rsidRDefault="0007377A" w:rsidP="0007377A">
      <w:pPr>
        <w:pStyle w:val="NormalWeb"/>
        <w:spacing w:before="0" w:beforeAutospacing="0" w:after="0" w:afterAutospacing="0"/>
        <w:rPr>
          <w:sz w:val="26"/>
          <w:szCs w:val="26"/>
        </w:rPr>
      </w:pPr>
      <w:r w:rsidRPr="00BB1D34">
        <w:rPr>
          <w:sz w:val="26"/>
          <w:szCs w:val="26"/>
        </w:rPr>
        <w:t>license udi pid CISCO2911/K9 sn FTX1524768C-</w:t>
      </w:r>
    </w:p>
    <w:p w14:paraId="3F941E7D"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062661F"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9F47C6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354ECF5"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C134AAC"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7B246FE3"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FE55BA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5CF965F0"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6C88D57"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6E324B0" w14:textId="77777777" w:rsidR="0007377A" w:rsidRPr="00BB1D34" w:rsidRDefault="0007377A" w:rsidP="0007377A">
      <w:pPr>
        <w:pStyle w:val="NormalWeb"/>
        <w:spacing w:before="0" w:beforeAutospacing="0" w:after="0" w:afterAutospacing="0"/>
        <w:rPr>
          <w:sz w:val="26"/>
          <w:szCs w:val="26"/>
        </w:rPr>
      </w:pPr>
      <w:r w:rsidRPr="00BB1D34">
        <w:rPr>
          <w:sz w:val="26"/>
          <w:szCs w:val="26"/>
        </w:rPr>
        <w:t>ip domain-name gtech</w:t>
      </w:r>
    </w:p>
    <w:p w14:paraId="430344DC"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F758C5A"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B965022" w14:textId="77777777" w:rsidR="0007377A" w:rsidRPr="00BB1D34" w:rsidRDefault="0007377A" w:rsidP="0007377A">
      <w:pPr>
        <w:pStyle w:val="NormalWeb"/>
        <w:spacing w:before="0" w:beforeAutospacing="0" w:after="0" w:afterAutospacing="0"/>
        <w:rPr>
          <w:sz w:val="26"/>
          <w:szCs w:val="26"/>
        </w:rPr>
      </w:pPr>
      <w:r w:rsidRPr="00BB1D34">
        <w:rPr>
          <w:sz w:val="26"/>
          <w:szCs w:val="26"/>
        </w:rPr>
        <w:t>spanning-tree mode pvst</w:t>
      </w:r>
    </w:p>
    <w:p w14:paraId="208CF082"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59F381FE"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DCED426"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2AD9EB5" w14:textId="77777777" w:rsidR="0007377A" w:rsidRPr="00BB1D34" w:rsidRDefault="0007377A" w:rsidP="0007377A">
      <w:pPr>
        <w:pStyle w:val="NormalWeb"/>
        <w:spacing w:before="0" w:beforeAutospacing="0" w:after="0" w:afterAutospacing="0"/>
        <w:rPr>
          <w:sz w:val="26"/>
          <w:szCs w:val="26"/>
        </w:rPr>
      </w:pPr>
      <w:r w:rsidRPr="00BB1D34">
        <w:rPr>
          <w:sz w:val="26"/>
          <w:szCs w:val="26"/>
        </w:rPr>
        <w:lastRenderedPageBreak/>
        <w:t>!</w:t>
      </w:r>
    </w:p>
    <w:p w14:paraId="49AE449E"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D8B4A73"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3B3EA95"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GigabitEthernet0/0</w:t>
      </w:r>
    </w:p>
    <w:p w14:paraId="483B1093" w14:textId="77777777" w:rsidR="0007377A" w:rsidRPr="00BB1D34" w:rsidRDefault="0007377A" w:rsidP="0007377A">
      <w:pPr>
        <w:pStyle w:val="NormalWeb"/>
        <w:spacing w:before="0" w:beforeAutospacing="0" w:after="0" w:afterAutospacing="0"/>
        <w:rPr>
          <w:sz w:val="26"/>
          <w:szCs w:val="26"/>
        </w:rPr>
      </w:pPr>
      <w:r w:rsidRPr="00BB1D34">
        <w:rPr>
          <w:sz w:val="26"/>
          <w:szCs w:val="26"/>
        </w:rPr>
        <w:t>no ip address</w:t>
      </w:r>
    </w:p>
    <w:p w14:paraId="1CF7A4F5" w14:textId="77777777" w:rsidR="0007377A" w:rsidRPr="00BB1D34" w:rsidRDefault="0007377A" w:rsidP="0007377A">
      <w:pPr>
        <w:pStyle w:val="NormalWeb"/>
        <w:spacing w:before="0" w:beforeAutospacing="0" w:after="0" w:afterAutospacing="0"/>
        <w:rPr>
          <w:sz w:val="26"/>
          <w:szCs w:val="26"/>
        </w:rPr>
      </w:pPr>
      <w:r w:rsidRPr="00BB1D34">
        <w:rPr>
          <w:sz w:val="26"/>
          <w:szCs w:val="26"/>
        </w:rPr>
        <w:t>duplex auto</w:t>
      </w:r>
    </w:p>
    <w:p w14:paraId="637FFE67" w14:textId="77777777" w:rsidR="0007377A" w:rsidRPr="00BB1D34" w:rsidRDefault="0007377A" w:rsidP="0007377A">
      <w:pPr>
        <w:pStyle w:val="NormalWeb"/>
        <w:spacing w:before="0" w:beforeAutospacing="0" w:after="0" w:afterAutospacing="0"/>
        <w:rPr>
          <w:sz w:val="26"/>
          <w:szCs w:val="26"/>
        </w:rPr>
      </w:pPr>
      <w:r w:rsidRPr="00BB1D34">
        <w:rPr>
          <w:sz w:val="26"/>
          <w:szCs w:val="26"/>
        </w:rPr>
        <w:t>speed auto</w:t>
      </w:r>
    </w:p>
    <w:p w14:paraId="404FA67C"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AB2C08F"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GigabitEthernet0/0.40</w:t>
      </w:r>
    </w:p>
    <w:p w14:paraId="4691FBCD" w14:textId="77777777" w:rsidR="0007377A" w:rsidRPr="00BB1D34" w:rsidRDefault="0007377A" w:rsidP="0007377A">
      <w:pPr>
        <w:pStyle w:val="NormalWeb"/>
        <w:spacing w:before="0" w:beforeAutospacing="0" w:after="0" w:afterAutospacing="0"/>
        <w:rPr>
          <w:sz w:val="26"/>
          <w:szCs w:val="26"/>
        </w:rPr>
      </w:pPr>
      <w:r w:rsidRPr="00BB1D34">
        <w:rPr>
          <w:sz w:val="26"/>
          <w:szCs w:val="26"/>
        </w:rPr>
        <w:t>encapsulation dot1Q 40</w:t>
      </w:r>
    </w:p>
    <w:p w14:paraId="6975B6BF" w14:textId="77777777" w:rsidR="0007377A" w:rsidRPr="00BB1D34" w:rsidRDefault="0007377A" w:rsidP="0007377A">
      <w:pPr>
        <w:pStyle w:val="NormalWeb"/>
        <w:spacing w:before="0" w:beforeAutospacing="0" w:after="0" w:afterAutospacing="0"/>
        <w:rPr>
          <w:sz w:val="26"/>
          <w:szCs w:val="26"/>
        </w:rPr>
      </w:pPr>
      <w:r w:rsidRPr="00BB1D34">
        <w:rPr>
          <w:sz w:val="26"/>
          <w:szCs w:val="26"/>
        </w:rPr>
        <w:t>ip address 192.168.4.1 255.255.255.0</w:t>
      </w:r>
    </w:p>
    <w:p w14:paraId="63F09DF8"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0E9121B"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GigabitEthernet0/0.50</w:t>
      </w:r>
    </w:p>
    <w:p w14:paraId="28685593" w14:textId="77777777" w:rsidR="0007377A" w:rsidRPr="00BB1D34" w:rsidRDefault="0007377A" w:rsidP="0007377A">
      <w:pPr>
        <w:pStyle w:val="NormalWeb"/>
        <w:spacing w:before="0" w:beforeAutospacing="0" w:after="0" w:afterAutospacing="0"/>
        <w:rPr>
          <w:sz w:val="26"/>
          <w:szCs w:val="26"/>
        </w:rPr>
      </w:pPr>
      <w:r w:rsidRPr="00BB1D34">
        <w:rPr>
          <w:sz w:val="26"/>
          <w:szCs w:val="26"/>
        </w:rPr>
        <w:t>encapsulation dot1Q 50</w:t>
      </w:r>
    </w:p>
    <w:p w14:paraId="45A7B1FB" w14:textId="77777777" w:rsidR="0007377A" w:rsidRPr="00BB1D34" w:rsidRDefault="0007377A" w:rsidP="0007377A">
      <w:pPr>
        <w:pStyle w:val="NormalWeb"/>
        <w:spacing w:before="0" w:beforeAutospacing="0" w:after="0" w:afterAutospacing="0"/>
        <w:rPr>
          <w:sz w:val="26"/>
          <w:szCs w:val="26"/>
        </w:rPr>
      </w:pPr>
      <w:r w:rsidRPr="00BB1D34">
        <w:rPr>
          <w:sz w:val="26"/>
          <w:szCs w:val="26"/>
        </w:rPr>
        <w:t>ip address 192.168.5.1 255.255.255.0</w:t>
      </w:r>
    </w:p>
    <w:p w14:paraId="4D63D242"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9861349"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GigabitEthernet0/0.60</w:t>
      </w:r>
    </w:p>
    <w:p w14:paraId="779E7ACF" w14:textId="77777777" w:rsidR="0007377A" w:rsidRPr="00BB1D34" w:rsidRDefault="0007377A" w:rsidP="0007377A">
      <w:pPr>
        <w:pStyle w:val="NormalWeb"/>
        <w:spacing w:before="0" w:beforeAutospacing="0" w:after="0" w:afterAutospacing="0"/>
        <w:rPr>
          <w:sz w:val="26"/>
          <w:szCs w:val="26"/>
        </w:rPr>
      </w:pPr>
      <w:r w:rsidRPr="00BB1D34">
        <w:rPr>
          <w:sz w:val="26"/>
          <w:szCs w:val="26"/>
        </w:rPr>
        <w:t>encapsulation dot1Q 60</w:t>
      </w:r>
    </w:p>
    <w:p w14:paraId="15DA463F" w14:textId="77777777" w:rsidR="0007377A" w:rsidRPr="00BB1D34" w:rsidRDefault="0007377A" w:rsidP="0007377A">
      <w:pPr>
        <w:pStyle w:val="NormalWeb"/>
        <w:spacing w:before="0" w:beforeAutospacing="0" w:after="0" w:afterAutospacing="0"/>
        <w:rPr>
          <w:sz w:val="26"/>
          <w:szCs w:val="26"/>
        </w:rPr>
      </w:pPr>
      <w:r w:rsidRPr="00BB1D34">
        <w:rPr>
          <w:sz w:val="26"/>
          <w:szCs w:val="26"/>
        </w:rPr>
        <w:t>ip address 192.168.6.1 255.255.255.0</w:t>
      </w:r>
    </w:p>
    <w:p w14:paraId="71C599DA"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4AC3E86"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GigabitEthernet0/1</w:t>
      </w:r>
    </w:p>
    <w:p w14:paraId="1EE77E1D" w14:textId="77777777" w:rsidR="0007377A" w:rsidRPr="00BB1D34" w:rsidRDefault="0007377A" w:rsidP="0007377A">
      <w:pPr>
        <w:pStyle w:val="NormalWeb"/>
        <w:spacing w:before="0" w:beforeAutospacing="0" w:after="0" w:afterAutospacing="0"/>
        <w:rPr>
          <w:sz w:val="26"/>
          <w:szCs w:val="26"/>
        </w:rPr>
      </w:pPr>
      <w:r w:rsidRPr="00BB1D34">
        <w:rPr>
          <w:sz w:val="26"/>
          <w:szCs w:val="26"/>
        </w:rPr>
        <w:t>no ip address</w:t>
      </w:r>
    </w:p>
    <w:p w14:paraId="31DDD370" w14:textId="77777777" w:rsidR="0007377A" w:rsidRPr="00BB1D34" w:rsidRDefault="0007377A" w:rsidP="0007377A">
      <w:pPr>
        <w:pStyle w:val="NormalWeb"/>
        <w:spacing w:before="0" w:beforeAutospacing="0" w:after="0" w:afterAutospacing="0"/>
        <w:rPr>
          <w:sz w:val="26"/>
          <w:szCs w:val="26"/>
        </w:rPr>
      </w:pPr>
      <w:r w:rsidRPr="00BB1D34">
        <w:rPr>
          <w:sz w:val="26"/>
          <w:szCs w:val="26"/>
        </w:rPr>
        <w:t>duplex auto</w:t>
      </w:r>
    </w:p>
    <w:p w14:paraId="26052C4E" w14:textId="77777777" w:rsidR="0007377A" w:rsidRPr="00BB1D34" w:rsidRDefault="0007377A" w:rsidP="0007377A">
      <w:pPr>
        <w:pStyle w:val="NormalWeb"/>
        <w:spacing w:before="0" w:beforeAutospacing="0" w:after="0" w:afterAutospacing="0"/>
        <w:rPr>
          <w:sz w:val="26"/>
          <w:szCs w:val="26"/>
        </w:rPr>
      </w:pPr>
      <w:r w:rsidRPr="00BB1D34">
        <w:rPr>
          <w:sz w:val="26"/>
          <w:szCs w:val="26"/>
        </w:rPr>
        <w:t>speed auto</w:t>
      </w:r>
    </w:p>
    <w:p w14:paraId="2F818427" w14:textId="77777777" w:rsidR="0007377A" w:rsidRPr="00BB1D34" w:rsidRDefault="0007377A" w:rsidP="0007377A">
      <w:pPr>
        <w:pStyle w:val="NormalWeb"/>
        <w:spacing w:before="0" w:beforeAutospacing="0" w:after="0" w:afterAutospacing="0"/>
        <w:rPr>
          <w:sz w:val="26"/>
          <w:szCs w:val="26"/>
        </w:rPr>
      </w:pPr>
      <w:r w:rsidRPr="00BB1D34">
        <w:rPr>
          <w:sz w:val="26"/>
          <w:szCs w:val="26"/>
        </w:rPr>
        <w:t>shutdown</w:t>
      </w:r>
    </w:p>
    <w:p w14:paraId="16B7A18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DBBF429"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GigabitEthernet0/2</w:t>
      </w:r>
    </w:p>
    <w:p w14:paraId="4E928D01" w14:textId="77777777" w:rsidR="0007377A" w:rsidRPr="00BB1D34" w:rsidRDefault="0007377A" w:rsidP="0007377A">
      <w:pPr>
        <w:pStyle w:val="NormalWeb"/>
        <w:spacing w:before="0" w:beforeAutospacing="0" w:after="0" w:afterAutospacing="0"/>
        <w:rPr>
          <w:sz w:val="26"/>
          <w:szCs w:val="26"/>
        </w:rPr>
      </w:pPr>
      <w:r w:rsidRPr="00BB1D34">
        <w:rPr>
          <w:sz w:val="26"/>
          <w:szCs w:val="26"/>
        </w:rPr>
        <w:t>no ip address</w:t>
      </w:r>
    </w:p>
    <w:p w14:paraId="67383D79" w14:textId="77777777" w:rsidR="0007377A" w:rsidRPr="00BB1D34" w:rsidRDefault="0007377A" w:rsidP="0007377A">
      <w:pPr>
        <w:pStyle w:val="NormalWeb"/>
        <w:spacing w:before="0" w:beforeAutospacing="0" w:after="0" w:afterAutospacing="0"/>
        <w:rPr>
          <w:sz w:val="26"/>
          <w:szCs w:val="26"/>
        </w:rPr>
      </w:pPr>
      <w:r w:rsidRPr="00BB1D34">
        <w:rPr>
          <w:sz w:val="26"/>
          <w:szCs w:val="26"/>
        </w:rPr>
        <w:t>duplex auto</w:t>
      </w:r>
    </w:p>
    <w:p w14:paraId="739B2A30" w14:textId="77777777" w:rsidR="0007377A" w:rsidRPr="00BB1D34" w:rsidRDefault="0007377A" w:rsidP="0007377A">
      <w:pPr>
        <w:pStyle w:val="NormalWeb"/>
        <w:spacing w:before="0" w:beforeAutospacing="0" w:after="0" w:afterAutospacing="0"/>
        <w:rPr>
          <w:sz w:val="26"/>
          <w:szCs w:val="26"/>
        </w:rPr>
      </w:pPr>
      <w:r w:rsidRPr="00BB1D34">
        <w:rPr>
          <w:sz w:val="26"/>
          <w:szCs w:val="26"/>
        </w:rPr>
        <w:t>speed auto</w:t>
      </w:r>
    </w:p>
    <w:p w14:paraId="22AE6E79" w14:textId="77777777" w:rsidR="0007377A" w:rsidRPr="00BB1D34" w:rsidRDefault="0007377A" w:rsidP="0007377A">
      <w:pPr>
        <w:pStyle w:val="NormalWeb"/>
        <w:spacing w:before="0" w:beforeAutospacing="0" w:after="0" w:afterAutospacing="0"/>
        <w:rPr>
          <w:sz w:val="26"/>
          <w:szCs w:val="26"/>
        </w:rPr>
      </w:pPr>
      <w:r w:rsidRPr="00BB1D34">
        <w:rPr>
          <w:sz w:val="26"/>
          <w:szCs w:val="26"/>
        </w:rPr>
        <w:t>shutdown</w:t>
      </w:r>
    </w:p>
    <w:p w14:paraId="18D0D553"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E94A1ED"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Serial0/2/0</w:t>
      </w:r>
    </w:p>
    <w:p w14:paraId="4714D398" w14:textId="77777777" w:rsidR="0007377A" w:rsidRPr="00BB1D34" w:rsidRDefault="0007377A" w:rsidP="0007377A">
      <w:pPr>
        <w:pStyle w:val="NormalWeb"/>
        <w:spacing w:before="0" w:beforeAutospacing="0" w:after="0" w:afterAutospacing="0"/>
        <w:rPr>
          <w:sz w:val="26"/>
          <w:szCs w:val="26"/>
        </w:rPr>
      </w:pPr>
      <w:r w:rsidRPr="00BB1D34">
        <w:rPr>
          <w:sz w:val="26"/>
          <w:szCs w:val="26"/>
        </w:rPr>
        <w:t>ip address 10.10.10.10 255.255.255.252</w:t>
      </w:r>
    </w:p>
    <w:p w14:paraId="0506478A" w14:textId="77777777" w:rsidR="0007377A" w:rsidRPr="00BB1D34" w:rsidRDefault="0007377A" w:rsidP="0007377A">
      <w:pPr>
        <w:pStyle w:val="NormalWeb"/>
        <w:spacing w:before="0" w:beforeAutospacing="0" w:after="0" w:afterAutospacing="0"/>
        <w:rPr>
          <w:sz w:val="26"/>
          <w:szCs w:val="26"/>
        </w:rPr>
      </w:pPr>
      <w:r w:rsidRPr="00BB1D34">
        <w:rPr>
          <w:sz w:val="26"/>
          <w:szCs w:val="26"/>
        </w:rPr>
        <w:t>clock rate 64000</w:t>
      </w:r>
    </w:p>
    <w:p w14:paraId="5CF31A06"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753A4E6A"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Serial0/2/1</w:t>
      </w:r>
    </w:p>
    <w:p w14:paraId="58DF2A79" w14:textId="77777777" w:rsidR="0007377A" w:rsidRPr="00BB1D34" w:rsidRDefault="0007377A" w:rsidP="0007377A">
      <w:pPr>
        <w:pStyle w:val="NormalWeb"/>
        <w:spacing w:before="0" w:beforeAutospacing="0" w:after="0" w:afterAutospacing="0"/>
        <w:rPr>
          <w:sz w:val="26"/>
          <w:szCs w:val="26"/>
        </w:rPr>
      </w:pPr>
      <w:r w:rsidRPr="00BB1D34">
        <w:rPr>
          <w:sz w:val="26"/>
          <w:szCs w:val="26"/>
        </w:rPr>
        <w:t>ip address 10.10.10.1 255.255.255.252</w:t>
      </w:r>
    </w:p>
    <w:p w14:paraId="046D4871"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F80BA6A" w14:textId="77777777" w:rsidR="0007377A" w:rsidRPr="00BB1D34" w:rsidRDefault="0007377A" w:rsidP="0007377A">
      <w:pPr>
        <w:pStyle w:val="NormalWeb"/>
        <w:spacing w:before="0" w:beforeAutospacing="0" w:after="0" w:afterAutospacing="0"/>
        <w:rPr>
          <w:sz w:val="26"/>
          <w:szCs w:val="26"/>
        </w:rPr>
      </w:pPr>
      <w:r w:rsidRPr="00BB1D34">
        <w:rPr>
          <w:sz w:val="26"/>
          <w:szCs w:val="26"/>
        </w:rPr>
        <w:t>interface Vlan1</w:t>
      </w:r>
    </w:p>
    <w:p w14:paraId="387C6A85" w14:textId="77777777" w:rsidR="0007377A" w:rsidRPr="00BB1D34" w:rsidRDefault="0007377A" w:rsidP="0007377A">
      <w:pPr>
        <w:pStyle w:val="NormalWeb"/>
        <w:spacing w:before="0" w:beforeAutospacing="0" w:after="0" w:afterAutospacing="0"/>
        <w:rPr>
          <w:sz w:val="26"/>
          <w:szCs w:val="26"/>
        </w:rPr>
      </w:pPr>
      <w:r w:rsidRPr="00BB1D34">
        <w:rPr>
          <w:sz w:val="26"/>
          <w:szCs w:val="26"/>
        </w:rPr>
        <w:lastRenderedPageBreak/>
        <w:t>no ip address</w:t>
      </w:r>
    </w:p>
    <w:p w14:paraId="180F4D74" w14:textId="77777777" w:rsidR="0007377A" w:rsidRPr="00BB1D34" w:rsidRDefault="0007377A" w:rsidP="0007377A">
      <w:pPr>
        <w:pStyle w:val="NormalWeb"/>
        <w:spacing w:before="0" w:beforeAutospacing="0" w:after="0" w:afterAutospacing="0"/>
        <w:rPr>
          <w:sz w:val="26"/>
          <w:szCs w:val="26"/>
        </w:rPr>
      </w:pPr>
      <w:r w:rsidRPr="00BB1D34">
        <w:rPr>
          <w:sz w:val="26"/>
          <w:szCs w:val="26"/>
        </w:rPr>
        <w:t>shutdown</w:t>
      </w:r>
    </w:p>
    <w:p w14:paraId="1E1B2C8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3878179" w14:textId="77777777" w:rsidR="0007377A" w:rsidRPr="00BB1D34" w:rsidRDefault="0007377A" w:rsidP="0007377A">
      <w:pPr>
        <w:pStyle w:val="NormalWeb"/>
        <w:spacing w:before="0" w:beforeAutospacing="0" w:after="0" w:afterAutospacing="0"/>
        <w:rPr>
          <w:sz w:val="26"/>
          <w:szCs w:val="26"/>
        </w:rPr>
      </w:pPr>
      <w:r w:rsidRPr="00BB1D34">
        <w:rPr>
          <w:sz w:val="26"/>
          <w:szCs w:val="26"/>
        </w:rPr>
        <w:t>router ospf 10</w:t>
      </w:r>
    </w:p>
    <w:p w14:paraId="507EB74D" w14:textId="77777777" w:rsidR="0007377A" w:rsidRPr="00BB1D34" w:rsidRDefault="0007377A" w:rsidP="0007377A">
      <w:pPr>
        <w:pStyle w:val="NormalWeb"/>
        <w:spacing w:before="0" w:beforeAutospacing="0" w:after="0" w:afterAutospacing="0"/>
        <w:rPr>
          <w:sz w:val="26"/>
          <w:szCs w:val="26"/>
        </w:rPr>
      </w:pPr>
      <w:r w:rsidRPr="00BB1D34">
        <w:rPr>
          <w:sz w:val="26"/>
          <w:szCs w:val="26"/>
        </w:rPr>
        <w:t>log-adjacency-changes</w:t>
      </w:r>
    </w:p>
    <w:p w14:paraId="284AF597"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10.10.10.0 0.0.0.3 area 0</w:t>
      </w:r>
    </w:p>
    <w:p w14:paraId="5EBC7BEB"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10.10.10.8 0.0.0.3 area 0</w:t>
      </w:r>
    </w:p>
    <w:p w14:paraId="7FEACCF2"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192.168.6.0 0.0.0.255 area 0</w:t>
      </w:r>
    </w:p>
    <w:p w14:paraId="6DC5534D"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192.168.5.0 0.0.0.255 area 0</w:t>
      </w:r>
    </w:p>
    <w:p w14:paraId="4619A6AF"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192.168.4.0 0.0.0.255 area 0</w:t>
      </w:r>
    </w:p>
    <w:p w14:paraId="611C6F33"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AE2D963" w14:textId="77777777" w:rsidR="0007377A" w:rsidRPr="00BB1D34" w:rsidRDefault="0007377A" w:rsidP="0007377A">
      <w:pPr>
        <w:pStyle w:val="NormalWeb"/>
        <w:spacing w:before="0" w:beforeAutospacing="0" w:after="0" w:afterAutospacing="0"/>
        <w:rPr>
          <w:sz w:val="26"/>
          <w:szCs w:val="26"/>
        </w:rPr>
      </w:pPr>
      <w:r w:rsidRPr="00BB1D34">
        <w:rPr>
          <w:sz w:val="26"/>
          <w:szCs w:val="26"/>
        </w:rPr>
        <w:t>router rip</w:t>
      </w:r>
    </w:p>
    <w:p w14:paraId="0BBA66FC"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10.0.0.0</w:t>
      </w:r>
    </w:p>
    <w:p w14:paraId="090D97FC"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192.168.4.0</w:t>
      </w:r>
    </w:p>
    <w:p w14:paraId="698C4821"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192.168.5.0</w:t>
      </w:r>
    </w:p>
    <w:p w14:paraId="45B812EC" w14:textId="77777777" w:rsidR="0007377A" w:rsidRPr="00BB1D34" w:rsidRDefault="0007377A" w:rsidP="0007377A">
      <w:pPr>
        <w:pStyle w:val="NormalWeb"/>
        <w:spacing w:before="0" w:beforeAutospacing="0" w:after="0" w:afterAutospacing="0"/>
        <w:rPr>
          <w:sz w:val="26"/>
          <w:szCs w:val="26"/>
        </w:rPr>
      </w:pPr>
      <w:r w:rsidRPr="00BB1D34">
        <w:rPr>
          <w:sz w:val="26"/>
          <w:szCs w:val="26"/>
        </w:rPr>
        <w:t>network 192.168.6.0</w:t>
      </w:r>
    </w:p>
    <w:p w14:paraId="41BAC80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5982AF4" w14:textId="77777777" w:rsidR="0007377A" w:rsidRPr="00BB1D34" w:rsidRDefault="0007377A" w:rsidP="0007377A">
      <w:pPr>
        <w:pStyle w:val="NormalWeb"/>
        <w:spacing w:before="0" w:beforeAutospacing="0" w:after="0" w:afterAutospacing="0"/>
        <w:rPr>
          <w:sz w:val="26"/>
          <w:szCs w:val="26"/>
        </w:rPr>
      </w:pPr>
      <w:r w:rsidRPr="00BB1D34">
        <w:rPr>
          <w:sz w:val="26"/>
          <w:szCs w:val="26"/>
        </w:rPr>
        <w:t>ip classless</w:t>
      </w:r>
    </w:p>
    <w:p w14:paraId="29B4A2E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1D9CCEA" w14:textId="77777777" w:rsidR="0007377A" w:rsidRPr="00BB1D34" w:rsidRDefault="0007377A" w:rsidP="0007377A">
      <w:pPr>
        <w:pStyle w:val="NormalWeb"/>
        <w:spacing w:before="0" w:beforeAutospacing="0" w:after="0" w:afterAutospacing="0"/>
        <w:rPr>
          <w:sz w:val="26"/>
          <w:szCs w:val="26"/>
        </w:rPr>
      </w:pPr>
      <w:r w:rsidRPr="00BB1D34">
        <w:rPr>
          <w:sz w:val="26"/>
          <w:szCs w:val="26"/>
        </w:rPr>
        <w:t>ip flow-export version 9</w:t>
      </w:r>
    </w:p>
    <w:p w14:paraId="6B96D671"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14AD980D"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2AEECE2"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BC282D9" w14:textId="77777777" w:rsidR="0007377A" w:rsidRPr="00BB1D34" w:rsidRDefault="0007377A" w:rsidP="0007377A">
      <w:pPr>
        <w:pStyle w:val="NormalWeb"/>
        <w:spacing w:before="0" w:beforeAutospacing="0" w:after="0" w:afterAutospacing="0"/>
        <w:rPr>
          <w:sz w:val="26"/>
          <w:szCs w:val="26"/>
        </w:rPr>
      </w:pPr>
      <w:r w:rsidRPr="00BB1D34">
        <w:rPr>
          <w:sz w:val="26"/>
          <w:szCs w:val="26"/>
        </w:rPr>
        <w:t>no cdp run</w:t>
      </w:r>
    </w:p>
    <w:p w14:paraId="2022BC7D"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FA5D269"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4785FF87"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7AA8C1C5"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371E99B4"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2BFB610A"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5C67D85" w14:textId="77777777" w:rsidR="0007377A" w:rsidRPr="00BB1D34" w:rsidRDefault="0007377A" w:rsidP="0007377A">
      <w:pPr>
        <w:pStyle w:val="NormalWeb"/>
        <w:spacing w:before="0" w:beforeAutospacing="0" w:after="0" w:afterAutospacing="0"/>
        <w:rPr>
          <w:sz w:val="26"/>
          <w:szCs w:val="26"/>
        </w:rPr>
      </w:pPr>
      <w:r w:rsidRPr="00BB1D34">
        <w:rPr>
          <w:sz w:val="26"/>
          <w:szCs w:val="26"/>
        </w:rPr>
        <w:t>line con 0</w:t>
      </w:r>
    </w:p>
    <w:p w14:paraId="0ACA3CB3"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0B87494A" w14:textId="77777777" w:rsidR="0007377A" w:rsidRPr="00BB1D34" w:rsidRDefault="0007377A" w:rsidP="0007377A">
      <w:pPr>
        <w:pStyle w:val="NormalWeb"/>
        <w:spacing w:before="0" w:beforeAutospacing="0" w:after="0" w:afterAutospacing="0"/>
        <w:rPr>
          <w:sz w:val="26"/>
          <w:szCs w:val="26"/>
        </w:rPr>
      </w:pPr>
      <w:r w:rsidRPr="00BB1D34">
        <w:rPr>
          <w:sz w:val="26"/>
          <w:szCs w:val="26"/>
        </w:rPr>
        <w:t>line aux 0</w:t>
      </w:r>
    </w:p>
    <w:p w14:paraId="60136071"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6267B09B" w14:textId="77777777" w:rsidR="0007377A" w:rsidRPr="00BB1D34" w:rsidRDefault="0007377A" w:rsidP="0007377A">
      <w:pPr>
        <w:pStyle w:val="NormalWeb"/>
        <w:spacing w:before="0" w:beforeAutospacing="0" w:after="0" w:afterAutospacing="0"/>
        <w:rPr>
          <w:sz w:val="26"/>
          <w:szCs w:val="26"/>
        </w:rPr>
      </w:pPr>
      <w:r w:rsidRPr="00BB1D34">
        <w:rPr>
          <w:sz w:val="26"/>
          <w:szCs w:val="26"/>
        </w:rPr>
        <w:t>line vty 0 4</w:t>
      </w:r>
    </w:p>
    <w:p w14:paraId="3EEF172E" w14:textId="77777777" w:rsidR="0007377A" w:rsidRPr="00BB1D34" w:rsidRDefault="0007377A" w:rsidP="0007377A">
      <w:pPr>
        <w:pStyle w:val="NormalWeb"/>
        <w:spacing w:before="0" w:beforeAutospacing="0" w:after="0" w:afterAutospacing="0"/>
        <w:rPr>
          <w:sz w:val="26"/>
          <w:szCs w:val="26"/>
        </w:rPr>
      </w:pPr>
      <w:r w:rsidRPr="00BB1D34">
        <w:rPr>
          <w:sz w:val="26"/>
          <w:szCs w:val="26"/>
        </w:rPr>
        <w:t>login local</w:t>
      </w:r>
    </w:p>
    <w:p w14:paraId="755916A0" w14:textId="77777777" w:rsidR="0007377A" w:rsidRPr="00BB1D34" w:rsidRDefault="0007377A" w:rsidP="0007377A">
      <w:pPr>
        <w:pStyle w:val="NormalWeb"/>
        <w:spacing w:before="0" w:beforeAutospacing="0" w:after="0" w:afterAutospacing="0"/>
        <w:rPr>
          <w:sz w:val="26"/>
          <w:szCs w:val="26"/>
        </w:rPr>
      </w:pPr>
      <w:r w:rsidRPr="00BB1D34">
        <w:rPr>
          <w:sz w:val="26"/>
          <w:szCs w:val="26"/>
        </w:rPr>
        <w:t>transport input ssh</w:t>
      </w:r>
    </w:p>
    <w:p w14:paraId="75C5ECEF" w14:textId="77777777" w:rsidR="0007377A" w:rsidRPr="00BB1D34" w:rsidRDefault="0007377A" w:rsidP="0007377A">
      <w:pPr>
        <w:pStyle w:val="NormalWeb"/>
        <w:spacing w:before="0" w:beforeAutospacing="0" w:after="0" w:afterAutospacing="0"/>
        <w:rPr>
          <w:sz w:val="26"/>
          <w:szCs w:val="26"/>
        </w:rPr>
      </w:pPr>
      <w:r w:rsidRPr="00BB1D34">
        <w:rPr>
          <w:sz w:val="26"/>
          <w:szCs w:val="26"/>
        </w:rPr>
        <w:t>line vty 5 15</w:t>
      </w:r>
    </w:p>
    <w:p w14:paraId="451F93EC" w14:textId="77777777" w:rsidR="0007377A" w:rsidRPr="00BB1D34" w:rsidRDefault="0007377A" w:rsidP="0007377A">
      <w:pPr>
        <w:pStyle w:val="NormalWeb"/>
        <w:spacing w:before="0" w:beforeAutospacing="0" w:after="0" w:afterAutospacing="0"/>
        <w:rPr>
          <w:sz w:val="26"/>
          <w:szCs w:val="26"/>
        </w:rPr>
      </w:pPr>
      <w:r w:rsidRPr="00BB1D34">
        <w:rPr>
          <w:sz w:val="26"/>
          <w:szCs w:val="26"/>
        </w:rPr>
        <w:t>login local</w:t>
      </w:r>
    </w:p>
    <w:p w14:paraId="677A8B64" w14:textId="77777777" w:rsidR="0007377A" w:rsidRPr="00BB1D34" w:rsidRDefault="0007377A" w:rsidP="0007377A">
      <w:pPr>
        <w:pStyle w:val="NormalWeb"/>
        <w:spacing w:before="0" w:beforeAutospacing="0" w:after="0" w:afterAutospacing="0"/>
        <w:rPr>
          <w:sz w:val="26"/>
          <w:szCs w:val="26"/>
        </w:rPr>
      </w:pPr>
      <w:r w:rsidRPr="00BB1D34">
        <w:rPr>
          <w:sz w:val="26"/>
          <w:szCs w:val="26"/>
        </w:rPr>
        <w:t>transport input ssh</w:t>
      </w:r>
    </w:p>
    <w:p w14:paraId="6342602E" w14:textId="77777777" w:rsidR="0007377A" w:rsidRPr="00BB1D34" w:rsidRDefault="0007377A" w:rsidP="0007377A">
      <w:pPr>
        <w:pStyle w:val="NormalWeb"/>
        <w:spacing w:before="0" w:beforeAutospacing="0" w:after="0" w:afterAutospacing="0"/>
        <w:rPr>
          <w:sz w:val="26"/>
          <w:szCs w:val="26"/>
        </w:rPr>
      </w:pPr>
      <w:r w:rsidRPr="00BB1D34">
        <w:rPr>
          <w:sz w:val="26"/>
          <w:szCs w:val="26"/>
        </w:rPr>
        <w:lastRenderedPageBreak/>
        <w:t>!</w:t>
      </w:r>
    </w:p>
    <w:p w14:paraId="0470B149"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724DF88F" w14:textId="77777777" w:rsidR="0007377A" w:rsidRPr="00BB1D34" w:rsidRDefault="0007377A" w:rsidP="0007377A">
      <w:pPr>
        <w:pStyle w:val="NormalWeb"/>
        <w:spacing w:before="0" w:beforeAutospacing="0" w:after="0" w:afterAutospacing="0"/>
        <w:rPr>
          <w:sz w:val="26"/>
          <w:szCs w:val="26"/>
        </w:rPr>
      </w:pPr>
      <w:r w:rsidRPr="00BB1D34">
        <w:rPr>
          <w:sz w:val="26"/>
          <w:szCs w:val="26"/>
        </w:rPr>
        <w:t>!</w:t>
      </w:r>
    </w:p>
    <w:p w14:paraId="55C51270" w14:textId="34458B3F" w:rsidR="006470CF" w:rsidRPr="00BB1D34" w:rsidRDefault="0007377A" w:rsidP="0007377A">
      <w:pPr>
        <w:spacing w:after="200" w:line="276" w:lineRule="auto"/>
        <w:rPr>
          <w:sz w:val="26"/>
          <w:szCs w:val="26"/>
        </w:rPr>
      </w:pPr>
      <w:r w:rsidRPr="00BB1D34">
        <w:rPr>
          <w:sz w:val="26"/>
          <w:szCs w:val="26"/>
        </w:rPr>
        <w:t>end</w:t>
      </w:r>
    </w:p>
    <w:p w14:paraId="413808CE" w14:textId="521247DC" w:rsidR="00C46B8C" w:rsidRPr="00BB1D34" w:rsidRDefault="00C46B8C" w:rsidP="00560EB8">
      <w:pPr>
        <w:spacing w:after="200" w:line="276" w:lineRule="auto"/>
        <w:rPr>
          <w:sz w:val="26"/>
          <w:szCs w:val="26"/>
        </w:rPr>
      </w:pPr>
      <w:r w:rsidRPr="00BB1D34">
        <w:rPr>
          <w:sz w:val="26"/>
          <w:szCs w:val="26"/>
        </w:rPr>
        <w:t>Cấu hình Switch tầng 2</w:t>
      </w:r>
      <w:r w:rsidR="005E757F" w:rsidRPr="00BB1D34">
        <w:rPr>
          <w:sz w:val="26"/>
          <w:szCs w:val="26"/>
        </w:rPr>
        <w:t>:</w:t>
      </w:r>
    </w:p>
    <w:p w14:paraId="2B1D900D" w14:textId="77777777" w:rsidR="00DB0AFF" w:rsidRPr="00BB1D34" w:rsidRDefault="00DB0AFF" w:rsidP="00DB0AFF">
      <w:pPr>
        <w:pStyle w:val="NormalWeb"/>
        <w:spacing w:before="0" w:beforeAutospacing="0" w:after="0" w:afterAutospacing="0"/>
        <w:rPr>
          <w:sz w:val="26"/>
          <w:szCs w:val="26"/>
        </w:rPr>
      </w:pPr>
      <w:r w:rsidRPr="00BB1D34">
        <w:rPr>
          <w:sz w:val="26"/>
          <w:szCs w:val="26"/>
        </w:rPr>
        <w:t>CoreSwitch2#show run</w:t>
      </w:r>
    </w:p>
    <w:p w14:paraId="282C0749" w14:textId="77777777" w:rsidR="00DB0AFF" w:rsidRPr="00BB1D34" w:rsidRDefault="00DB0AFF" w:rsidP="00DB0AFF">
      <w:pPr>
        <w:pStyle w:val="NormalWeb"/>
        <w:spacing w:before="0" w:beforeAutospacing="0" w:after="0" w:afterAutospacing="0"/>
        <w:rPr>
          <w:sz w:val="26"/>
          <w:szCs w:val="26"/>
        </w:rPr>
      </w:pPr>
      <w:r w:rsidRPr="00BB1D34">
        <w:rPr>
          <w:sz w:val="26"/>
          <w:szCs w:val="26"/>
        </w:rPr>
        <w:t>Building configuration...</w:t>
      </w:r>
    </w:p>
    <w:p w14:paraId="3C2036B7" w14:textId="77777777" w:rsidR="00DB0AFF" w:rsidRPr="00BB1D34" w:rsidRDefault="00DB0AFF" w:rsidP="00DB0AFF">
      <w:pPr>
        <w:pStyle w:val="NormalWeb"/>
        <w:spacing w:before="0" w:beforeAutospacing="0" w:after="0" w:afterAutospacing="0"/>
        <w:rPr>
          <w:sz w:val="26"/>
          <w:szCs w:val="26"/>
        </w:rPr>
      </w:pPr>
    </w:p>
    <w:p w14:paraId="3ADFD0FD" w14:textId="77777777" w:rsidR="00DB0AFF" w:rsidRPr="00BB1D34" w:rsidRDefault="00DB0AFF" w:rsidP="00DB0AFF">
      <w:pPr>
        <w:pStyle w:val="NormalWeb"/>
        <w:spacing w:before="0" w:beforeAutospacing="0" w:after="0" w:afterAutospacing="0"/>
        <w:rPr>
          <w:sz w:val="26"/>
          <w:szCs w:val="26"/>
        </w:rPr>
      </w:pPr>
      <w:r w:rsidRPr="00BB1D34">
        <w:rPr>
          <w:sz w:val="26"/>
          <w:szCs w:val="26"/>
        </w:rPr>
        <w:t>Current configuration : 1465 bytes</w:t>
      </w:r>
    </w:p>
    <w:p w14:paraId="376150D4"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2B66A378" w14:textId="77777777" w:rsidR="00DB0AFF" w:rsidRPr="00BB1D34" w:rsidRDefault="00DB0AFF" w:rsidP="00DB0AFF">
      <w:pPr>
        <w:pStyle w:val="NormalWeb"/>
        <w:spacing w:before="0" w:beforeAutospacing="0" w:after="0" w:afterAutospacing="0"/>
        <w:rPr>
          <w:sz w:val="26"/>
          <w:szCs w:val="26"/>
        </w:rPr>
      </w:pPr>
      <w:r w:rsidRPr="00BB1D34">
        <w:rPr>
          <w:sz w:val="26"/>
          <w:szCs w:val="26"/>
        </w:rPr>
        <w:t>version 15.0</w:t>
      </w:r>
    </w:p>
    <w:p w14:paraId="1B99ECE4" w14:textId="77777777" w:rsidR="00DB0AFF" w:rsidRPr="00BB1D34" w:rsidRDefault="00DB0AFF" w:rsidP="00DB0AFF">
      <w:pPr>
        <w:pStyle w:val="NormalWeb"/>
        <w:spacing w:before="0" w:beforeAutospacing="0" w:after="0" w:afterAutospacing="0"/>
        <w:rPr>
          <w:sz w:val="26"/>
          <w:szCs w:val="26"/>
        </w:rPr>
      </w:pPr>
      <w:r w:rsidRPr="00BB1D34">
        <w:rPr>
          <w:sz w:val="26"/>
          <w:szCs w:val="26"/>
        </w:rPr>
        <w:t>no service timestamps log datetime msec</w:t>
      </w:r>
    </w:p>
    <w:p w14:paraId="7B21A670" w14:textId="77777777" w:rsidR="00DB0AFF" w:rsidRPr="00BB1D34" w:rsidRDefault="00DB0AFF" w:rsidP="00DB0AFF">
      <w:pPr>
        <w:pStyle w:val="NormalWeb"/>
        <w:spacing w:before="0" w:beforeAutospacing="0" w:after="0" w:afterAutospacing="0"/>
        <w:rPr>
          <w:sz w:val="26"/>
          <w:szCs w:val="26"/>
        </w:rPr>
      </w:pPr>
      <w:r w:rsidRPr="00BB1D34">
        <w:rPr>
          <w:sz w:val="26"/>
          <w:szCs w:val="26"/>
        </w:rPr>
        <w:t>no service timestamps debug datetime msec</w:t>
      </w:r>
    </w:p>
    <w:p w14:paraId="54FB1F0E" w14:textId="77777777" w:rsidR="00DB0AFF" w:rsidRPr="00BB1D34" w:rsidRDefault="00DB0AFF" w:rsidP="00DB0AFF">
      <w:pPr>
        <w:pStyle w:val="NormalWeb"/>
        <w:spacing w:before="0" w:beforeAutospacing="0" w:after="0" w:afterAutospacing="0"/>
        <w:rPr>
          <w:sz w:val="26"/>
          <w:szCs w:val="26"/>
        </w:rPr>
      </w:pPr>
      <w:r w:rsidRPr="00BB1D34">
        <w:rPr>
          <w:sz w:val="26"/>
          <w:szCs w:val="26"/>
        </w:rPr>
        <w:t>no service password-encryption</w:t>
      </w:r>
    </w:p>
    <w:p w14:paraId="40E34C67"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AF6EFF8" w14:textId="77777777" w:rsidR="00DB0AFF" w:rsidRPr="00BB1D34" w:rsidRDefault="00DB0AFF" w:rsidP="00DB0AFF">
      <w:pPr>
        <w:pStyle w:val="NormalWeb"/>
        <w:spacing w:before="0" w:beforeAutospacing="0" w:after="0" w:afterAutospacing="0"/>
        <w:rPr>
          <w:sz w:val="26"/>
          <w:szCs w:val="26"/>
        </w:rPr>
      </w:pPr>
      <w:r w:rsidRPr="00BB1D34">
        <w:rPr>
          <w:sz w:val="26"/>
          <w:szCs w:val="26"/>
        </w:rPr>
        <w:t>hostname CoreSwitch2</w:t>
      </w:r>
    </w:p>
    <w:p w14:paraId="1E60F428"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08836E23"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524F2C2"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581BF3C"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D925AEE"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2B73926"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A1834BB" w14:textId="77777777" w:rsidR="00DB0AFF" w:rsidRPr="00BB1D34" w:rsidRDefault="00DB0AFF" w:rsidP="00DB0AFF">
      <w:pPr>
        <w:pStyle w:val="NormalWeb"/>
        <w:spacing w:before="0" w:beforeAutospacing="0" w:after="0" w:afterAutospacing="0"/>
        <w:rPr>
          <w:sz w:val="26"/>
          <w:szCs w:val="26"/>
        </w:rPr>
      </w:pPr>
      <w:r w:rsidRPr="00BB1D34">
        <w:rPr>
          <w:sz w:val="26"/>
          <w:szCs w:val="26"/>
        </w:rPr>
        <w:t>spanning-tree mode pvst</w:t>
      </w:r>
    </w:p>
    <w:p w14:paraId="4DABC02D" w14:textId="77777777" w:rsidR="00DB0AFF" w:rsidRPr="00BB1D34" w:rsidRDefault="00DB0AFF" w:rsidP="00DB0AFF">
      <w:pPr>
        <w:pStyle w:val="NormalWeb"/>
        <w:spacing w:before="0" w:beforeAutospacing="0" w:after="0" w:afterAutospacing="0"/>
        <w:rPr>
          <w:sz w:val="26"/>
          <w:szCs w:val="26"/>
        </w:rPr>
      </w:pPr>
      <w:r w:rsidRPr="00BB1D34">
        <w:rPr>
          <w:sz w:val="26"/>
          <w:szCs w:val="26"/>
        </w:rPr>
        <w:t>spanning-tree extend system-id</w:t>
      </w:r>
    </w:p>
    <w:p w14:paraId="50F85ACF"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2C09695"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w:t>
      </w:r>
    </w:p>
    <w:p w14:paraId="115DB4BD"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trunk</w:t>
      </w:r>
    </w:p>
    <w:p w14:paraId="52EB6BA2"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2C8D0FCD"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w:t>
      </w:r>
    </w:p>
    <w:p w14:paraId="3AA3FF2B"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40</w:t>
      </w:r>
    </w:p>
    <w:p w14:paraId="4080EA57"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2CAADDA7"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2062589"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FastEthernet0/3</w:t>
      </w:r>
    </w:p>
    <w:p w14:paraId="30DAD8C1"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40</w:t>
      </w:r>
    </w:p>
    <w:p w14:paraId="56BA31BD"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40130065"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402E946"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FastEthernet0/4</w:t>
      </w:r>
    </w:p>
    <w:p w14:paraId="6EBC0050"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50</w:t>
      </w:r>
    </w:p>
    <w:p w14:paraId="3D64EDC1"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6401E625" w14:textId="77777777" w:rsidR="00DB0AFF" w:rsidRPr="00BB1D34" w:rsidRDefault="00DB0AFF" w:rsidP="00DB0AFF">
      <w:pPr>
        <w:pStyle w:val="NormalWeb"/>
        <w:spacing w:before="0" w:beforeAutospacing="0" w:after="0" w:afterAutospacing="0"/>
        <w:rPr>
          <w:sz w:val="26"/>
          <w:szCs w:val="26"/>
        </w:rPr>
      </w:pPr>
      <w:r w:rsidRPr="00BB1D34">
        <w:rPr>
          <w:sz w:val="26"/>
          <w:szCs w:val="26"/>
        </w:rPr>
        <w:lastRenderedPageBreak/>
        <w:t>!</w:t>
      </w:r>
    </w:p>
    <w:p w14:paraId="37E6FBE6"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FastEthernet0/5</w:t>
      </w:r>
    </w:p>
    <w:p w14:paraId="335A73F5"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50</w:t>
      </w:r>
    </w:p>
    <w:p w14:paraId="301F49D5"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3B604353"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7703A3E9"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FastEthernet0/6</w:t>
      </w:r>
    </w:p>
    <w:p w14:paraId="61B41CE6"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60</w:t>
      </w:r>
    </w:p>
    <w:p w14:paraId="55C59C1D"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1902E858"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1F982959"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FastEthernet0/7</w:t>
      </w:r>
    </w:p>
    <w:p w14:paraId="2B7709B5"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60</w:t>
      </w:r>
    </w:p>
    <w:p w14:paraId="10BC3E72"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20B45F27"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2B31670"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FastEthernet0/8</w:t>
      </w:r>
    </w:p>
    <w:p w14:paraId="6B709429"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access vlan 40</w:t>
      </w:r>
    </w:p>
    <w:p w14:paraId="58F0E20D" w14:textId="77777777" w:rsidR="00DB0AFF" w:rsidRPr="00BB1D34" w:rsidRDefault="00DB0AFF" w:rsidP="00DB0AFF">
      <w:pPr>
        <w:pStyle w:val="NormalWeb"/>
        <w:spacing w:before="0" w:beforeAutospacing="0" w:after="0" w:afterAutospacing="0"/>
        <w:rPr>
          <w:sz w:val="26"/>
          <w:szCs w:val="26"/>
        </w:rPr>
      </w:pPr>
      <w:r w:rsidRPr="00BB1D34">
        <w:rPr>
          <w:sz w:val="26"/>
          <w:szCs w:val="26"/>
        </w:rPr>
        <w:t>switchport mode access</w:t>
      </w:r>
    </w:p>
    <w:p w14:paraId="2C1D01FD"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FE204A6"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FastEthernet0/9</w:t>
      </w:r>
    </w:p>
    <w:p w14:paraId="4CD947EB"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6A8E6B3"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FastEthernet0/10</w:t>
      </w:r>
    </w:p>
    <w:p w14:paraId="58A7432F"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23C939F8"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FastEthernet0/11</w:t>
      </w:r>
    </w:p>
    <w:p w14:paraId="79C1950A"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127F9872"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FastEthernet0/12</w:t>
      </w:r>
    </w:p>
    <w:p w14:paraId="440811F9"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04A65F05"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FastEthernet0/13</w:t>
      </w:r>
    </w:p>
    <w:p w14:paraId="7D97E2F5"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6EACE49"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FastEthernet0/14</w:t>
      </w:r>
    </w:p>
    <w:p w14:paraId="38F894F8"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377CEC1"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FastEthernet0/15</w:t>
      </w:r>
    </w:p>
    <w:p w14:paraId="164381BB"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6D49E94"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FastEthernet0/16</w:t>
      </w:r>
    </w:p>
    <w:p w14:paraId="15D45DB9"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0F1C4067"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FastEthernet0/17</w:t>
      </w:r>
    </w:p>
    <w:p w14:paraId="49DF59C1"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18830CA5"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FastEthernet0/18</w:t>
      </w:r>
    </w:p>
    <w:p w14:paraId="7688CD03"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792DD955"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FastEthernet0/19</w:t>
      </w:r>
    </w:p>
    <w:p w14:paraId="6EF78BC9"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29BA8C3E"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FastEthernet0/20</w:t>
      </w:r>
    </w:p>
    <w:p w14:paraId="74A2E17D" w14:textId="77777777" w:rsidR="00DB0AFF" w:rsidRPr="00BB1D34" w:rsidRDefault="00DB0AFF" w:rsidP="00DB0AFF">
      <w:pPr>
        <w:pStyle w:val="NormalWeb"/>
        <w:spacing w:before="0" w:beforeAutospacing="0" w:after="0" w:afterAutospacing="0"/>
        <w:rPr>
          <w:sz w:val="26"/>
          <w:szCs w:val="26"/>
        </w:rPr>
      </w:pPr>
      <w:r w:rsidRPr="00BB1D34">
        <w:rPr>
          <w:sz w:val="26"/>
          <w:szCs w:val="26"/>
        </w:rPr>
        <w:lastRenderedPageBreak/>
        <w:t>!</w:t>
      </w:r>
    </w:p>
    <w:p w14:paraId="27B176BE"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FastEthernet0/21</w:t>
      </w:r>
    </w:p>
    <w:p w14:paraId="5E251417"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F80919E"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FastEthernet0/22</w:t>
      </w:r>
    </w:p>
    <w:p w14:paraId="125F3D62"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AC28A0D"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FastEthernet0/23</w:t>
      </w:r>
    </w:p>
    <w:p w14:paraId="4437106E"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0F7E2188"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FastEthernet0/24</w:t>
      </w:r>
    </w:p>
    <w:p w14:paraId="74D92283"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90E0010"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GigabitEthernet0/1</w:t>
      </w:r>
    </w:p>
    <w:p w14:paraId="3925450C"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5D6B207"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GigabitEthernet0/2</w:t>
      </w:r>
    </w:p>
    <w:p w14:paraId="78789A1F"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45BD8076" w14:textId="77777777" w:rsidR="00DB0AFF" w:rsidRPr="00BB1D34" w:rsidRDefault="00DB0AFF" w:rsidP="00DB0AFF">
      <w:pPr>
        <w:pStyle w:val="NormalWeb"/>
        <w:spacing w:before="0" w:beforeAutospacing="0" w:after="0" w:afterAutospacing="0"/>
        <w:rPr>
          <w:sz w:val="26"/>
          <w:szCs w:val="26"/>
        </w:rPr>
      </w:pPr>
      <w:r w:rsidRPr="00BB1D34">
        <w:rPr>
          <w:sz w:val="26"/>
          <w:szCs w:val="26"/>
        </w:rPr>
        <w:t>interface Vlan1</w:t>
      </w:r>
    </w:p>
    <w:p w14:paraId="11F6099C" w14:textId="77777777" w:rsidR="00DB0AFF" w:rsidRPr="00BB1D34" w:rsidRDefault="00DB0AFF" w:rsidP="00DB0AFF">
      <w:pPr>
        <w:pStyle w:val="NormalWeb"/>
        <w:spacing w:before="0" w:beforeAutospacing="0" w:after="0" w:afterAutospacing="0"/>
        <w:rPr>
          <w:sz w:val="26"/>
          <w:szCs w:val="26"/>
        </w:rPr>
      </w:pPr>
      <w:r w:rsidRPr="00BB1D34">
        <w:rPr>
          <w:sz w:val="26"/>
          <w:szCs w:val="26"/>
        </w:rPr>
        <w:t>no ip address</w:t>
      </w:r>
    </w:p>
    <w:p w14:paraId="26DB57E0" w14:textId="77777777" w:rsidR="00DB0AFF" w:rsidRPr="00BB1D34" w:rsidRDefault="00DB0AFF" w:rsidP="00DB0AFF">
      <w:pPr>
        <w:pStyle w:val="NormalWeb"/>
        <w:spacing w:before="0" w:beforeAutospacing="0" w:after="0" w:afterAutospacing="0"/>
        <w:rPr>
          <w:sz w:val="26"/>
          <w:szCs w:val="26"/>
        </w:rPr>
      </w:pPr>
      <w:r w:rsidRPr="00BB1D34">
        <w:rPr>
          <w:sz w:val="26"/>
          <w:szCs w:val="26"/>
        </w:rPr>
        <w:t>shutdown</w:t>
      </w:r>
    </w:p>
    <w:p w14:paraId="47C6FAAD"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378B9192"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005C55E6"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71581372"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5AEEF3C6" w14:textId="77777777" w:rsidR="00DB0AFF" w:rsidRPr="00BB1D34" w:rsidRDefault="00DB0AFF" w:rsidP="00DB0AFF">
      <w:pPr>
        <w:pStyle w:val="NormalWeb"/>
        <w:spacing w:before="0" w:beforeAutospacing="0" w:after="0" w:afterAutospacing="0"/>
        <w:rPr>
          <w:sz w:val="26"/>
          <w:szCs w:val="26"/>
        </w:rPr>
      </w:pPr>
      <w:r w:rsidRPr="00BB1D34">
        <w:rPr>
          <w:sz w:val="26"/>
          <w:szCs w:val="26"/>
        </w:rPr>
        <w:t>line con 0</w:t>
      </w:r>
    </w:p>
    <w:p w14:paraId="1C0AE8CB"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99182DE" w14:textId="77777777" w:rsidR="00DB0AFF" w:rsidRPr="00BB1D34" w:rsidRDefault="00DB0AFF" w:rsidP="00DB0AFF">
      <w:pPr>
        <w:pStyle w:val="NormalWeb"/>
        <w:spacing w:before="0" w:beforeAutospacing="0" w:after="0" w:afterAutospacing="0"/>
        <w:rPr>
          <w:sz w:val="26"/>
          <w:szCs w:val="26"/>
        </w:rPr>
      </w:pPr>
      <w:r w:rsidRPr="00BB1D34">
        <w:rPr>
          <w:sz w:val="26"/>
          <w:szCs w:val="26"/>
        </w:rPr>
        <w:t>line vty 0 4</w:t>
      </w:r>
    </w:p>
    <w:p w14:paraId="0E5677A9" w14:textId="77777777" w:rsidR="00DB0AFF" w:rsidRPr="00BB1D34" w:rsidRDefault="00DB0AFF" w:rsidP="00DB0AFF">
      <w:pPr>
        <w:pStyle w:val="NormalWeb"/>
        <w:spacing w:before="0" w:beforeAutospacing="0" w:after="0" w:afterAutospacing="0"/>
        <w:rPr>
          <w:sz w:val="26"/>
          <w:szCs w:val="26"/>
        </w:rPr>
      </w:pPr>
      <w:r w:rsidRPr="00BB1D34">
        <w:rPr>
          <w:sz w:val="26"/>
          <w:szCs w:val="26"/>
        </w:rPr>
        <w:t>login</w:t>
      </w:r>
    </w:p>
    <w:p w14:paraId="26394F49" w14:textId="77777777" w:rsidR="00DB0AFF" w:rsidRPr="00BB1D34" w:rsidRDefault="00DB0AFF" w:rsidP="00DB0AFF">
      <w:pPr>
        <w:pStyle w:val="NormalWeb"/>
        <w:spacing w:before="0" w:beforeAutospacing="0" w:after="0" w:afterAutospacing="0"/>
        <w:rPr>
          <w:sz w:val="26"/>
          <w:szCs w:val="26"/>
        </w:rPr>
      </w:pPr>
      <w:r w:rsidRPr="00BB1D34">
        <w:rPr>
          <w:sz w:val="26"/>
          <w:szCs w:val="26"/>
        </w:rPr>
        <w:t>line vty 5 15</w:t>
      </w:r>
    </w:p>
    <w:p w14:paraId="7FA36288" w14:textId="77777777" w:rsidR="00DB0AFF" w:rsidRPr="00BB1D34" w:rsidRDefault="00DB0AFF" w:rsidP="00DB0AFF">
      <w:pPr>
        <w:pStyle w:val="NormalWeb"/>
        <w:spacing w:before="0" w:beforeAutospacing="0" w:after="0" w:afterAutospacing="0"/>
        <w:rPr>
          <w:sz w:val="26"/>
          <w:szCs w:val="26"/>
        </w:rPr>
      </w:pPr>
      <w:r w:rsidRPr="00BB1D34">
        <w:rPr>
          <w:sz w:val="26"/>
          <w:szCs w:val="26"/>
        </w:rPr>
        <w:t>login</w:t>
      </w:r>
    </w:p>
    <w:p w14:paraId="3A07F265"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5DEAD140"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146A65CF"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50D07CB5" w14:textId="77777777" w:rsidR="00DB0AFF" w:rsidRPr="00BB1D34" w:rsidRDefault="00DB0AFF" w:rsidP="00DB0AFF">
      <w:pPr>
        <w:pStyle w:val="NormalWeb"/>
        <w:spacing w:before="0" w:beforeAutospacing="0" w:after="0" w:afterAutospacing="0"/>
        <w:rPr>
          <w:sz w:val="26"/>
          <w:szCs w:val="26"/>
        </w:rPr>
      </w:pPr>
      <w:r w:rsidRPr="00BB1D34">
        <w:rPr>
          <w:sz w:val="26"/>
          <w:szCs w:val="26"/>
        </w:rPr>
        <w:t>!</w:t>
      </w:r>
    </w:p>
    <w:p w14:paraId="694D02AB" w14:textId="521E4E4A" w:rsidR="00DB0AFF" w:rsidRPr="00BB1D34" w:rsidRDefault="00DB0AFF" w:rsidP="00DB0AFF">
      <w:pPr>
        <w:pStyle w:val="NormalWeb"/>
        <w:spacing w:before="0" w:beforeAutospacing="0" w:after="0" w:afterAutospacing="0"/>
        <w:rPr>
          <w:sz w:val="26"/>
          <w:szCs w:val="26"/>
        </w:rPr>
      </w:pPr>
      <w:r w:rsidRPr="00BB1D34">
        <w:rPr>
          <w:sz w:val="26"/>
          <w:szCs w:val="26"/>
        </w:rPr>
        <w:t>end</w:t>
      </w:r>
    </w:p>
    <w:p w14:paraId="6FAE43F2" w14:textId="77777777" w:rsidR="003D5726" w:rsidRDefault="003D5726" w:rsidP="00DB0AFF">
      <w:pPr>
        <w:pStyle w:val="NormalWeb"/>
        <w:spacing w:before="0" w:beforeAutospacing="0" w:after="0" w:afterAutospacing="0"/>
      </w:pPr>
    </w:p>
    <w:p w14:paraId="6B1B1C2A" w14:textId="066E1989" w:rsidR="006470CF" w:rsidRDefault="006470CF" w:rsidP="00961A4D">
      <w:pPr>
        <w:spacing w:after="200" w:line="276" w:lineRule="auto"/>
        <w:jc w:val="center"/>
        <w:rPr>
          <w:sz w:val="26"/>
          <w:szCs w:val="26"/>
        </w:rPr>
      </w:pPr>
      <w:r>
        <w:rPr>
          <w:noProof/>
        </w:rPr>
        <w:lastRenderedPageBreak/>
        <w:drawing>
          <wp:inline distT="0" distB="0" distL="0" distR="0" wp14:anchorId="2ABE19C4" wp14:editId="36856F26">
            <wp:extent cx="5791835" cy="4981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4981575"/>
                    </a:xfrm>
                    <a:prstGeom prst="rect">
                      <a:avLst/>
                    </a:prstGeom>
                  </pic:spPr>
                </pic:pic>
              </a:graphicData>
            </a:graphic>
          </wp:inline>
        </w:drawing>
      </w:r>
    </w:p>
    <w:p w14:paraId="48D6575D" w14:textId="5D8333F6" w:rsidR="00961A4D" w:rsidRDefault="00423211" w:rsidP="00423211">
      <w:pPr>
        <w:pStyle w:val="Caption"/>
      </w:pPr>
      <w:bookmarkStart w:id="267" w:name="_Toc91716912"/>
      <w:r>
        <w:t>Hình 5.</w:t>
      </w:r>
      <w:r w:rsidR="00A2576E">
        <w:fldChar w:fldCharType="begin"/>
      </w:r>
      <w:r w:rsidR="00A2576E">
        <w:instrText xml:space="preserve"> SEQ Hình_5. \* ARABIC </w:instrText>
      </w:r>
      <w:r w:rsidR="00A2576E">
        <w:fldChar w:fldCharType="separate"/>
      </w:r>
      <w:r w:rsidR="00436D31">
        <w:rPr>
          <w:noProof/>
        </w:rPr>
        <w:t>31</w:t>
      </w:r>
      <w:r w:rsidR="00A2576E">
        <w:rPr>
          <w:noProof/>
        </w:rPr>
        <w:fldChar w:fldCharType="end"/>
      </w:r>
      <w:r>
        <w:t xml:space="preserve"> </w:t>
      </w:r>
      <w:r w:rsidR="00961A4D">
        <w:t>Thiết bị phòng</w:t>
      </w:r>
      <w:r w:rsidR="00961A4D" w:rsidRPr="00961A4D">
        <w:t xml:space="preserve"> Accounting</w:t>
      </w:r>
      <w:bookmarkEnd w:id="267"/>
    </w:p>
    <w:p w14:paraId="27F637B0" w14:textId="77777777" w:rsidR="00C47272" w:rsidRDefault="00C47272" w:rsidP="00222E8C">
      <w:pPr>
        <w:spacing w:after="200" w:line="276" w:lineRule="auto"/>
        <w:jc w:val="center"/>
        <w:rPr>
          <w:sz w:val="26"/>
          <w:szCs w:val="26"/>
        </w:rPr>
      </w:pPr>
    </w:p>
    <w:p w14:paraId="51E82C62" w14:textId="0CF141D8" w:rsidR="006470CF" w:rsidRDefault="001B4130" w:rsidP="00222E8C">
      <w:pPr>
        <w:spacing w:after="200" w:line="276" w:lineRule="auto"/>
        <w:jc w:val="center"/>
        <w:rPr>
          <w:sz w:val="26"/>
          <w:szCs w:val="26"/>
        </w:rPr>
      </w:pPr>
      <w:r>
        <w:rPr>
          <w:noProof/>
        </w:rPr>
        <w:lastRenderedPageBreak/>
        <w:drawing>
          <wp:inline distT="0" distB="0" distL="0" distR="0" wp14:anchorId="779DB41D" wp14:editId="7F824D3A">
            <wp:extent cx="5791835" cy="26803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680335"/>
                    </a:xfrm>
                    <a:prstGeom prst="rect">
                      <a:avLst/>
                    </a:prstGeom>
                  </pic:spPr>
                </pic:pic>
              </a:graphicData>
            </a:graphic>
          </wp:inline>
        </w:drawing>
      </w:r>
    </w:p>
    <w:p w14:paraId="1E77AD73" w14:textId="4DA3EAEE" w:rsidR="00C810F0" w:rsidRDefault="00423211" w:rsidP="00423211">
      <w:pPr>
        <w:pStyle w:val="Caption"/>
      </w:pPr>
      <w:bookmarkStart w:id="268" w:name="_Toc91716913"/>
      <w:r>
        <w:t>Hình 5.</w:t>
      </w:r>
      <w:r w:rsidR="00A2576E">
        <w:fldChar w:fldCharType="begin"/>
      </w:r>
      <w:r w:rsidR="00A2576E">
        <w:instrText xml:space="preserve"> SEQ Hình_5. \* ARABIC </w:instrText>
      </w:r>
      <w:r w:rsidR="00A2576E">
        <w:fldChar w:fldCharType="separate"/>
      </w:r>
      <w:r w:rsidR="00436D31">
        <w:rPr>
          <w:noProof/>
        </w:rPr>
        <w:t>32</w:t>
      </w:r>
      <w:r w:rsidR="00A2576E">
        <w:rPr>
          <w:noProof/>
        </w:rPr>
        <w:fldChar w:fldCharType="end"/>
      </w:r>
      <w:r>
        <w:t xml:space="preserve"> </w:t>
      </w:r>
      <w:r w:rsidR="00C810F0" w:rsidRPr="00961A4D">
        <w:t>Accounting</w:t>
      </w:r>
      <w:r w:rsidR="00C810F0">
        <w:t>-PC</w:t>
      </w:r>
      <w:bookmarkEnd w:id="268"/>
    </w:p>
    <w:p w14:paraId="6E5D460D" w14:textId="7B122165" w:rsidR="001B4130" w:rsidRDefault="001B4130" w:rsidP="00222E8C">
      <w:pPr>
        <w:spacing w:after="200" w:line="276" w:lineRule="auto"/>
        <w:jc w:val="center"/>
        <w:rPr>
          <w:sz w:val="26"/>
          <w:szCs w:val="26"/>
        </w:rPr>
      </w:pPr>
      <w:r>
        <w:rPr>
          <w:noProof/>
        </w:rPr>
        <w:drawing>
          <wp:inline distT="0" distB="0" distL="0" distR="0" wp14:anchorId="658CD32B" wp14:editId="24C918AE">
            <wp:extent cx="5791835"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933700"/>
                    </a:xfrm>
                    <a:prstGeom prst="rect">
                      <a:avLst/>
                    </a:prstGeom>
                  </pic:spPr>
                </pic:pic>
              </a:graphicData>
            </a:graphic>
          </wp:inline>
        </w:drawing>
      </w:r>
    </w:p>
    <w:p w14:paraId="01981243" w14:textId="5DD8204D" w:rsidR="00222E8C" w:rsidRDefault="00423211" w:rsidP="00423211">
      <w:pPr>
        <w:pStyle w:val="Caption"/>
      </w:pPr>
      <w:bookmarkStart w:id="269" w:name="_Toc91716914"/>
      <w:r>
        <w:t>Hình 5.</w:t>
      </w:r>
      <w:r w:rsidR="00A2576E">
        <w:fldChar w:fldCharType="begin"/>
      </w:r>
      <w:r w:rsidR="00A2576E">
        <w:instrText xml:space="preserve"> SEQ Hình_5. \* ARABIC </w:instrText>
      </w:r>
      <w:r w:rsidR="00A2576E">
        <w:fldChar w:fldCharType="separate"/>
      </w:r>
      <w:r w:rsidR="00436D31">
        <w:rPr>
          <w:noProof/>
        </w:rPr>
        <w:t>33</w:t>
      </w:r>
      <w:r w:rsidR="00A2576E">
        <w:rPr>
          <w:noProof/>
        </w:rPr>
        <w:fldChar w:fldCharType="end"/>
      </w:r>
      <w:r>
        <w:t xml:space="preserve"> </w:t>
      </w:r>
      <w:r w:rsidR="00222E8C" w:rsidRPr="00961A4D">
        <w:t>Accounting</w:t>
      </w:r>
      <w:r w:rsidR="00222E8C">
        <w:t>-Printer</w:t>
      </w:r>
      <w:bookmarkEnd w:id="269"/>
    </w:p>
    <w:p w14:paraId="7BC9A5C2" w14:textId="665FC5D4" w:rsidR="001B4130" w:rsidRDefault="001B4130" w:rsidP="00222E8C">
      <w:pPr>
        <w:spacing w:after="200" w:line="276" w:lineRule="auto"/>
        <w:jc w:val="center"/>
        <w:rPr>
          <w:sz w:val="26"/>
          <w:szCs w:val="26"/>
        </w:rPr>
      </w:pPr>
      <w:r>
        <w:rPr>
          <w:noProof/>
        </w:rPr>
        <w:lastRenderedPageBreak/>
        <w:drawing>
          <wp:inline distT="0" distB="0" distL="0" distR="0" wp14:anchorId="421ED875" wp14:editId="428CF811">
            <wp:extent cx="5791835" cy="2733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733040"/>
                    </a:xfrm>
                    <a:prstGeom prst="rect">
                      <a:avLst/>
                    </a:prstGeom>
                  </pic:spPr>
                </pic:pic>
              </a:graphicData>
            </a:graphic>
          </wp:inline>
        </w:drawing>
      </w:r>
    </w:p>
    <w:p w14:paraId="03353D7F" w14:textId="3D9639A6" w:rsidR="00222E8C" w:rsidRDefault="00423211" w:rsidP="00423211">
      <w:pPr>
        <w:pStyle w:val="Caption"/>
      </w:pPr>
      <w:bookmarkStart w:id="270" w:name="_Toc91716915"/>
      <w:r>
        <w:t>Hình 5.</w:t>
      </w:r>
      <w:r w:rsidR="00A2576E">
        <w:fldChar w:fldCharType="begin"/>
      </w:r>
      <w:r w:rsidR="00A2576E">
        <w:instrText xml:space="preserve"> SEQ Hình_5. \* ARABIC </w:instrText>
      </w:r>
      <w:r w:rsidR="00A2576E">
        <w:fldChar w:fldCharType="separate"/>
      </w:r>
      <w:r w:rsidR="00436D31">
        <w:rPr>
          <w:noProof/>
        </w:rPr>
        <w:t>34</w:t>
      </w:r>
      <w:r w:rsidR="00A2576E">
        <w:rPr>
          <w:noProof/>
        </w:rPr>
        <w:fldChar w:fldCharType="end"/>
      </w:r>
      <w:r>
        <w:t xml:space="preserve"> </w:t>
      </w:r>
      <w:r w:rsidR="00222E8C" w:rsidRPr="00961A4D">
        <w:t>Accounting</w:t>
      </w:r>
      <w:r w:rsidR="00222E8C">
        <w:t>-Laptop</w:t>
      </w:r>
      <w:bookmarkEnd w:id="270"/>
    </w:p>
    <w:p w14:paraId="12DB44C9" w14:textId="73E06F6B" w:rsidR="001B4130" w:rsidRDefault="001B4130" w:rsidP="00222E8C">
      <w:pPr>
        <w:spacing w:after="200" w:line="276" w:lineRule="auto"/>
        <w:jc w:val="center"/>
        <w:rPr>
          <w:sz w:val="26"/>
          <w:szCs w:val="26"/>
        </w:rPr>
      </w:pPr>
      <w:r>
        <w:rPr>
          <w:noProof/>
        </w:rPr>
        <w:drawing>
          <wp:inline distT="0" distB="0" distL="0" distR="0" wp14:anchorId="670E8019" wp14:editId="758E4B65">
            <wp:extent cx="5791835" cy="27959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795905"/>
                    </a:xfrm>
                    <a:prstGeom prst="rect">
                      <a:avLst/>
                    </a:prstGeom>
                  </pic:spPr>
                </pic:pic>
              </a:graphicData>
            </a:graphic>
          </wp:inline>
        </w:drawing>
      </w:r>
    </w:p>
    <w:p w14:paraId="041F637F" w14:textId="7AA4E12A" w:rsidR="007503A8" w:rsidRDefault="00423211" w:rsidP="00423211">
      <w:pPr>
        <w:pStyle w:val="Caption"/>
      </w:pPr>
      <w:bookmarkStart w:id="271" w:name="_Toc91716916"/>
      <w:r>
        <w:t>Hình 5.</w:t>
      </w:r>
      <w:r w:rsidR="00A2576E">
        <w:fldChar w:fldCharType="begin"/>
      </w:r>
      <w:r w:rsidR="00A2576E">
        <w:instrText xml:space="preserve"> SEQ Hình_5. \* ARABIC </w:instrText>
      </w:r>
      <w:r w:rsidR="00A2576E">
        <w:fldChar w:fldCharType="separate"/>
      </w:r>
      <w:r w:rsidR="00436D31">
        <w:rPr>
          <w:noProof/>
        </w:rPr>
        <w:t>35</w:t>
      </w:r>
      <w:r w:rsidR="00A2576E">
        <w:rPr>
          <w:noProof/>
        </w:rPr>
        <w:fldChar w:fldCharType="end"/>
      </w:r>
      <w:r>
        <w:t xml:space="preserve"> </w:t>
      </w:r>
      <w:r w:rsidR="007503A8" w:rsidRPr="00961A4D">
        <w:t>Accounting</w:t>
      </w:r>
      <w:r w:rsidR="007503A8">
        <w:t>-Tablet</w:t>
      </w:r>
      <w:bookmarkEnd w:id="271"/>
    </w:p>
    <w:p w14:paraId="6E243B9D" w14:textId="3BBB239D" w:rsidR="001B4130" w:rsidRDefault="001B4130" w:rsidP="00222E8C">
      <w:pPr>
        <w:spacing w:after="200" w:line="276" w:lineRule="auto"/>
        <w:jc w:val="center"/>
        <w:rPr>
          <w:sz w:val="26"/>
          <w:szCs w:val="26"/>
        </w:rPr>
      </w:pPr>
      <w:r>
        <w:rPr>
          <w:noProof/>
        </w:rPr>
        <w:lastRenderedPageBreak/>
        <w:drawing>
          <wp:inline distT="0" distB="0" distL="0" distR="0" wp14:anchorId="15520778" wp14:editId="10DCFB4C">
            <wp:extent cx="5791835" cy="30137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3013710"/>
                    </a:xfrm>
                    <a:prstGeom prst="rect">
                      <a:avLst/>
                    </a:prstGeom>
                  </pic:spPr>
                </pic:pic>
              </a:graphicData>
            </a:graphic>
          </wp:inline>
        </w:drawing>
      </w:r>
    </w:p>
    <w:p w14:paraId="650F9A4B" w14:textId="40359191" w:rsidR="001B4130" w:rsidRDefault="00423211" w:rsidP="00423211">
      <w:pPr>
        <w:pStyle w:val="Caption"/>
      </w:pPr>
      <w:bookmarkStart w:id="272" w:name="_Toc91716917"/>
      <w:r>
        <w:t>Hình 5.</w:t>
      </w:r>
      <w:r w:rsidR="00A2576E">
        <w:fldChar w:fldCharType="begin"/>
      </w:r>
      <w:r w:rsidR="00A2576E">
        <w:instrText xml:space="preserve"> SEQ Hình_5. \* ARABIC </w:instrText>
      </w:r>
      <w:r w:rsidR="00A2576E">
        <w:fldChar w:fldCharType="separate"/>
      </w:r>
      <w:r w:rsidR="00436D31">
        <w:rPr>
          <w:noProof/>
        </w:rPr>
        <w:t>36</w:t>
      </w:r>
      <w:r w:rsidR="00A2576E">
        <w:rPr>
          <w:noProof/>
        </w:rPr>
        <w:fldChar w:fldCharType="end"/>
      </w:r>
      <w:r>
        <w:t xml:space="preserve"> </w:t>
      </w:r>
      <w:r w:rsidR="00A72F00" w:rsidRPr="00961A4D">
        <w:t>Accounting</w:t>
      </w:r>
      <w:r w:rsidR="00A72F00">
        <w:t>-Smartphone</w:t>
      </w:r>
      <w:bookmarkEnd w:id="272"/>
    </w:p>
    <w:p w14:paraId="3B1C9BEF" w14:textId="7D2D068B" w:rsidR="006470CF" w:rsidRDefault="006470CF" w:rsidP="00222E8C">
      <w:pPr>
        <w:spacing w:after="200" w:line="276" w:lineRule="auto"/>
        <w:jc w:val="center"/>
        <w:rPr>
          <w:sz w:val="26"/>
          <w:szCs w:val="26"/>
        </w:rPr>
      </w:pPr>
      <w:r>
        <w:rPr>
          <w:noProof/>
        </w:rPr>
        <w:drawing>
          <wp:inline distT="0" distB="0" distL="0" distR="0" wp14:anchorId="0D1F83E5" wp14:editId="0D139D3E">
            <wp:extent cx="567690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6900" cy="3695700"/>
                    </a:xfrm>
                    <a:prstGeom prst="rect">
                      <a:avLst/>
                    </a:prstGeom>
                  </pic:spPr>
                </pic:pic>
              </a:graphicData>
            </a:graphic>
          </wp:inline>
        </w:drawing>
      </w:r>
    </w:p>
    <w:p w14:paraId="43610A45" w14:textId="417706C6" w:rsidR="00A72F00" w:rsidRDefault="00423211" w:rsidP="00423211">
      <w:pPr>
        <w:pStyle w:val="Caption"/>
      </w:pPr>
      <w:bookmarkStart w:id="273" w:name="_Toc91716918"/>
      <w:r>
        <w:t>Hình 5.</w:t>
      </w:r>
      <w:r w:rsidR="00A2576E">
        <w:fldChar w:fldCharType="begin"/>
      </w:r>
      <w:r w:rsidR="00A2576E">
        <w:instrText xml:space="preserve"> SEQ Hình_5. \* ARABIC </w:instrText>
      </w:r>
      <w:r w:rsidR="00A2576E">
        <w:fldChar w:fldCharType="separate"/>
      </w:r>
      <w:r w:rsidR="00436D31">
        <w:rPr>
          <w:noProof/>
        </w:rPr>
        <w:t>37</w:t>
      </w:r>
      <w:r w:rsidR="00A2576E">
        <w:rPr>
          <w:noProof/>
        </w:rPr>
        <w:fldChar w:fldCharType="end"/>
      </w:r>
      <w:r>
        <w:t xml:space="preserve"> </w:t>
      </w:r>
      <w:r w:rsidR="00A72F00">
        <w:t xml:space="preserve">Thiết bị phòng </w:t>
      </w:r>
      <w:r w:rsidR="00A72F00" w:rsidRPr="00A72F00">
        <w:t>Finance</w:t>
      </w:r>
      <w:bookmarkEnd w:id="273"/>
    </w:p>
    <w:p w14:paraId="4C2CA11E" w14:textId="2A1145A7" w:rsidR="00FA0237" w:rsidRDefault="00550F26" w:rsidP="00222E8C">
      <w:pPr>
        <w:spacing w:after="200" w:line="276" w:lineRule="auto"/>
        <w:jc w:val="center"/>
        <w:rPr>
          <w:sz w:val="26"/>
          <w:szCs w:val="26"/>
        </w:rPr>
      </w:pPr>
      <w:r>
        <w:rPr>
          <w:noProof/>
        </w:rPr>
        <w:lastRenderedPageBreak/>
        <w:drawing>
          <wp:inline distT="0" distB="0" distL="0" distR="0" wp14:anchorId="3CD6BAF4" wp14:editId="377212BC">
            <wp:extent cx="5791835" cy="2656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656840"/>
                    </a:xfrm>
                    <a:prstGeom prst="rect">
                      <a:avLst/>
                    </a:prstGeom>
                  </pic:spPr>
                </pic:pic>
              </a:graphicData>
            </a:graphic>
          </wp:inline>
        </w:drawing>
      </w:r>
    </w:p>
    <w:p w14:paraId="73A9E691" w14:textId="6C3A5B12" w:rsidR="00A72F00" w:rsidRDefault="00423211" w:rsidP="00423211">
      <w:pPr>
        <w:pStyle w:val="Caption"/>
      </w:pPr>
      <w:bookmarkStart w:id="274" w:name="_Toc91716919"/>
      <w:r>
        <w:t>Hình 5.</w:t>
      </w:r>
      <w:r w:rsidR="00A2576E">
        <w:fldChar w:fldCharType="begin"/>
      </w:r>
      <w:r w:rsidR="00A2576E">
        <w:instrText xml:space="preserve"> SEQ Hình_5. \* ARABIC </w:instrText>
      </w:r>
      <w:r w:rsidR="00A2576E">
        <w:fldChar w:fldCharType="separate"/>
      </w:r>
      <w:r w:rsidR="00436D31">
        <w:rPr>
          <w:noProof/>
        </w:rPr>
        <w:t>38</w:t>
      </w:r>
      <w:r w:rsidR="00A2576E">
        <w:rPr>
          <w:noProof/>
        </w:rPr>
        <w:fldChar w:fldCharType="end"/>
      </w:r>
      <w:r>
        <w:t xml:space="preserve"> </w:t>
      </w:r>
      <w:r w:rsidR="00A72F00" w:rsidRPr="00A72F00">
        <w:t>Finance</w:t>
      </w:r>
      <w:r w:rsidR="00A72F00">
        <w:t>-PC</w:t>
      </w:r>
      <w:bookmarkEnd w:id="274"/>
    </w:p>
    <w:p w14:paraId="3E301AF5" w14:textId="3EE768EE" w:rsidR="00550F26" w:rsidRDefault="00550F26" w:rsidP="00222E8C">
      <w:pPr>
        <w:spacing w:after="200" w:line="276" w:lineRule="auto"/>
        <w:jc w:val="center"/>
        <w:rPr>
          <w:sz w:val="26"/>
          <w:szCs w:val="26"/>
        </w:rPr>
      </w:pPr>
      <w:r>
        <w:rPr>
          <w:noProof/>
        </w:rPr>
        <w:drawing>
          <wp:inline distT="0" distB="0" distL="0" distR="0" wp14:anchorId="66E8E8BC" wp14:editId="3BAABF59">
            <wp:extent cx="5791835" cy="28365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836545"/>
                    </a:xfrm>
                    <a:prstGeom prst="rect">
                      <a:avLst/>
                    </a:prstGeom>
                  </pic:spPr>
                </pic:pic>
              </a:graphicData>
            </a:graphic>
          </wp:inline>
        </w:drawing>
      </w:r>
    </w:p>
    <w:p w14:paraId="4EB150A5" w14:textId="3CDB86F3" w:rsidR="00072644" w:rsidRDefault="00423211" w:rsidP="00423211">
      <w:pPr>
        <w:pStyle w:val="Caption"/>
      </w:pPr>
      <w:bookmarkStart w:id="275" w:name="_Toc91716920"/>
      <w:r>
        <w:t>Hình 5.</w:t>
      </w:r>
      <w:r w:rsidR="00A2576E">
        <w:fldChar w:fldCharType="begin"/>
      </w:r>
      <w:r w:rsidR="00A2576E">
        <w:instrText xml:space="preserve"> SEQ Hình_5. \* ARABIC </w:instrText>
      </w:r>
      <w:r w:rsidR="00A2576E">
        <w:fldChar w:fldCharType="separate"/>
      </w:r>
      <w:r w:rsidR="00436D31">
        <w:rPr>
          <w:noProof/>
        </w:rPr>
        <w:t>39</w:t>
      </w:r>
      <w:r w:rsidR="00A2576E">
        <w:rPr>
          <w:noProof/>
        </w:rPr>
        <w:fldChar w:fldCharType="end"/>
      </w:r>
      <w:r>
        <w:t xml:space="preserve"> </w:t>
      </w:r>
      <w:r w:rsidR="00072644" w:rsidRPr="00A72F00">
        <w:t>Finance</w:t>
      </w:r>
      <w:r w:rsidR="00072644">
        <w:t>-Printer</w:t>
      </w:r>
      <w:bookmarkEnd w:id="275"/>
    </w:p>
    <w:p w14:paraId="41453F96" w14:textId="511C7A65" w:rsidR="00550F26" w:rsidRDefault="00550F26" w:rsidP="00222E8C">
      <w:pPr>
        <w:spacing w:after="200" w:line="276" w:lineRule="auto"/>
        <w:jc w:val="center"/>
        <w:rPr>
          <w:sz w:val="26"/>
          <w:szCs w:val="26"/>
        </w:rPr>
      </w:pPr>
      <w:r>
        <w:rPr>
          <w:noProof/>
        </w:rPr>
        <w:lastRenderedPageBreak/>
        <w:drawing>
          <wp:inline distT="0" distB="0" distL="0" distR="0" wp14:anchorId="069B66DD" wp14:editId="1E48BB8C">
            <wp:extent cx="5791835" cy="27990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799080"/>
                    </a:xfrm>
                    <a:prstGeom prst="rect">
                      <a:avLst/>
                    </a:prstGeom>
                  </pic:spPr>
                </pic:pic>
              </a:graphicData>
            </a:graphic>
          </wp:inline>
        </w:drawing>
      </w:r>
    </w:p>
    <w:p w14:paraId="4C905606" w14:textId="77A97BFD" w:rsidR="00A1169A" w:rsidRDefault="00423211" w:rsidP="00423211">
      <w:pPr>
        <w:pStyle w:val="Caption"/>
      </w:pPr>
      <w:bookmarkStart w:id="276" w:name="_Toc91716921"/>
      <w:r>
        <w:t>Hình 5.</w:t>
      </w:r>
      <w:r w:rsidR="00A2576E">
        <w:fldChar w:fldCharType="begin"/>
      </w:r>
      <w:r w:rsidR="00A2576E">
        <w:instrText xml:space="preserve"> SEQ Hình_5. \* ARABIC </w:instrText>
      </w:r>
      <w:r w:rsidR="00A2576E">
        <w:fldChar w:fldCharType="separate"/>
      </w:r>
      <w:r w:rsidR="00436D31">
        <w:rPr>
          <w:noProof/>
        </w:rPr>
        <w:t>40</w:t>
      </w:r>
      <w:r w:rsidR="00A2576E">
        <w:rPr>
          <w:noProof/>
        </w:rPr>
        <w:fldChar w:fldCharType="end"/>
      </w:r>
      <w:r>
        <w:t xml:space="preserve"> </w:t>
      </w:r>
      <w:r w:rsidR="00A1169A" w:rsidRPr="00A72F00">
        <w:t>Finance</w:t>
      </w:r>
      <w:r w:rsidR="00A1169A">
        <w:t>-Laptop</w:t>
      </w:r>
      <w:bookmarkEnd w:id="276"/>
    </w:p>
    <w:p w14:paraId="781C7254" w14:textId="659991AA" w:rsidR="00550F26" w:rsidRDefault="00550F26" w:rsidP="00222E8C">
      <w:pPr>
        <w:spacing w:after="200" w:line="276" w:lineRule="auto"/>
        <w:jc w:val="center"/>
        <w:rPr>
          <w:sz w:val="26"/>
          <w:szCs w:val="26"/>
        </w:rPr>
      </w:pPr>
      <w:r>
        <w:rPr>
          <w:noProof/>
        </w:rPr>
        <w:drawing>
          <wp:inline distT="0" distB="0" distL="0" distR="0" wp14:anchorId="00598554" wp14:editId="5FE0D50A">
            <wp:extent cx="5791835" cy="28873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2887345"/>
                    </a:xfrm>
                    <a:prstGeom prst="rect">
                      <a:avLst/>
                    </a:prstGeom>
                  </pic:spPr>
                </pic:pic>
              </a:graphicData>
            </a:graphic>
          </wp:inline>
        </w:drawing>
      </w:r>
    </w:p>
    <w:p w14:paraId="4F760504" w14:textId="061F2909" w:rsidR="00486055" w:rsidRDefault="00423211" w:rsidP="00423211">
      <w:pPr>
        <w:pStyle w:val="Caption"/>
      </w:pPr>
      <w:bookmarkStart w:id="277" w:name="_Toc91716922"/>
      <w:r>
        <w:t>Hình 5.</w:t>
      </w:r>
      <w:r w:rsidR="00A2576E">
        <w:fldChar w:fldCharType="begin"/>
      </w:r>
      <w:r w:rsidR="00A2576E">
        <w:instrText xml:space="preserve"> SEQ Hình_5. \* ARABIC </w:instrText>
      </w:r>
      <w:r w:rsidR="00A2576E">
        <w:fldChar w:fldCharType="separate"/>
      </w:r>
      <w:r w:rsidR="00436D31">
        <w:rPr>
          <w:noProof/>
        </w:rPr>
        <w:t>41</w:t>
      </w:r>
      <w:r w:rsidR="00A2576E">
        <w:rPr>
          <w:noProof/>
        </w:rPr>
        <w:fldChar w:fldCharType="end"/>
      </w:r>
      <w:r>
        <w:t xml:space="preserve"> </w:t>
      </w:r>
      <w:r w:rsidR="00486055" w:rsidRPr="00A72F00">
        <w:t>Finance</w:t>
      </w:r>
      <w:r w:rsidR="00486055">
        <w:t>-Tablet</w:t>
      </w:r>
      <w:bookmarkEnd w:id="277"/>
    </w:p>
    <w:p w14:paraId="4067A4B9" w14:textId="0C45C06D" w:rsidR="00550F26" w:rsidRDefault="00DB4D32" w:rsidP="00222E8C">
      <w:pPr>
        <w:spacing w:after="200" w:line="276" w:lineRule="auto"/>
        <w:jc w:val="center"/>
        <w:rPr>
          <w:sz w:val="26"/>
          <w:szCs w:val="26"/>
        </w:rPr>
      </w:pPr>
      <w:r>
        <w:rPr>
          <w:noProof/>
        </w:rPr>
        <w:lastRenderedPageBreak/>
        <w:drawing>
          <wp:inline distT="0" distB="0" distL="0" distR="0" wp14:anchorId="5CC99DFD" wp14:editId="46463D00">
            <wp:extent cx="5791835" cy="2971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2971165"/>
                    </a:xfrm>
                    <a:prstGeom prst="rect">
                      <a:avLst/>
                    </a:prstGeom>
                  </pic:spPr>
                </pic:pic>
              </a:graphicData>
            </a:graphic>
          </wp:inline>
        </w:drawing>
      </w:r>
    </w:p>
    <w:p w14:paraId="6AF3BC55" w14:textId="0FB58E95" w:rsidR="00DA6E4F" w:rsidRDefault="00423211" w:rsidP="00423211">
      <w:pPr>
        <w:pStyle w:val="Caption"/>
      </w:pPr>
      <w:bookmarkStart w:id="278" w:name="_Toc91716923"/>
      <w:r>
        <w:t>Hình 5.</w:t>
      </w:r>
      <w:r w:rsidR="00A2576E">
        <w:fldChar w:fldCharType="begin"/>
      </w:r>
      <w:r w:rsidR="00A2576E">
        <w:instrText xml:space="preserve"> SEQ Hình_5. \* ARABIC </w:instrText>
      </w:r>
      <w:r w:rsidR="00A2576E">
        <w:fldChar w:fldCharType="separate"/>
      </w:r>
      <w:r w:rsidR="00436D31">
        <w:rPr>
          <w:noProof/>
        </w:rPr>
        <w:t>42</w:t>
      </w:r>
      <w:r w:rsidR="00A2576E">
        <w:rPr>
          <w:noProof/>
        </w:rPr>
        <w:fldChar w:fldCharType="end"/>
      </w:r>
      <w:r>
        <w:t xml:space="preserve"> </w:t>
      </w:r>
      <w:r w:rsidR="00DA6E4F" w:rsidRPr="00A72F00">
        <w:t>Finance</w:t>
      </w:r>
      <w:r w:rsidR="00DA6E4F">
        <w:t>-Smartphone</w:t>
      </w:r>
      <w:bookmarkEnd w:id="278"/>
    </w:p>
    <w:p w14:paraId="52CA7DF9" w14:textId="3D4FAB59" w:rsidR="00550F26" w:rsidRDefault="00550F26" w:rsidP="00222E8C">
      <w:pPr>
        <w:spacing w:after="200" w:line="276" w:lineRule="auto"/>
        <w:jc w:val="center"/>
        <w:rPr>
          <w:sz w:val="26"/>
          <w:szCs w:val="26"/>
        </w:rPr>
      </w:pPr>
    </w:p>
    <w:p w14:paraId="346D52C5" w14:textId="610D1672" w:rsidR="00550F26" w:rsidRDefault="00550F26" w:rsidP="00222E8C">
      <w:pPr>
        <w:spacing w:after="200" w:line="276" w:lineRule="auto"/>
        <w:jc w:val="center"/>
        <w:rPr>
          <w:sz w:val="26"/>
          <w:szCs w:val="26"/>
        </w:rPr>
      </w:pPr>
    </w:p>
    <w:p w14:paraId="4E230D2C" w14:textId="31BD3132" w:rsidR="00550F26" w:rsidRDefault="00550F26" w:rsidP="00222E8C">
      <w:pPr>
        <w:spacing w:after="200" w:line="276" w:lineRule="auto"/>
        <w:jc w:val="center"/>
        <w:rPr>
          <w:sz w:val="26"/>
          <w:szCs w:val="26"/>
        </w:rPr>
      </w:pPr>
    </w:p>
    <w:p w14:paraId="42150755" w14:textId="3BC71C40" w:rsidR="00550F26" w:rsidRDefault="00550F26" w:rsidP="00222E8C">
      <w:pPr>
        <w:spacing w:after="200" w:line="276" w:lineRule="auto"/>
        <w:jc w:val="center"/>
        <w:rPr>
          <w:sz w:val="26"/>
          <w:szCs w:val="26"/>
        </w:rPr>
      </w:pPr>
    </w:p>
    <w:p w14:paraId="60938AF4" w14:textId="1746AC54" w:rsidR="00550F26" w:rsidRDefault="00550F26" w:rsidP="00222E8C">
      <w:pPr>
        <w:spacing w:after="200" w:line="276" w:lineRule="auto"/>
        <w:jc w:val="center"/>
        <w:rPr>
          <w:sz w:val="26"/>
          <w:szCs w:val="26"/>
        </w:rPr>
      </w:pPr>
    </w:p>
    <w:p w14:paraId="0D4DC565" w14:textId="7B9A73FA" w:rsidR="00550F26" w:rsidRDefault="00550F26" w:rsidP="00222E8C">
      <w:pPr>
        <w:spacing w:after="200" w:line="276" w:lineRule="auto"/>
        <w:jc w:val="center"/>
        <w:rPr>
          <w:sz w:val="26"/>
          <w:szCs w:val="26"/>
        </w:rPr>
      </w:pPr>
    </w:p>
    <w:p w14:paraId="6F60382D" w14:textId="59580803" w:rsidR="00550F26" w:rsidRDefault="00550F26" w:rsidP="00222E8C">
      <w:pPr>
        <w:spacing w:after="200" w:line="276" w:lineRule="auto"/>
        <w:jc w:val="center"/>
        <w:rPr>
          <w:sz w:val="26"/>
          <w:szCs w:val="26"/>
        </w:rPr>
      </w:pPr>
    </w:p>
    <w:p w14:paraId="21384A10" w14:textId="77777777" w:rsidR="00550F26" w:rsidRDefault="00550F26" w:rsidP="00222E8C">
      <w:pPr>
        <w:spacing w:after="200" w:line="276" w:lineRule="auto"/>
        <w:jc w:val="center"/>
        <w:rPr>
          <w:sz w:val="26"/>
          <w:szCs w:val="26"/>
        </w:rPr>
      </w:pPr>
    </w:p>
    <w:p w14:paraId="62F7D624" w14:textId="0ABAAD95" w:rsidR="00FA0237" w:rsidRDefault="006470CF" w:rsidP="00222E8C">
      <w:pPr>
        <w:spacing w:after="200" w:line="276" w:lineRule="auto"/>
        <w:jc w:val="center"/>
        <w:rPr>
          <w:sz w:val="26"/>
          <w:szCs w:val="26"/>
        </w:rPr>
      </w:pPr>
      <w:r>
        <w:rPr>
          <w:noProof/>
        </w:rPr>
        <w:lastRenderedPageBreak/>
        <w:drawing>
          <wp:inline distT="0" distB="0" distL="0" distR="0" wp14:anchorId="36A1F118" wp14:editId="7DAAE685">
            <wp:extent cx="5210175" cy="4733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0175" cy="4733925"/>
                    </a:xfrm>
                    <a:prstGeom prst="rect">
                      <a:avLst/>
                    </a:prstGeom>
                  </pic:spPr>
                </pic:pic>
              </a:graphicData>
            </a:graphic>
          </wp:inline>
        </w:drawing>
      </w:r>
    </w:p>
    <w:p w14:paraId="031455F0" w14:textId="13563A5C" w:rsidR="00FA0237" w:rsidRDefault="00423211" w:rsidP="00423211">
      <w:pPr>
        <w:pStyle w:val="Caption"/>
      </w:pPr>
      <w:bookmarkStart w:id="279" w:name="_Toc91716924"/>
      <w:r>
        <w:t>Hình 5.</w:t>
      </w:r>
      <w:r w:rsidR="00A2576E">
        <w:fldChar w:fldCharType="begin"/>
      </w:r>
      <w:r w:rsidR="00A2576E">
        <w:instrText xml:space="preserve"> SEQ Hình_5. \* ARABIC </w:instrText>
      </w:r>
      <w:r w:rsidR="00A2576E">
        <w:fldChar w:fldCharType="separate"/>
      </w:r>
      <w:r w:rsidR="00436D31">
        <w:rPr>
          <w:noProof/>
        </w:rPr>
        <w:t>43</w:t>
      </w:r>
      <w:r w:rsidR="00A2576E">
        <w:rPr>
          <w:noProof/>
        </w:rPr>
        <w:fldChar w:fldCharType="end"/>
      </w:r>
      <w:r>
        <w:t xml:space="preserve"> </w:t>
      </w:r>
      <w:r w:rsidR="005D65B3">
        <w:t>Thiết bị phòng</w:t>
      </w:r>
      <w:r w:rsidR="005D65B3" w:rsidRPr="005D65B3">
        <w:t xml:space="preserve"> Marketing</w:t>
      </w:r>
      <w:bookmarkEnd w:id="279"/>
    </w:p>
    <w:p w14:paraId="0B49A725" w14:textId="66DCF287" w:rsidR="00FA0237" w:rsidRDefault="000A1280" w:rsidP="00222E8C">
      <w:pPr>
        <w:spacing w:after="200" w:line="276" w:lineRule="auto"/>
        <w:jc w:val="center"/>
        <w:rPr>
          <w:sz w:val="26"/>
          <w:szCs w:val="26"/>
        </w:rPr>
      </w:pPr>
      <w:r>
        <w:rPr>
          <w:noProof/>
        </w:rPr>
        <w:lastRenderedPageBreak/>
        <w:drawing>
          <wp:inline distT="0" distB="0" distL="0" distR="0" wp14:anchorId="672001EE" wp14:editId="6A5E403E">
            <wp:extent cx="5791835" cy="2783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783205"/>
                    </a:xfrm>
                    <a:prstGeom prst="rect">
                      <a:avLst/>
                    </a:prstGeom>
                  </pic:spPr>
                </pic:pic>
              </a:graphicData>
            </a:graphic>
          </wp:inline>
        </w:drawing>
      </w:r>
    </w:p>
    <w:p w14:paraId="45511729" w14:textId="72ECCC49" w:rsidR="00E97017" w:rsidRPr="00E97017" w:rsidRDefault="00423211" w:rsidP="00423211">
      <w:pPr>
        <w:pStyle w:val="Caption"/>
      </w:pPr>
      <w:bookmarkStart w:id="280" w:name="_Toc91716925"/>
      <w:r>
        <w:t>Hình 5.</w:t>
      </w:r>
      <w:r w:rsidR="00A2576E">
        <w:fldChar w:fldCharType="begin"/>
      </w:r>
      <w:r w:rsidR="00A2576E">
        <w:instrText xml:space="preserve"> SEQ Hình_5. \* ARABIC </w:instrText>
      </w:r>
      <w:r w:rsidR="00A2576E">
        <w:fldChar w:fldCharType="separate"/>
      </w:r>
      <w:r w:rsidR="00436D31">
        <w:rPr>
          <w:noProof/>
        </w:rPr>
        <w:t>44</w:t>
      </w:r>
      <w:r w:rsidR="00A2576E">
        <w:rPr>
          <w:noProof/>
        </w:rPr>
        <w:fldChar w:fldCharType="end"/>
      </w:r>
      <w:r>
        <w:t xml:space="preserve"> </w:t>
      </w:r>
      <w:r w:rsidR="00E97017" w:rsidRPr="00E97017">
        <w:t>Marketing</w:t>
      </w:r>
      <w:r w:rsidR="00E97017">
        <w:t>-PC</w:t>
      </w:r>
      <w:bookmarkEnd w:id="280"/>
    </w:p>
    <w:p w14:paraId="18F404F6" w14:textId="3E1F5886" w:rsidR="000A1280" w:rsidRDefault="000A1280" w:rsidP="00222E8C">
      <w:pPr>
        <w:spacing w:after="200" w:line="276" w:lineRule="auto"/>
        <w:jc w:val="center"/>
        <w:rPr>
          <w:sz w:val="26"/>
          <w:szCs w:val="26"/>
        </w:rPr>
      </w:pPr>
      <w:r>
        <w:rPr>
          <w:noProof/>
        </w:rPr>
        <w:drawing>
          <wp:inline distT="0" distB="0" distL="0" distR="0" wp14:anchorId="7CABF4A6" wp14:editId="56D33032">
            <wp:extent cx="5791835" cy="2725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725420"/>
                    </a:xfrm>
                    <a:prstGeom prst="rect">
                      <a:avLst/>
                    </a:prstGeom>
                  </pic:spPr>
                </pic:pic>
              </a:graphicData>
            </a:graphic>
          </wp:inline>
        </w:drawing>
      </w:r>
    </w:p>
    <w:p w14:paraId="5393F4FB" w14:textId="444F075C" w:rsidR="001C1859" w:rsidRDefault="00423211" w:rsidP="00423211">
      <w:pPr>
        <w:pStyle w:val="Caption"/>
      </w:pPr>
      <w:bookmarkStart w:id="281" w:name="_Toc91716926"/>
      <w:r>
        <w:t>Hình 5.</w:t>
      </w:r>
      <w:r w:rsidR="00A2576E">
        <w:fldChar w:fldCharType="begin"/>
      </w:r>
      <w:r w:rsidR="00A2576E">
        <w:instrText xml:space="preserve"> SEQ Hình_5. \* ARABIC </w:instrText>
      </w:r>
      <w:r w:rsidR="00A2576E">
        <w:fldChar w:fldCharType="separate"/>
      </w:r>
      <w:r w:rsidR="00436D31">
        <w:rPr>
          <w:noProof/>
        </w:rPr>
        <w:t>45</w:t>
      </w:r>
      <w:r w:rsidR="00A2576E">
        <w:rPr>
          <w:noProof/>
        </w:rPr>
        <w:fldChar w:fldCharType="end"/>
      </w:r>
      <w:r>
        <w:t xml:space="preserve"> </w:t>
      </w:r>
      <w:r w:rsidR="001C1859" w:rsidRPr="00E97017">
        <w:t>Marketing</w:t>
      </w:r>
      <w:r w:rsidR="001C1859">
        <w:t>-Printer</w:t>
      </w:r>
      <w:bookmarkEnd w:id="281"/>
    </w:p>
    <w:p w14:paraId="5F9E9F0E" w14:textId="48CE66AD" w:rsidR="000A1280" w:rsidRDefault="000A1280" w:rsidP="00222E8C">
      <w:pPr>
        <w:spacing w:after="200" w:line="276" w:lineRule="auto"/>
        <w:jc w:val="center"/>
        <w:rPr>
          <w:sz w:val="26"/>
          <w:szCs w:val="26"/>
        </w:rPr>
      </w:pPr>
      <w:r>
        <w:rPr>
          <w:noProof/>
        </w:rPr>
        <w:lastRenderedPageBreak/>
        <w:drawing>
          <wp:inline distT="0" distB="0" distL="0" distR="0" wp14:anchorId="422B2176" wp14:editId="5C5D6721">
            <wp:extent cx="5791835" cy="31769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176905"/>
                    </a:xfrm>
                    <a:prstGeom prst="rect">
                      <a:avLst/>
                    </a:prstGeom>
                  </pic:spPr>
                </pic:pic>
              </a:graphicData>
            </a:graphic>
          </wp:inline>
        </w:drawing>
      </w:r>
    </w:p>
    <w:p w14:paraId="3145E94B" w14:textId="30D258E2" w:rsidR="001C1859" w:rsidRDefault="00423211" w:rsidP="00423211">
      <w:pPr>
        <w:pStyle w:val="Caption"/>
      </w:pPr>
      <w:bookmarkStart w:id="282" w:name="_Toc91716927"/>
      <w:r>
        <w:t>Hình 5.</w:t>
      </w:r>
      <w:r w:rsidR="00A2576E">
        <w:fldChar w:fldCharType="begin"/>
      </w:r>
      <w:r w:rsidR="00A2576E">
        <w:instrText xml:space="preserve"> SEQ Hình_5. \* ARABIC </w:instrText>
      </w:r>
      <w:r w:rsidR="00A2576E">
        <w:fldChar w:fldCharType="separate"/>
      </w:r>
      <w:r w:rsidR="00436D31">
        <w:rPr>
          <w:noProof/>
        </w:rPr>
        <w:t>46</w:t>
      </w:r>
      <w:r w:rsidR="00A2576E">
        <w:rPr>
          <w:noProof/>
        </w:rPr>
        <w:fldChar w:fldCharType="end"/>
      </w:r>
      <w:r>
        <w:t xml:space="preserve"> </w:t>
      </w:r>
      <w:r w:rsidR="001C1859">
        <w:t xml:space="preserve">Access </w:t>
      </w:r>
      <w:r w:rsidR="00954860">
        <w:t>P</w:t>
      </w:r>
      <w:r w:rsidR="001C1859">
        <w:t>oint tầng 2</w:t>
      </w:r>
      <w:bookmarkEnd w:id="282"/>
    </w:p>
    <w:p w14:paraId="2415982E" w14:textId="2F8AA00E" w:rsidR="000A1280" w:rsidRDefault="000A1280" w:rsidP="00222E8C">
      <w:pPr>
        <w:spacing w:after="200" w:line="276" w:lineRule="auto"/>
        <w:jc w:val="center"/>
        <w:rPr>
          <w:sz w:val="26"/>
          <w:szCs w:val="26"/>
        </w:rPr>
      </w:pPr>
      <w:r>
        <w:rPr>
          <w:noProof/>
        </w:rPr>
        <w:drawing>
          <wp:inline distT="0" distB="0" distL="0" distR="0" wp14:anchorId="27FD2A57" wp14:editId="4DEB7207">
            <wp:extent cx="5791835" cy="29083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908300"/>
                    </a:xfrm>
                    <a:prstGeom prst="rect">
                      <a:avLst/>
                    </a:prstGeom>
                  </pic:spPr>
                </pic:pic>
              </a:graphicData>
            </a:graphic>
          </wp:inline>
        </w:drawing>
      </w:r>
    </w:p>
    <w:p w14:paraId="742B01B0" w14:textId="52988513" w:rsidR="00DB79D5" w:rsidRDefault="00EE156A" w:rsidP="00EE156A">
      <w:pPr>
        <w:pStyle w:val="Caption"/>
      </w:pPr>
      <w:bookmarkStart w:id="283" w:name="_Toc91716928"/>
      <w:r>
        <w:t>Hình 5.</w:t>
      </w:r>
      <w:r w:rsidR="00A2576E">
        <w:fldChar w:fldCharType="begin"/>
      </w:r>
      <w:r w:rsidR="00A2576E">
        <w:instrText xml:space="preserve"> SEQ Hình_5. \* ARABIC </w:instrText>
      </w:r>
      <w:r w:rsidR="00A2576E">
        <w:fldChar w:fldCharType="separate"/>
      </w:r>
      <w:r w:rsidR="00436D31">
        <w:rPr>
          <w:noProof/>
        </w:rPr>
        <w:t>47</w:t>
      </w:r>
      <w:r w:rsidR="00A2576E">
        <w:rPr>
          <w:noProof/>
        </w:rPr>
        <w:fldChar w:fldCharType="end"/>
      </w:r>
      <w:r>
        <w:t xml:space="preserve"> </w:t>
      </w:r>
      <w:r w:rsidR="00DB79D5" w:rsidRPr="00E97017">
        <w:t>Marketing</w:t>
      </w:r>
      <w:r w:rsidR="00942385">
        <w:t>-</w:t>
      </w:r>
      <w:r w:rsidR="00DB79D5">
        <w:t>Laptop</w:t>
      </w:r>
      <w:bookmarkEnd w:id="283"/>
    </w:p>
    <w:p w14:paraId="0CF6C0ED" w14:textId="126A8F7D" w:rsidR="000A1280" w:rsidRDefault="000A1280" w:rsidP="00222E8C">
      <w:pPr>
        <w:spacing w:after="200" w:line="276" w:lineRule="auto"/>
        <w:jc w:val="center"/>
        <w:rPr>
          <w:sz w:val="26"/>
          <w:szCs w:val="26"/>
        </w:rPr>
      </w:pPr>
      <w:r>
        <w:rPr>
          <w:noProof/>
        </w:rPr>
        <w:lastRenderedPageBreak/>
        <w:drawing>
          <wp:inline distT="0" distB="0" distL="0" distR="0" wp14:anchorId="21B17983" wp14:editId="424DE465">
            <wp:extent cx="5791835"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828925"/>
                    </a:xfrm>
                    <a:prstGeom prst="rect">
                      <a:avLst/>
                    </a:prstGeom>
                  </pic:spPr>
                </pic:pic>
              </a:graphicData>
            </a:graphic>
          </wp:inline>
        </w:drawing>
      </w:r>
    </w:p>
    <w:p w14:paraId="1D0F6B08" w14:textId="7D9BF8C8" w:rsidR="00DE025B" w:rsidRDefault="00EE156A" w:rsidP="00EE156A">
      <w:pPr>
        <w:pStyle w:val="Caption"/>
      </w:pPr>
      <w:bookmarkStart w:id="284" w:name="_Toc91716929"/>
      <w:r>
        <w:t>Hình 5.</w:t>
      </w:r>
      <w:r w:rsidR="00A2576E">
        <w:fldChar w:fldCharType="begin"/>
      </w:r>
      <w:r w:rsidR="00A2576E">
        <w:instrText xml:space="preserve"> SEQ Hình_5. \* ARABIC </w:instrText>
      </w:r>
      <w:r w:rsidR="00A2576E">
        <w:fldChar w:fldCharType="separate"/>
      </w:r>
      <w:r w:rsidR="00436D31">
        <w:rPr>
          <w:noProof/>
        </w:rPr>
        <w:t>48</w:t>
      </w:r>
      <w:r w:rsidR="00A2576E">
        <w:rPr>
          <w:noProof/>
        </w:rPr>
        <w:fldChar w:fldCharType="end"/>
      </w:r>
      <w:r>
        <w:t xml:space="preserve"> </w:t>
      </w:r>
      <w:r w:rsidR="00DE025B" w:rsidRPr="00E97017">
        <w:t>Marketing</w:t>
      </w:r>
      <w:r w:rsidR="00DE025B">
        <w:t>-Tablet</w:t>
      </w:r>
      <w:bookmarkEnd w:id="284"/>
    </w:p>
    <w:p w14:paraId="4A12AD5A" w14:textId="7B49A994" w:rsidR="000A1280" w:rsidRDefault="000A1280" w:rsidP="00222E8C">
      <w:pPr>
        <w:spacing w:after="200" w:line="276" w:lineRule="auto"/>
        <w:jc w:val="center"/>
        <w:rPr>
          <w:sz w:val="26"/>
          <w:szCs w:val="26"/>
        </w:rPr>
      </w:pPr>
      <w:r>
        <w:rPr>
          <w:noProof/>
        </w:rPr>
        <w:drawing>
          <wp:inline distT="0" distB="0" distL="0" distR="0" wp14:anchorId="3B5B8D34" wp14:editId="4F3B460A">
            <wp:extent cx="5791835" cy="27984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798445"/>
                    </a:xfrm>
                    <a:prstGeom prst="rect">
                      <a:avLst/>
                    </a:prstGeom>
                  </pic:spPr>
                </pic:pic>
              </a:graphicData>
            </a:graphic>
          </wp:inline>
        </w:drawing>
      </w:r>
    </w:p>
    <w:p w14:paraId="53FB8C13" w14:textId="148D0D15" w:rsidR="00B21F50" w:rsidRDefault="00EE156A" w:rsidP="00EE156A">
      <w:pPr>
        <w:pStyle w:val="Caption"/>
      </w:pPr>
      <w:bookmarkStart w:id="285" w:name="_Toc91716930"/>
      <w:r>
        <w:t>Hình 5.</w:t>
      </w:r>
      <w:r w:rsidR="00A2576E">
        <w:fldChar w:fldCharType="begin"/>
      </w:r>
      <w:r w:rsidR="00A2576E">
        <w:instrText xml:space="preserve"> SEQ Hình_5. \* ARABIC </w:instrText>
      </w:r>
      <w:r w:rsidR="00A2576E">
        <w:fldChar w:fldCharType="separate"/>
      </w:r>
      <w:r w:rsidR="00436D31">
        <w:rPr>
          <w:noProof/>
        </w:rPr>
        <w:t>49</w:t>
      </w:r>
      <w:r w:rsidR="00A2576E">
        <w:rPr>
          <w:noProof/>
        </w:rPr>
        <w:fldChar w:fldCharType="end"/>
      </w:r>
      <w:r>
        <w:t xml:space="preserve"> </w:t>
      </w:r>
      <w:r w:rsidR="00B21F50" w:rsidRPr="00E97017">
        <w:t>Marketing</w:t>
      </w:r>
      <w:r w:rsidR="00B21F50">
        <w:t>-Smartphone</w:t>
      </w:r>
      <w:bookmarkEnd w:id="285"/>
    </w:p>
    <w:p w14:paraId="023BA165" w14:textId="44AB4D19" w:rsidR="00077D52" w:rsidRDefault="00077D52" w:rsidP="00077D52"/>
    <w:p w14:paraId="7AB994C4" w14:textId="3C8D2E7F" w:rsidR="00077D52" w:rsidRDefault="00077D52" w:rsidP="00077D52"/>
    <w:p w14:paraId="0F3D8B64" w14:textId="47193938" w:rsidR="00077D52" w:rsidRDefault="00077D52" w:rsidP="00077D52"/>
    <w:p w14:paraId="2DB4F488" w14:textId="1215E16C" w:rsidR="00077D52" w:rsidRDefault="00077D52" w:rsidP="00077D52"/>
    <w:p w14:paraId="6C75A1CE" w14:textId="77CD572A" w:rsidR="00077D52" w:rsidRDefault="00077D52" w:rsidP="00077D52"/>
    <w:p w14:paraId="1B95E5DD" w14:textId="77777777" w:rsidR="00077D52" w:rsidRPr="00077D52" w:rsidRDefault="00077D52" w:rsidP="00077D52"/>
    <w:p w14:paraId="60E728E2" w14:textId="5113B410" w:rsidR="00707871" w:rsidRPr="00707871" w:rsidRDefault="00571DAF" w:rsidP="005E215C">
      <w:pPr>
        <w:spacing w:line="360" w:lineRule="auto"/>
        <w:outlineLvl w:val="2"/>
        <w:rPr>
          <w:b/>
          <w:bCs/>
          <w:i/>
          <w:iCs/>
          <w:sz w:val="28"/>
          <w:szCs w:val="28"/>
        </w:rPr>
      </w:pPr>
      <w:bookmarkStart w:id="286" w:name="_Toc91792957"/>
      <w:bookmarkStart w:id="287" w:name="_Toc91793325"/>
      <w:bookmarkStart w:id="288" w:name="_Toc91798379"/>
      <w:r>
        <w:rPr>
          <w:b/>
          <w:bCs/>
          <w:i/>
          <w:iCs/>
          <w:sz w:val="28"/>
          <w:szCs w:val="28"/>
        </w:rPr>
        <w:lastRenderedPageBreak/>
        <w:t>5</w:t>
      </w:r>
      <w:r w:rsidR="00707871" w:rsidRPr="00707871">
        <w:rPr>
          <w:b/>
          <w:bCs/>
          <w:i/>
          <w:iCs/>
          <w:sz w:val="28"/>
          <w:szCs w:val="28"/>
        </w:rPr>
        <w:t>.2.</w:t>
      </w:r>
      <w:r w:rsidR="00707871">
        <w:rPr>
          <w:b/>
          <w:bCs/>
          <w:i/>
          <w:iCs/>
          <w:sz w:val="28"/>
          <w:szCs w:val="28"/>
        </w:rPr>
        <w:t>3</w:t>
      </w:r>
      <w:r w:rsidR="00707871" w:rsidRPr="00707871">
        <w:rPr>
          <w:b/>
          <w:bCs/>
          <w:i/>
          <w:iCs/>
          <w:sz w:val="28"/>
          <w:szCs w:val="28"/>
        </w:rPr>
        <w:t xml:space="preserve"> Lắp đặt và cấu hình tầng </w:t>
      </w:r>
      <w:r w:rsidR="00707871">
        <w:rPr>
          <w:b/>
          <w:bCs/>
          <w:i/>
          <w:iCs/>
          <w:sz w:val="28"/>
          <w:szCs w:val="28"/>
        </w:rPr>
        <w:t>3</w:t>
      </w:r>
      <w:bookmarkEnd w:id="286"/>
      <w:bookmarkEnd w:id="287"/>
      <w:bookmarkEnd w:id="288"/>
    </w:p>
    <w:p w14:paraId="4EB120A6" w14:textId="202D538E" w:rsidR="0007377A" w:rsidRDefault="00521276" w:rsidP="00E63E3C">
      <w:pPr>
        <w:spacing w:after="200" w:line="276" w:lineRule="auto"/>
        <w:jc w:val="center"/>
        <w:rPr>
          <w:sz w:val="26"/>
          <w:szCs w:val="26"/>
        </w:rPr>
      </w:pPr>
      <w:r>
        <w:rPr>
          <w:noProof/>
        </w:rPr>
        <w:drawing>
          <wp:inline distT="0" distB="0" distL="0" distR="0" wp14:anchorId="0B8A2686" wp14:editId="2FB29177">
            <wp:extent cx="5791835" cy="3486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486785"/>
                    </a:xfrm>
                    <a:prstGeom prst="rect">
                      <a:avLst/>
                    </a:prstGeom>
                  </pic:spPr>
                </pic:pic>
              </a:graphicData>
            </a:graphic>
          </wp:inline>
        </w:drawing>
      </w:r>
    </w:p>
    <w:p w14:paraId="05EB1F71" w14:textId="4910F8FC" w:rsidR="002E163C" w:rsidRDefault="00EE156A" w:rsidP="00EE156A">
      <w:pPr>
        <w:pStyle w:val="Caption"/>
      </w:pPr>
      <w:bookmarkStart w:id="289" w:name="_Toc91716931"/>
      <w:r>
        <w:t>Hình 5.</w:t>
      </w:r>
      <w:r w:rsidR="00A2576E">
        <w:fldChar w:fldCharType="begin"/>
      </w:r>
      <w:r w:rsidR="00A2576E">
        <w:instrText xml:space="preserve"> SEQ Hình_5. \* ARABIC </w:instrText>
      </w:r>
      <w:r w:rsidR="00A2576E">
        <w:fldChar w:fldCharType="separate"/>
      </w:r>
      <w:r w:rsidR="00436D31">
        <w:rPr>
          <w:noProof/>
        </w:rPr>
        <w:t>50</w:t>
      </w:r>
      <w:r w:rsidR="00A2576E">
        <w:rPr>
          <w:noProof/>
        </w:rPr>
        <w:fldChar w:fldCharType="end"/>
      </w:r>
      <w:r>
        <w:t xml:space="preserve"> </w:t>
      </w:r>
      <w:r w:rsidR="00E63E3C">
        <w:t>Sơ đồ thiết bị tầng 3</w:t>
      </w:r>
      <w:bookmarkEnd w:id="289"/>
    </w:p>
    <w:p w14:paraId="39E7A144" w14:textId="15996B23" w:rsidR="002E163C" w:rsidRPr="003D5726" w:rsidRDefault="00E23908" w:rsidP="00560EB8">
      <w:pPr>
        <w:spacing w:after="200" w:line="276" w:lineRule="auto"/>
        <w:rPr>
          <w:sz w:val="26"/>
          <w:szCs w:val="26"/>
        </w:rPr>
      </w:pPr>
      <w:r w:rsidRPr="003D5726">
        <w:rPr>
          <w:sz w:val="26"/>
          <w:szCs w:val="26"/>
        </w:rPr>
        <w:t xml:space="preserve">Cấu hình </w:t>
      </w:r>
      <w:r w:rsidR="00660EAF" w:rsidRPr="003D5726">
        <w:rPr>
          <w:sz w:val="26"/>
          <w:szCs w:val="26"/>
        </w:rPr>
        <w:t>Router tầng 3</w:t>
      </w:r>
      <w:r w:rsidR="008703B3" w:rsidRPr="003D5726">
        <w:rPr>
          <w:sz w:val="26"/>
          <w:szCs w:val="26"/>
        </w:rPr>
        <w:t>:</w:t>
      </w:r>
    </w:p>
    <w:p w14:paraId="2F28404E" w14:textId="77777777" w:rsidR="002E163C" w:rsidRPr="003D5726" w:rsidRDefault="002E163C" w:rsidP="002E163C">
      <w:pPr>
        <w:pStyle w:val="NormalWeb"/>
        <w:spacing w:before="0" w:beforeAutospacing="0" w:after="0" w:afterAutospacing="0"/>
        <w:rPr>
          <w:sz w:val="26"/>
          <w:szCs w:val="26"/>
        </w:rPr>
      </w:pPr>
      <w:r w:rsidRPr="003D5726">
        <w:rPr>
          <w:sz w:val="26"/>
          <w:szCs w:val="26"/>
        </w:rPr>
        <w:t>Core3#show ru</w:t>
      </w:r>
    </w:p>
    <w:p w14:paraId="3637C0BC" w14:textId="77777777" w:rsidR="002E163C" w:rsidRPr="003D5726" w:rsidRDefault="002E163C" w:rsidP="002E163C">
      <w:pPr>
        <w:pStyle w:val="NormalWeb"/>
        <w:spacing w:before="0" w:beforeAutospacing="0" w:after="0" w:afterAutospacing="0"/>
        <w:rPr>
          <w:sz w:val="26"/>
          <w:szCs w:val="26"/>
        </w:rPr>
      </w:pPr>
      <w:r w:rsidRPr="003D5726">
        <w:rPr>
          <w:sz w:val="26"/>
          <w:szCs w:val="26"/>
        </w:rPr>
        <w:t>Building configuration...</w:t>
      </w:r>
    </w:p>
    <w:p w14:paraId="13E9C251" w14:textId="77777777" w:rsidR="002E163C" w:rsidRPr="003D5726" w:rsidRDefault="002E163C" w:rsidP="002E163C">
      <w:pPr>
        <w:pStyle w:val="NormalWeb"/>
        <w:spacing w:before="0" w:beforeAutospacing="0" w:after="0" w:afterAutospacing="0"/>
        <w:rPr>
          <w:sz w:val="26"/>
          <w:szCs w:val="26"/>
        </w:rPr>
      </w:pPr>
    </w:p>
    <w:p w14:paraId="09D064FC" w14:textId="77777777" w:rsidR="002E163C" w:rsidRPr="003D5726" w:rsidRDefault="002E163C" w:rsidP="002E163C">
      <w:pPr>
        <w:pStyle w:val="NormalWeb"/>
        <w:spacing w:before="0" w:beforeAutospacing="0" w:after="0" w:afterAutospacing="0"/>
        <w:rPr>
          <w:sz w:val="26"/>
          <w:szCs w:val="26"/>
        </w:rPr>
      </w:pPr>
      <w:r w:rsidRPr="003D5726">
        <w:rPr>
          <w:sz w:val="26"/>
          <w:szCs w:val="26"/>
        </w:rPr>
        <w:t>Current configuration : 1992 bytes</w:t>
      </w:r>
    </w:p>
    <w:p w14:paraId="1ABEDCE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72E77F2" w14:textId="77777777" w:rsidR="002E163C" w:rsidRPr="003D5726" w:rsidRDefault="002E163C" w:rsidP="002E163C">
      <w:pPr>
        <w:pStyle w:val="NormalWeb"/>
        <w:spacing w:before="0" w:beforeAutospacing="0" w:after="0" w:afterAutospacing="0"/>
        <w:rPr>
          <w:sz w:val="26"/>
          <w:szCs w:val="26"/>
        </w:rPr>
      </w:pPr>
      <w:r w:rsidRPr="003D5726">
        <w:rPr>
          <w:sz w:val="26"/>
          <w:szCs w:val="26"/>
        </w:rPr>
        <w:t>version 15.1</w:t>
      </w:r>
    </w:p>
    <w:p w14:paraId="3CBC3E74"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timestamps log datetime msec</w:t>
      </w:r>
    </w:p>
    <w:p w14:paraId="1CB4C32E"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timestamps debug datetime msec</w:t>
      </w:r>
    </w:p>
    <w:p w14:paraId="5DB089C9"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password-encryption</w:t>
      </w:r>
    </w:p>
    <w:p w14:paraId="58A2C83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7E720BE" w14:textId="77777777" w:rsidR="002E163C" w:rsidRPr="003D5726" w:rsidRDefault="002E163C" w:rsidP="002E163C">
      <w:pPr>
        <w:pStyle w:val="NormalWeb"/>
        <w:spacing w:before="0" w:beforeAutospacing="0" w:after="0" w:afterAutospacing="0"/>
        <w:rPr>
          <w:sz w:val="26"/>
          <w:szCs w:val="26"/>
        </w:rPr>
      </w:pPr>
      <w:r w:rsidRPr="003D5726">
        <w:rPr>
          <w:sz w:val="26"/>
          <w:szCs w:val="26"/>
        </w:rPr>
        <w:t>hostname Core3</w:t>
      </w:r>
    </w:p>
    <w:p w14:paraId="78E01F84"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9260CF4"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3CBCC2C"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C64A487"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C08A22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241036B"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ip dhcp pool IT</w:t>
      </w:r>
    </w:p>
    <w:p w14:paraId="132CC62A"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192.168.1.0 255.255.255.0</w:t>
      </w:r>
    </w:p>
    <w:p w14:paraId="37BAE5C5" w14:textId="77777777" w:rsidR="002E163C" w:rsidRPr="003D5726" w:rsidRDefault="002E163C" w:rsidP="002E163C">
      <w:pPr>
        <w:pStyle w:val="NormalWeb"/>
        <w:spacing w:before="0" w:beforeAutospacing="0" w:after="0" w:afterAutospacing="0"/>
        <w:rPr>
          <w:sz w:val="26"/>
          <w:szCs w:val="26"/>
        </w:rPr>
      </w:pPr>
      <w:r w:rsidRPr="003D5726">
        <w:rPr>
          <w:sz w:val="26"/>
          <w:szCs w:val="26"/>
        </w:rPr>
        <w:t>default-router 192.168.1.1</w:t>
      </w:r>
    </w:p>
    <w:p w14:paraId="180D7D00" w14:textId="77777777" w:rsidR="002E163C" w:rsidRPr="003D5726" w:rsidRDefault="002E163C" w:rsidP="002E163C">
      <w:pPr>
        <w:pStyle w:val="NormalWeb"/>
        <w:spacing w:before="0" w:beforeAutospacing="0" w:after="0" w:afterAutospacing="0"/>
        <w:rPr>
          <w:sz w:val="26"/>
          <w:szCs w:val="26"/>
        </w:rPr>
      </w:pPr>
      <w:r w:rsidRPr="003D5726">
        <w:rPr>
          <w:sz w:val="26"/>
          <w:szCs w:val="26"/>
        </w:rPr>
        <w:t>dns-server 192.168.10.3</w:t>
      </w:r>
    </w:p>
    <w:p w14:paraId="588138F3" w14:textId="77777777" w:rsidR="002E163C" w:rsidRPr="003D5726" w:rsidRDefault="002E163C" w:rsidP="002E163C">
      <w:pPr>
        <w:pStyle w:val="NormalWeb"/>
        <w:spacing w:before="0" w:beforeAutospacing="0" w:after="0" w:afterAutospacing="0"/>
        <w:rPr>
          <w:sz w:val="26"/>
          <w:szCs w:val="26"/>
        </w:rPr>
      </w:pPr>
      <w:r w:rsidRPr="003D5726">
        <w:rPr>
          <w:sz w:val="26"/>
          <w:szCs w:val="26"/>
        </w:rPr>
        <w:t>ip dhcp pool Electrical</w:t>
      </w:r>
    </w:p>
    <w:p w14:paraId="707294D8"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192.168.2.0 255.255.255.0</w:t>
      </w:r>
    </w:p>
    <w:p w14:paraId="76C5291D" w14:textId="77777777" w:rsidR="002E163C" w:rsidRPr="003D5726" w:rsidRDefault="002E163C" w:rsidP="002E163C">
      <w:pPr>
        <w:pStyle w:val="NormalWeb"/>
        <w:spacing w:before="0" w:beforeAutospacing="0" w:after="0" w:afterAutospacing="0"/>
        <w:rPr>
          <w:sz w:val="26"/>
          <w:szCs w:val="26"/>
        </w:rPr>
      </w:pPr>
      <w:r w:rsidRPr="003D5726">
        <w:rPr>
          <w:sz w:val="26"/>
          <w:szCs w:val="26"/>
        </w:rPr>
        <w:t>default-router 192.168.2.1</w:t>
      </w:r>
    </w:p>
    <w:p w14:paraId="04C7271D" w14:textId="77777777" w:rsidR="002E163C" w:rsidRPr="003D5726" w:rsidRDefault="002E163C" w:rsidP="002E163C">
      <w:pPr>
        <w:pStyle w:val="NormalWeb"/>
        <w:spacing w:before="0" w:beforeAutospacing="0" w:after="0" w:afterAutospacing="0"/>
        <w:rPr>
          <w:sz w:val="26"/>
          <w:szCs w:val="26"/>
        </w:rPr>
      </w:pPr>
      <w:r w:rsidRPr="003D5726">
        <w:rPr>
          <w:sz w:val="26"/>
          <w:szCs w:val="26"/>
        </w:rPr>
        <w:t>dns-server 192.168.10.3</w:t>
      </w:r>
    </w:p>
    <w:p w14:paraId="67343476" w14:textId="77777777" w:rsidR="002E163C" w:rsidRPr="003D5726" w:rsidRDefault="002E163C" w:rsidP="002E163C">
      <w:pPr>
        <w:pStyle w:val="NormalWeb"/>
        <w:spacing w:before="0" w:beforeAutospacing="0" w:after="0" w:afterAutospacing="0"/>
        <w:rPr>
          <w:sz w:val="26"/>
          <w:szCs w:val="26"/>
        </w:rPr>
      </w:pPr>
      <w:r w:rsidRPr="003D5726">
        <w:rPr>
          <w:sz w:val="26"/>
          <w:szCs w:val="26"/>
        </w:rPr>
        <w:t>ip dhcp pool Admin</w:t>
      </w:r>
    </w:p>
    <w:p w14:paraId="58CD8428"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192.168.3.0 255.255.255.0</w:t>
      </w:r>
    </w:p>
    <w:p w14:paraId="5F53E4F2" w14:textId="77777777" w:rsidR="002E163C" w:rsidRPr="003D5726" w:rsidRDefault="002E163C" w:rsidP="002E163C">
      <w:pPr>
        <w:pStyle w:val="NormalWeb"/>
        <w:spacing w:before="0" w:beforeAutospacing="0" w:after="0" w:afterAutospacing="0"/>
        <w:rPr>
          <w:sz w:val="26"/>
          <w:szCs w:val="26"/>
        </w:rPr>
      </w:pPr>
      <w:r w:rsidRPr="003D5726">
        <w:rPr>
          <w:sz w:val="26"/>
          <w:szCs w:val="26"/>
        </w:rPr>
        <w:t>default-router 192.168.3.1</w:t>
      </w:r>
    </w:p>
    <w:p w14:paraId="3082FFC4" w14:textId="77777777" w:rsidR="002E163C" w:rsidRPr="003D5726" w:rsidRDefault="002E163C" w:rsidP="002E163C">
      <w:pPr>
        <w:pStyle w:val="NormalWeb"/>
        <w:spacing w:before="0" w:beforeAutospacing="0" w:after="0" w:afterAutospacing="0"/>
        <w:rPr>
          <w:sz w:val="26"/>
          <w:szCs w:val="26"/>
        </w:rPr>
      </w:pPr>
      <w:r w:rsidRPr="003D5726">
        <w:rPr>
          <w:sz w:val="26"/>
          <w:szCs w:val="26"/>
        </w:rPr>
        <w:t>dns-server 192.168.10.3</w:t>
      </w:r>
    </w:p>
    <w:p w14:paraId="2C9AD29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A8E33F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C6C524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29DA643" w14:textId="77777777" w:rsidR="002E163C" w:rsidRPr="003D5726" w:rsidRDefault="002E163C" w:rsidP="002E163C">
      <w:pPr>
        <w:pStyle w:val="NormalWeb"/>
        <w:spacing w:before="0" w:beforeAutospacing="0" w:after="0" w:afterAutospacing="0"/>
        <w:rPr>
          <w:sz w:val="26"/>
          <w:szCs w:val="26"/>
        </w:rPr>
      </w:pPr>
      <w:r w:rsidRPr="003D5726">
        <w:rPr>
          <w:sz w:val="26"/>
          <w:szCs w:val="26"/>
        </w:rPr>
        <w:t>no ip cef</w:t>
      </w:r>
    </w:p>
    <w:p w14:paraId="25006030" w14:textId="77777777" w:rsidR="002E163C" w:rsidRPr="003D5726" w:rsidRDefault="002E163C" w:rsidP="002E163C">
      <w:pPr>
        <w:pStyle w:val="NormalWeb"/>
        <w:spacing w:before="0" w:beforeAutospacing="0" w:after="0" w:afterAutospacing="0"/>
        <w:rPr>
          <w:sz w:val="26"/>
          <w:szCs w:val="26"/>
        </w:rPr>
      </w:pPr>
      <w:r w:rsidRPr="003D5726">
        <w:rPr>
          <w:sz w:val="26"/>
          <w:szCs w:val="26"/>
        </w:rPr>
        <w:t>no ipv6 cef</w:t>
      </w:r>
    </w:p>
    <w:p w14:paraId="1A76D10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B3EC1B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19AECE4"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F7EA504" w14:textId="77777777" w:rsidR="002E163C" w:rsidRPr="003D5726" w:rsidRDefault="002E163C" w:rsidP="002E163C">
      <w:pPr>
        <w:pStyle w:val="NormalWeb"/>
        <w:spacing w:before="0" w:beforeAutospacing="0" w:after="0" w:afterAutospacing="0"/>
        <w:rPr>
          <w:sz w:val="26"/>
          <w:szCs w:val="26"/>
        </w:rPr>
      </w:pPr>
      <w:r w:rsidRPr="003D5726">
        <w:rPr>
          <w:sz w:val="26"/>
          <w:szCs w:val="26"/>
        </w:rPr>
        <w:t>username gtech password 0 gtech</w:t>
      </w:r>
    </w:p>
    <w:p w14:paraId="388D8184"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7AE708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A20DBFD" w14:textId="77777777" w:rsidR="002E163C" w:rsidRPr="003D5726" w:rsidRDefault="002E163C" w:rsidP="002E163C">
      <w:pPr>
        <w:pStyle w:val="NormalWeb"/>
        <w:spacing w:before="0" w:beforeAutospacing="0" w:after="0" w:afterAutospacing="0"/>
        <w:rPr>
          <w:sz w:val="26"/>
          <w:szCs w:val="26"/>
        </w:rPr>
      </w:pPr>
      <w:r w:rsidRPr="003D5726">
        <w:rPr>
          <w:sz w:val="26"/>
          <w:szCs w:val="26"/>
        </w:rPr>
        <w:t>license udi pid CISCO2911/K9 sn FTX1524NS40-</w:t>
      </w:r>
    </w:p>
    <w:p w14:paraId="09A4620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251C70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64DA752"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C18C2B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CF2D3B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AB159F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0D538F0"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EF631B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5DE344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888C98F" w14:textId="77777777" w:rsidR="002E163C" w:rsidRPr="003D5726" w:rsidRDefault="002E163C" w:rsidP="002E163C">
      <w:pPr>
        <w:pStyle w:val="NormalWeb"/>
        <w:spacing w:before="0" w:beforeAutospacing="0" w:after="0" w:afterAutospacing="0"/>
        <w:rPr>
          <w:sz w:val="26"/>
          <w:szCs w:val="26"/>
        </w:rPr>
      </w:pPr>
      <w:r w:rsidRPr="003D5726">
        <w:rPr>
          <w:sz w:val="26"/>
          <w:szCs w:val="26"/>
        </w:rPr>
        <w:t>ip domain-name gtech</w:t>
      </w:r>
    </w:p>
    <w:p w14:paraId="72A9422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25B856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C1A3D00" w14:textId="77777777" w:rsidR="002E163C" w:rsidRPr="003D5726" w:rsidRDefault="002E163C" w:rsidP="002E163C">
      <w:pPr>
        <w:pStyle w:val="NormalWeb"/>
        <w:spacing w:before="0" w:beforeAutospacing="0" w:after="0" w:afterAutospacing="0"/>
        <w:rPr>
          <w:sz w:val="26"/>
          <w:szCs w:val="26"/>
        </w:rPr>
      </w:pPr>
      <w:r w:rsidRPr="003D5726">
        <w:rPr>
          <w:sz w:val="26"/>
          <w:szCs w:val="26"/>
        </w:rPr>
        <w:t>spanning-tree mode pvst</w:t>
      </w:r>
    </w:p>
    <w:p w14:paraId="45A30EC1"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B79CF5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B15070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0BBE5D2"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w:t>
      </w:r>
    </w:p>
    <w:p w14:paraId="236C854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542B6E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B6FDD9D"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GigabitEthernet0/0</w:t>
      </w:r>
    </w:p>
    <w:p w14:paraId="4D95A920" w14:textId="77777777" w:rsidR="002E163C" w:rsidRPr="003D5726" w:rsidRDefault="002E163C" w:rsidP="002E163C">
      <w:pPr>
        <w:pStyle w:val="NormalWeb"/>
        <w:spacing w:before="0" w:beforeAutospacing="0" w:after="0" w:afterAutospacing="0"/>
        <w:rPr>
          <w:sz w:val="26"/>
          <w:szCs w:val="26"/>
        </w:rPr>
      </w:pPr>
      <w:r w:rsidRPr="003D5726">
        <w:rPr>
          <w:sz w:val="26"/>
          <w:szCs w:val="26"/>
        </w:rPr>
        <w:t>no ip address</w:t>
      </w:r>
    </w:p>
    <w:p w14:paraId="01860958" w14:textId="77777777" w:rsidR="002E163C" w:rsidRPr="003D5726" w:rsidRDefault="002E163C" w:rsidP="002E163C">
      <w:pPr>
        <w:pStyle w:val="NormalWeb"/>
        <w:spacing w:before="0" w:beforeAutospacing="0" w:after="0" w:afterAutospacing="0"/>
        <w:rPr>
          <w:sz w:val="26"/>
          <w:szCs w:val="26"/>
        </w:rPr>
      </w:pPr>
      <w:r w:rsidRPr="003D5726">
        <w:rPr>
          <w:sz w:val="26"/>
          <w:szCs w:val="26"/>
        </w:rPr>
        <w:t>duplex auto</w:t>
      </w:r>
    </w:p>
    <w:p w14:paraId="0E212AD8" w14:textId="77777777" w:rsidR="002E163C" w:rsidRPr="003D5726" w:rsidRDefault="002E163C" w:rsidP="002E163C">
      <w:pPr>
        <w:pStyle w:val="NormalWeb"/>
        <w:spacing w:before="0" w:beforeAutospacing="0" w:after="0" w:afterAutospacing="0"/>
        <w:rPr>
          <w:sz w:val="26"/>
          <w:szCs w:val="26"/>
        </w:rPr>
      </w:pPr>
      <w:r w:rsidRPr="003D5726">
        <w:rPr>
          <w:sz w:val="26"/>
          <w:szCs w:val="26"/>
        </w:rPr>
        <w:t>speed auto</w:t>
      </w:r>
    </w:p>
    <w:p w14:paraId="29756AF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894C063"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GigabitEthernet0/0.10</w:t>
      </w:r>
    </w:p>
    <w:p w14:paraId="1DA55877" w14:textId="77777777" w:rsidR="002E163C" w:rsidRPr="003D5726" w:rsidRDefault="002E163C" w:rsidP="002E163C">
      <w:pPr>
        <w:pStyle w:val="NormalWeb"/>
        <w:spacing w:before="0" w:beforeAutospacing="0" w:after="0" w:afterAutospacing="0"/>
        <w:rPr>
          <w:sz w:val="26"/>
          <w:szCs w:val="26"/>
        </w:rPr>
      </w:pPr>
      <w:r w:rsidRPr="003D5726">
        <w:rPr>
          <w:sz w:val="26"/>
          <w:szCs w:val="26"/>
        </w:rPr>
        <w:t>encapsulation dot1Q 10</w:t>
      </w:r>
    </w:p>
    <w:p w14:paraId="6B3F9BCA"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192.168.1.1 255.255.255.0</w:t>
      </w:r>
    </w:p>
    <w:p w14:paraId="024892A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52FC380"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GigabitEthernet0/0.20</w:t>
      </w:r>
    </w:p>
    <w:p w14:paraId="046BD861" w14:textId="77777777" w:rsidR="002E163C" w:rsidRPr="003D5726" w:rsidRDefault="002E163C" w:rsidP="002E163C">
      <w:pPr>
        <w:pStyle w:val="NormalWeb"/>
        <w:spacing w:before="0" w:beforeAutospacing="0" w:after="0" w:afterAutospacing="0"/>
        <w:rPr>
          <w:sz w:val="26"/>
          <w:szCs w:val="26"/>
        </w:rPr>
      </w:pPr>
      <w:r w:rsidRPr="003D5726">
        <w:rPr>
          <w:sz w:val="26"/>
          <w:szCs w:val="26"/>
        </w:rPr>
        <w:t>encapsulation dot1Q 20</w:t>
      </w:r>
    </w:p>
    <w:p w14:paraId="3858A14F"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192.168.2.1 255.255.255.0</w:t>
      </w:r>
    </w:p>
    <w:p w14:paraId="3B3123A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73169E0"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GigabitEthernet0/0.30</w:t>
      </w:r>
    </w:p>
    <w:p w14:paraId="6DB796A8" w14:textId="77777777" w:rsidR="002E163C" w:rsidRPr="003D5726" w:rsidRDefault="002E163C" w:rsidP="002E163C">
      <w:pPr>
        <w:pStyle w:val="NormalWeb"/>
        <w:spacing w:before="0" w:beforeAutospacing="0" w:after="0" w:afterAutospacing="0"/>
        <w:rPr>
          <w:sz w:val="26"/>
          <w:szCs w:val="26"/>
        </w:rPr>
      </w:pPr>
      <w:r w:rsidRPr="003D5726">
        <w:rPr>
          <w:sz w:val="26"/>
          <w:szCs w:val="26"/>
        </w:rPr>
        <w:t>encapsulation dot1Q 30</w:t>
      </w:r>
    </w:p>
    <w:p w14:paraId="371B9488"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192.168.3.1 255.255.255.0</w:t>
      </w:r>
    </w:p>
    <w:p w14:paraId="381DF5A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065F61C"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GigabitEthernet0/1</w:t>
      </w:r>
    </w:p>
    <w:p w14:paraId="129F8656"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192.168.10.1 255.255.255.0</w:t>
      </w:r>
    </w:p>
    <w:p w14:paraId="0CF155F4" w14:textId="77777777" w:rsidR="002E163C" w:rsidRPr="003D5726" w:rsidRDefault="002E163C" w:rsidP="002E163C">
      <w:pPr>
        <w:pStyle w:val="NormalWeb"/>
        <w:spacing w:before="0" w:beforeAutospacing="0" w:after="0" w:afterAutospacing="0"/>
        <w:rPr>
          <w:sz w:val="26"/>
          <w:szCs w:val="26"/>
        </w:rPr>
      </w:pPr>
      <w:r w:rsidRPr="003D5726">
        <w:rPr>
          <w:sz w:val="26"/>
          <w:szCs w:val="26"/>
        </w:rPr>
        <w:t>duplex auto</w:t>
      </w:r>
    </w:p>
    <w:p w14:paraId="217B3AC6" w14:textId="77777777" w:rsidR="002E163C" w:rsidRPr="003D5726" w:rsidRDefault="002E163C" w:rsidP="002E163C">
      <w:pPr>
        <w:pStyle w:val="NormalWeb"/>
        <w:spacing w:before="0" w:beforeAutospacing="0" w:after="0" w:afterAutospacing="0"/>
        <w:rPr>
          <w:sz w:val="26"/>
          <w:szCs w:val="26"/>
        </w:rPr>
      </w:pPr>
      <w:r w:rsidRPr="003D5726">
        <w:rPr>
          <w:sz w:val="26"/>
          <w:szCs w:val="26"/>
        </w:rPr>
        <w:t>speed auto</w:t>
      </w:r>
    </w:p>
    <w:p w14:paraId="0F8A7C3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ECB61D4"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GigabitEthernet0/2</w:t>
      </w:r>
    </w:p>
    <w:p w14:paraId="6B74EFC9" w14:textId="77777777" w:rsidR="002E163C" w:rsidRPr="003D5726" w:rsidRDefault="002E163C" w:rsidP="002E163C">
      <w:pPr>
        <w:pStyle w:val="NormalWeb"/>
        <w:spacing w:before="0" w:beforeAutospacing="0" w:after="0" w:afterAutospacing="0"/>
        <w:rPr>
          <w:sz w:val="26"/>
          <w:szCs w:val="26"/>
        </w:rPr>
      </w:pPr>
      <w:r w:rsidRPr="003D5726">
        <w:rPr>
          <w:sz w:val="26"/>
          <w:szCs w:val="26"/>
        </w:rPr>
        <w:t>no ip address</w:t>
      </w:r>
    </w:p>
    <w:p w14:paraId="001FCFD5" w14:textId="77777777" w:rsidR="002E163C" w:rsidRPr="003D5726" w:rsidRDefault="002E163C" w:rsidP="002E163C">
      <w:pPr>
        <w:pStyle w:val="NormalWeb"/>
        <w:spacing w:before="0" w:beforeAutospacing="0" w:after="0" w:afterAutospacing="0"/>
        <w:rPr>
          <w:sz w:val="26"/>
          <w:szCs w:val="26"/>
        </w:rPr>
      </w:pPr>
      <w:r w:rsidRPr="003D5726">
        <w:rPr>
          <w:sz w:val="26"/>
          <w:szCs w:val="26"/>
        </w:rPr>
        <w:t>duplex auto</w:t>
      </w:r>
    </w:p>
    <w:p w14:paraId="5F74E1BD" w14:textId="77777777" w:rsidR="002E163C" w:rsidRPr="003D5726" w:rsidRDefault="002E163C" w:rsidP="002E163C">
      <w:pPr>
        <w:pStyle w:val="NormalWeb"/>
        <w:spacing w:before="0" w:beforeAutospacing="0" w:after="0" w:afterAutospacing="0"/>
        <w:rPr>
          <w:sz w:val="26"/>
          <w:szCs w:val="26"/>
        </w:rPr>
      </w:pPr>
      <w:r w:rsidRPr="003D5726">
        <w:rPr>
          <w:sz w:val="26"/>
          <w:szCs w:val="26"/>
        </w:rPr>
        <w:t>speed auto</w:t>
      </w:r>
    </w:p>
    <w:p w14:paraId="2204F4D1" w14:textId="77777777" w:rsidR="002E163C" w:rsidRPr="003D5726" w:rsidRDefault="002E163C" w:rsidP="002E163C">
      <w:pPr>
        <w:pStyle w:val="NormalWeb"/>
        <w:spacing w:before="0" w:beforeAutospacing="0" w:after="0" w:afterAutospacing="0"/>
        <w:rPr>
          <w:sz w:val="26"/>
          <w:szCs w:val="26"/>
        </w:rPr>
      </w:pPr>
      <w:r w:rsidRPr="003D5726">
        <w:rPr>
          <w:sz w:val="26"/>
          <w:szCs w:val="26"/>
        </w:rPr>
        <w:t>shutdown</w:t>
      </w:r>
    </w:p>
    <w:p w14:paraId="3330C00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043BF0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Serial0/2/0</w:t>
      </w:r>
    </w:p>
    <w:p w14:paraId="720484B9"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10.10.10.6 255.255.255.252</w:t>
      </w:r>
    </w:p>
    <w:p w14:paraId="32649FEC" w14:textId="77777777" w:rsidR="002E163C" w:rsidRPr="003D5726" w:rsidRDefault="002E163C" w:rsidP="002E163C">
      <w:pPr>
        <w:pStyle w:val="NormalWeb"/>
        <w:spacing w:before="0" w:beforeAutospacing="0" w:after="0" w:afterAutospacing="0"/>
        <w:rPr>
          <w:sz w:val="26"/>
          <w:szCs w:val="26"/>
        </w:rPr>
      </w:pPr>
      <w:r w:rsidRPr="003D5726">
        <w:rPr>
          <w:sz w:val="26"/>
          <w:szCs w:val="26"/>
        </w:rPr>
        <w:t>clock rate 64000</w:t>
      </w:r>
    </w:p>
    <w:p w14:paraId="5957FE2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FBEA4DE"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Serial0/2/1</w:t>
      </w:r>
    </w:p>
    <w:p w14:paraId="6FC7AC0B" w14:textId="77777777" w:rsidR="002E163C" w:rsidRPr="003D5726" w:rsidRDefault="002E163C" w:rsidP="002E163C">
      <w:pPr>
        <w:pStyle w:val="NormalWeb"/>
        <w:spacing w:before="0" w:beforeAutospacing="0" w:after="0" w:afterAutospacing="0"/>
        <w:rPr>
          <w:sz w:val="26"/>
          <w:szCs w:val="26"/>
        </w:rPr>
      </w:pPr>
      <w:r w:rsidRPr="003D5726">
        <w:rPr>
          <w:sz w:val="26"/>
          <w:szCs w:val="26"/>
        </w:rPr>
        <w:t>ip address 10.10.10.2 255.255.255.252</w:t>
      </w:r>
    </w:p>
    <w:p w14:paraId="5A200234" w14:textId="77777777" w:rsidR="002E163C" w:rsidRPr="003D5726" w:rsidRDefault="002E163C" w:rsidP="002E163C">
      <w:pPr>
        <w:pStyle w:val="NormalWeb"/>
        <w:spacing w:before="0" w:beforeAutospacing="0" w:after="0" w:afterAutospacing="0"/>
        <w:rPr>
          <w:sz w:val="26"/>
          <w:szCs w:val="26"/>
        </w:rPr>
      </w:pPr>
      <w:r w:rsidRPr="003D5726">
        <w:rPr>
          <w:sz w:val="26"/>
          <w:szCs w:val="26"/>
        </w:rPr>
        <w:t>clock rate 64000</w:t>
      </w:r>
    </w:p>
    <w:p w14:paraId="1901676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5E96E9A"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Vlan1</w:t>
      </w:r>
    </w:p>
    <w:p w14:paraId="4744F804"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no ip address</w:t>
      </w:r>
    </w:p>
    <w:p w14:paraId="3BEB84C6" w14:textId="77777777" w:rsidR="002E163C" w:rsidRPr="003D5726" w:rsidRDefault="002E163C" w:rsidP="002E163C">
      <w:pPr>
        <w:pStyle w:val="NormalWeb"/>
        <w:spacing w:before="0" w:beforeAutospacing="0" w:after="0" w:afterAutospacing="0"/>
        <w:rPr>
          <w:sz w:val="26"/>
          <w:szCs w:val="26"/>
        </w:rPr>
      </w:pPr>
      <w:r w:rsidRPr="003D5726">
        <w:rPr>
          <w:sz w:val="26"/>
          <w:szCs w:val="26"/>
        </w:rPr>
        <w:t>shutdown</w:t>
      </w:r>
    </w:p>
    <w:p w14:paraId="5551792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1A24D46" w14:textId="77777777" w:rsidR="002E163C" w:rsidRPr="003D5726" w:rsidRDefault="002E163C" w:rsidP="002E163C">
      <w:pPr>
        <w:pStyle w:val="NormalWeb"/>
        <w:spacing w:before="0" w:beforeAutospacing="0" w:after="0" w:afterAutospacing="0"/>
        <w:rPr>
          <w:sz w:val="26"/>
          <w:szCs w:val="26"/>
        </w:rPr>
      </w:pPr>
      <w:r w:rsidRPr="003D5726">
        <w:rPr>
          <w:sz w:val="26"/>
          <w:szCs w:val="26"/>
        </w:rPr>
        <w:t>router ospf 10</w:t>
      </w:r>
    </w:p>
    <w:p w14:paraId="3A7B4A6D" w14:textId="77777777" w:rsidR="002E163C" w:rsidRPr="003D5726" w:rsidRDefault="002E163C" w:rsidP="002E163C">
      <w:pPr>
        <w:pStyle w:val="NormalWeb"/>
        <w:spacing w:before="0" w:beforeAutospacing="0" w:after="0" w:afterAutospacing="0"/>
        <w:rPr>
          <w:sz w:val="26"/>
          <w:szCs w:val="26"/>
        </w:rPr>
      </w:pPr>
      <w:r w:rsidRPr="003D5726">
        <w:rPr>
          <w:sz w:val="26"/>
          <w:szCs w:val="26"/>
        </w:rPr>
        <w:t>log-adjacency-changes</w:t>
      </w:r>
    </w:p>
    <w:p w14:paraId="26E302D4"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10.10.10.0 0.0.0.3 area 0</w:t>
      </w:r>
    </w:p>
    <w:p w14:paraId="6DF04093"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10.10.10.4 0.0.0.3 area 0</w:t>
      </w:r>
    </w:p>
    <w:p w14:paraId="34EA4522"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192.168.1.0 0.0.0.255 area 0</w:t>
      </w:r>
    </w:p>
    <w:p w14:paraId="1A6AFB67"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192.168.2.0 0.0.0.255 area 0</w:t>
      </w:r>
    </w:p>
    <w:p w14:paraId="153B4DED"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192.168.3.0 0.0.0.255 area 0</w:t>
      </w:r>
    </w:p>
    <w:p w14:paraId="1F2936B8"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192.168.10.0 0.0.0.255 area 0</w:t>
      </w:r>
    </w:p>
    <w:p w14:paraId="0B24FE7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5432254" w14:textId="77777777" w:rsidR="002E163C" w:rsidRPr="003D5726" w:rsidRDefault="002E163C" w:rsidP="002E163C">
      <w:pPr>
        <w:pStyle w:val="NormalWeb"/>
        <w:spacing w:before="0" w:beforeAutospacing="0" w:after="0" w:afterAutospacing="0"/>
        <w:rPr>
          <w:sz w:val="26"/>
          <w:szCs w:val="26"/>
        </w:rPr>
      </w:pPr>
      <w:r w:rsidRPr="003D5726">
        <w:rPr>
          <w:sz w:val="26"/>
          <w:szCs w:val="26"/>
        </w:rPr>
        <w:t>router rip</w:t>
      </w:r>
    </w:p>
    <w:p w14:paraId="1B88B71A"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10.0.0.0</w:t>
      </w:r>
    </w:p>
    <w:p w14:paraId="66E517F7"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192.168.1.0</w:t>
      </w:r>
    </w:p>
    <w:p w14:paraId="7DD54F6B"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192.168.2.0</w:t>
      </w:r>
    </w:p>
    <w:p w14:paraId="7B54C343"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192.168.3.0</w:t>
      </w:r>
    </w:p>
    <w:p w14:paraId="7DD3EA3B" w14:textId="77777777" w:rsidR="002E163C" w:rsidRPr="003D5726" w:rsidRDefault="002E163C" w:rsidP="002E163C">
      <w:pPr>
        <w:pStyle w:val="NormalWeb"/>
        <w:spacing w:before="0" w:beforeAutospacing="0" w:after="0" w:afterAutospacing="0"/>
        <w:rPr>
          <w:sz w:val="26"/>
          <w:szCs w:val="26"/>
        </w:rPr>
      </w:pPr>
      <w:r w:rsidRPr="003D5726">
        <w:rPr>
          <w:sz w:val="26"/>
          <w:szCs w:val="26"/>
        </w:rPr>
        <w:t>network 192.168.10.0</w:t>
      </w:r>
    </w:p>
    <w:p w14:paraId="45CDD43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4541D47" w14:textId="77777777" w:rsidR="002E163C" w:rsidRPr="003D5726" w:rsidRDefault="002E163C" w:rsidP="002E163C">
      <w:pPr>
        <w:pStyle w:val="NormalWeb"/>
        <w:spacing w:before="0" w:beforeAutospacing="0" w:after="0" w:afterAutospacing="0"/>
        <w:rPr>
          <w:sz w:val="26"/>
          <w:szCs w:val="26"/>
        </w:rPr>
      </w:pPr>
      <w:r w:rsidRPr="003D5726">
        <w:rPr>
          <w:sz w:val="26"/>
          <w:szCs w:val="26"/>
        </w:rPr>
        <w:t>ip classless</w:t>
      </w:r>
    </w:p>
    <w:p w14:paraId="29F3DC9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B62AF14" w14:textId="77777777" w:rsidR="002E163C" w:rsidRPr="003D5726" w:rsidRDefault="002E163C" w:rsidP="002E163C">
      <w:pPr>
        <w:pStyle w:val="NormalWeb"/>
        <w:spacing w:before="0" w:beforeAutospacing="0" w:after="0" w:afterAutospacing="0"/>
        <w:rPr>
          <w:sz w:val="26"/>
          <w:szCs w:val="26"/>
        </w:rPr>
      </w:pPr>
      <w:r w:rsidRPr="003D5726">
        <w:rPr>
          <w:sz w:val="26"/>
          <w:szCs w:val="26"/>
        </w:rPr>
        <w:t>ip flow-export version 9</w:t>
      </w:r>
    </w:p>
    <w:p w14:paraId="63E34F6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26A2B04"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E00F0F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5287277" w14:textId="77777777" w:rsidR="002E163C" w:rsidRPr="003D5726" w:rsidRDefault="002E163C" w:rsidP="002E163C">
      <w:pPr>
        <w:pStyle w:val="NormalWeb"/>
        <w:spacing w:before="0" w:beforeAutospacing="0" w:after="0" w:afterAutospacing="0"/>
        <w:rPr>
          <w:sz w:val="26"/>
          <w:szCs w:val="26"/>
        </w:rPr>
      </w:pPr>
      <w:r w:rsidRPr="003D5726">
        <w:rPr>
          <w:sz w:val="26"/>
          <w:szCs w:val="26"/>
        </w:rPr>
        <w:t>no cdp run</w:t>
      </w:r>
    </w:p>
    <w:p w14:paraId="5BBC376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EA6C4D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EDA0BB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E00AB12"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AAFBCD7"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2EC3BC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BBE1990"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con 0</w:t>
      </w:r>
    </w:p>
    <w:p w14:paraId="16E75BB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4B744DE"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aux 0</w:t>
      </w:r>
    </w:p>
    <w:p w14:paraId="45D9BF02"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D8178B5"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vty 0 4</w:t>
      </w:r>
    </w:p>
    <w:p w14:paraId="7B008E71" w14:textId="77777777" w:rsidR="002E163C" w:rsidRPr="003D5726" w:rsidRDefault="002E163C" w:rsidP="002E163C">
      <w:pPr>
        <w:pStyle w:val="NormalWeb"/>
        <w:spacing w:before="0" w:beforeAutospacing="0" w:after="0" w:afterAutospacing="0"/>
        <w:rPr>
          <w:sz w:val="26"/>
          <w:szCs w:val="26"/>
        </w:rPr>
      </w:pPr>
      <w:r w:rsidRPr="003D5726">
        <w:rPr>
          <w:sz w:val="26"/>
          <w:szCs w:val="26"/>
        </w:rPr>
        <w:t>login local</w:t>
      </w:r>
    </w:p>
    <w:p w14:paraId="5F658B52" w14:textId="77777777" w:rsidR="002E163C" w:rsidRPr="003D5726" w:rsidRDefault="002E163C" w:rsidP="002E163C">
      <w:pPr>
        <w:pStyle w:val="NormalWeb"/>
        <w:spacing w:before="0" w:beforeAutospacing="0" w:after="0" w:afterAutospacing="0"/>
        <w:rPr>
          <w:sz w:val="26"/>
          <w:szCs w:val="26"/>
        </w:rPr>
      </w:pPr>
      <w:r w:rsidRPr="003D5726">
        <w:rPr>
          <w:sz w:val="26"/>
          <w:szCs w:val="26"/>
        </w:rPr>
        <w:t>transport input ssh</w:t>
      </w:r>
    </w:p>
    <w:p w14:paraId="559EB5CF"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vty 5 15</w:t>
      </w:r>
    </w:p>
    <w:p w14:paraId="44B1AB0E"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login local</w:t>
      </w:r>
    </w:p>
    <w:p w14:paraId="6EFBFE4B" w14:textId="77777777" w:rsidR="002E163C" w:rsidRPr="003D5726" w:rsidRDefault="002E163C" w:rsidP="002E163C">
      <w:pPr>
        <w:pStyle w:val="NormalWeb"/>
        <w:spacing w:before="0" w:beforeAutospacing="0" w:after="0" w:afterAutospacing="0"/>
        <w:rPr>
          <w:sz w:val="26"/>
          <w:szCs w:val="26"/>
        </w:rPr>
      </w:pPr>
      <w:r w:rsidRPr="003D5726">
        <w:rPr>
          <w:sz w:val="26"/>
          <w:szCs w:val="26"/>
        </w:rPr>
        <w:t>transport input ssh</w:t>
      </w:r>
    </w:p>
    <w:p w14:paraId="545764A7"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7BD399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157A81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2021BD8" w14:textId="0F399B0C" w:rsidR="002E163C" w:rsidRPr="003D5726" w:rsidRDefault="00CA48CC" w:rsidP="002E163C">
      <w:pPr>
        <w:spacing w:after="200" w:line="276" w:lineRule="auto"/>
        <w:rPr>
          <w:sz w:val="26"/>
          <w:szCs w:val="26"/>
        </w:rPr>
      </w:pPr>
      <w:r w:rsidRPr="003D5726">
        <w:rPr>
          <w:sz w:val="26"/>
          <w:szCs w:val="26"/>
        </w:rPr>
        <w:t>e</w:t>
      </w:r>
      <w:r w:rsidR="002E163C" w:rsidRPr="003D5726">
        <w:rPr>
          <w:sz w:val="26"/>
          <w:szCs w:val="26"/>
        </w:rPr>
        <w:t>nd</w:t>
      </w:r>
    </w:p>
    <w:p w14:paraId="2E670463" w14:textId="466B17FE" w:rsidR="002E163C" w:rsidRPr="003D5726" w:rsidRDefault="00CA48CC" w:rsidP="002E163C">
      <w:pPr>
        <w:spacing w:after="200" w:line="276" w:lineRule="auto"/>
        <w:rPr>
          <w:sz w:val="26"/>
          <w:szCs w:val="26"/>
        </w:rPr>
      </w:pPr>
      <w:r w:rsidRPr="003D5726">
        <w:rPr>
          <w:sz w:val="26"/>
          <w:szCs w:val="26"/>
        </w:rPr>
        <w:t>Cấu hình Switch tầng 3:</w:t>
      </w:r>
    </w:p>
    <w:p w14:paraId="5946BBCC" w14:textId="77777777" w:rsidR="002E163C" w:rsidRPr="003D5726" w:rsidRDefault="002E163C" w:rsidP="002E163C">
      <w:pPr>
        <w:pStyle w:val="NormalWeb"/>
        <w:spacing w:before="0" w:beforeAutospacing="0" w:after="0" w:afterAutospacing="0"/>
        <w:rPr>
          <w:sz w:val="26"/>
          <w:szCs w:val="26"/>
        </w:rPr>
      </w:pPr>
      <w:r w:rsidRPr="003D5726">
        <w:rPr>
          <w:sz w:val="26"/>
          <w:szCs w:val="26"/>
        </w:rPr>
        <w:t>CoreSwitch3#show ru</w:t>
      </w:r>
    </w:p>
    <w:p w14:paraId="099F6392" w14:textId="77777777" w:rsidR="002E163C" w:rsidRPr="003D5726" w:rsidRDefault="002E163C" w:rsidP="002E163C">
      <w:pPr>
        <w:pStyle w:val="NormalWeb"/>
        <w:spacing w:before="0" w:beforeAutospacing="0" w:after="0" w:afterAutospacing="0"/>
        <w:rPr>
          <w:sz w:val="26"/>
          <w:szCs w:val="26"/>
        </w:rPr>
      </w:pPr>
      <w:r w:rsidRPr="003D5726">
        <w:rPr>
          <w:sz w:val="26"/>
          <w:szCs w:val="26"/>
        </w:rPr>
        <w:t>Building configuration...</w:t>
      </w:r>
    </w:p>
    <w:p w14:paraId="42BB7F14" w14:textId="77777777" w:rsidR="002E163C" w:rsidRPr="003D5726" w:rsidRDefault="002E163C" w:rsidP="002E163C">
      <w:pPr>
        <w:pStyle w:val="NormalWeb"/>
        <w:spacing w:before="0" w:beforeAutospacing="0" w:after="0" w:afterAutospacing="0"/>
        <w:rPr>
          <w:sz w:val="26"/>
          <w:szCs w:val="26"/>
        </w:rPr>
      </w:pPr>
    </w:p>
    <w:p w14:paraId="2E06EE18" w14:textId="77777777" w:rsidR="002E163C" w:rsidRPr="003D5726" w:rsidRDefault="002E163C" w:rsidP="002E163C">
      <w:pPr>
        <w:pStyle w:val="NormalWeb"/>
        <w:spacing w:before="0" w:beforeAutospacing="0" w:after="0" w:afterAutospacing="0"/>
        <w:rPr>
          <w:sz w:val="26"/>
          <w:szCs w:val="26"/>
        </w:rPr>
      </w:pPr>
      <w:r w:rsidRPr="003D5726">
        <w:rPr>
          <w:sz w:val="26"/>
          <w:szCs w:val="26"/>
        </w:rPr>
        <w:t>Current configuration : 1465 bytes</w:t>
      </w:r>
    </w:p>
    <w:p w14:paraId="5AE8E1A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3261385" w14:textId="77777777" w:rsidR="002E163C" w:rsidRPr="003D5726" w:rsidRDefault="002E163C" w:rsidP="002E163C">
      <w:pPr>
        <w:pStyle w:val="NormalWeb"/>
        <w:spacing w:before="0" w:beforeAutospacing="0" w:after="0" w:afterAutospacing="0"/>
        <w:rPr>
          <w:sz w:val="26"/>
          <w:szCs w:val="26"/>
        </w:rPr>
      </w:pPr>
      <w:r w:rsidRPr="003D5726">
        <w:rPr>
          <w:sz w:val="26"/>
          <w:szCs w:val="26"/>
        </w:rPr>
        <w:t>version 15.0</w:t>
      </w:r>
    </w:p>
    <w:p w14:paraId="56C7AA36"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timestamps log datetime msec</w:t>
      </w:r>
    </w:p>
    <w:p w14:paraId="44D9ABBD"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timestamps debug datetime msec</w:t>
      </w:r>
    </w:p>
    <w:p w14:paraId="6D9E4E7E" w14:textId="77777777" w:rsidR="002E163C" w:rsidRPr="003D5726" w:rsidRDefault="002E163C" w:rsidP="002E163C">
      <w:pPr>
        <w:pStyle w:val="NormalWeb"/>
        <w:spacing w:before="0" w:beforeAutospacing="0" w:after="0" w:afterAutospacing="0"/>
        <w:rPr>
          <w:sz w:val="26"/>
          <w:szCs w:val="26"/>
        </w:rPr>
      </w:pPr>
      <w:r w:rsidRPr="003D5726">
        <w:rPr>
          <w:sz w:val="26"/>
          <w:szCs w:val="26"/>
        </w:rPr>
        <w:t>no service password-encryption</w:t>
      </w:r>
    </w:p>
    <w:p w14:paraId="6D3639F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45BE026" w14:textId="77777777" w:rsidR="002E163C" w:rsidRPr="003D5726" w:rsidRDefault="002E163C" w:rsidP="002E163C">
      <w:pPr>
        <w:pStyle w:val="NormalWeb"/>
        <w:spacing w:before="0" w:beforeAutospacing="0" w:after="0" w:afterAutospacing="0"/>
        <w:rPr>
          <w:sz w:val="26"/>
          <w:szCs w:val="26"/>
        </w:rPr>
      </w:pPr>
      <w:r w:rsidRPr="003D5726">
        <w:rPr>
          <w:sz w:val="26"/>
          <w:szCs w:val="26"/>
        </w:rPr>
        <w:t>hostname CoreSwitch3</w:t>
      </w:r>
    </w:p>
    <w:p w14:paraId="63B2FD0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64A1CC9C"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E33590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2EC6CD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319410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ADFEB0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B495632" w14:textId="77777777" w:rsidR="002E163C" w:rsidRPr="003D5726" w:rsidRDefault="002E163C" w:rsidP="002E163C">
      <w:pPr>
        <w:pStyle w:val="NormalWeb"/>
        <w:spacing w:before="0" w:beforeAutospacing="0" w:after="0" w:afterAutospacing="0"/>
        <w:rPr>
          <w:sz w:val="26"/>
          <w:szCs w:val="26"/>
        </w:rPr>
      </w:pPr>
      <w:r w:rsidRPr="003D5726">
        <w:rPr>
          <w:sz w:val="26"/>
          <w:szCs w:val="26"/>
        </w:rPr>
        <w:t>spanning-tree mode pvst</w:t>
      </w:r>
    </w:p>
    <w:p w14:paraId="077C9B67" w14:textId="77777777" w:rsidR="002E163C" w:rsidRPr="003D5726" w:rsidRDefault="002E163C" w:rsidP="002E163C">
      <w:pPr>
        <w:pStyle w:val="NormalWeb"/>
        <w:spacing w:before="0" w:beforeAutospacing="0" w:after="0" w:afterAutospacing="0"/>
        <w:rPr>
          <w:sz w:val="26"/>
          <w:szCs w:val="26"/>
        </w:rPr>
      </w:pPr>
      <w:r w:rsidRPr="003D5726">
        <w:rPr>
          <w:sz w:val="26"/>
          <w:szCs w:val="26"/>
        </w:rPr>
        <w:t>spanning-tree extend system-id</w:t>
      </w:r>
    </w:p>
    <w:p w14:paraId="52626CB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4F1D8CA"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w:t>
      </w:r>
    </w:p>
    <w:p w14:paraId="6D168037"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trunk</w:t>
      </w:r>
    </w:p>
    <w:p w14:paraId="1341BF1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C4C6145"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w:t>
      </w:r>
    </w:p>
    <w:p w14:paraId="793C6955"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30</w:t>
      </w:r>
    </w:p>
    <w:p w14:paraId="1DA1D6D8"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64BBE4C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74464A3"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FastEthernet0/3</w:t>
      </w:r>
    </w:p>
    <w:p w14:paraId="35D5797D"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30</w:t>
      </w:r>
    </w:p>
    <w:p w14:paraId="59A273B2"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483D51D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379D80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FastEthernet0/4</w:t>
      </w:r>
    </w:p>
    <w:p w14:paraId="2461A1D2"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switchport access vlan 20</w:t>
      </w:r>
    </w:p>
    <w:p w14:paraId="5089B2F4"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4DA3274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72703E6"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FastEthernet0/5</w:t>
      </w:r>
    </w:p>
    <w:p w14:paraId="7ECD4300"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20</w:t>
      </w:r>
    </w:p>
    <w:p w14:paraId="23905CE6"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7448ADC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340B844"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FastEthernet0/6</w:t>
      </w:r>
    </w:p>
    <w:p w14:paraId="04E9C912"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10</w:t>
      </w:r>
    </w:p>
    <w:p w14:paraId="17D36C24"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24E86830"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2F1BB61"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FastEthernet0/7</w:t>
      </w:r>
    </w:p>
    <w:p w14:paraId="0EAE25B9"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10</w:t>
      </w:r>
    </w:p>
    <w:p w14:paraId="49E9E780"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2D62FA4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9297640"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FastEthernet0/8</w:t>
      </w:r>
    </w:p>
    <w:p w14:paraId="56AA4F03"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access vlan 10</w:t>
      </w:r>
    </w:p>
    <w:p w14:paraId="5EA61728" w14:textId="77777777" w:rsidR="002E163C" w:rsidRPr="003D5726" w:rsidRDefault="002E163C" w:rsidP="002E163C">
      <w:pPr>
        <w:pStyle w:val="NormalWeb"/>
        <w:spacing w:before="0" w:beforeAutospacing="0" w:after="0" w:afterAutospacing="0"/>
        <w:rPr>
          <w:sz w:val="26"/>
          <w:szCs w:val="26"/>
        </w:rPr>
      </w:pPr>
      <w:r w:rsidRPr="003D5726">
        <w:rPr>
          <w:sz w:val="26"/>
          <w:szCs w:val="26"/>
        </w:rPr>
        <w:t>switchport mode access</w:t>
      </w:r>
    </w:p>
    <w:p w14:paraId="24D3370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5F36ED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FastEthernet0/9</w:t>
      </w:r>
    </w:p>
    <w:p w14:paraId="76F04A1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B57CE63"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FastEthernet0/10</w:t>
      </w:r>
    </w:p>
    <w:p w14:paraId="7295B16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3C3F650"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FastEthernet0/11</w:t>
      </w:r>
    </w:p>
    <w:p w14:paraId="3FCD4DE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233687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FastEthernet0/12</w:t>
      </w:r>
    </w:p>
    <w:p w14:paraId="493BA89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0BFC9BB"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FastEthernet0/13</w:t>
      </w:r>
    </w:p>
    <w:p w14:paraId="28AABDB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93DB4FB"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FastEthernet0/14</w:t>
      </w:r>
    </w:p>
    <w:p w14:paraId="0F54D94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52129D3"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FastEthernet0/15</w:t>
      </w:r>
    </w:p>
    <w:p w14:paraId="244E6F1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008FE0D"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FastEthernet0/16</w:t>
      </w:r>
    </w:p>
    <w:p w14:paraId="24072F1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2A71EB6"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FastEthernet0/17</w:t>
      </w:r>
    </w:p>
    <w:p w14:paraId="2052084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61475AC"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FastEthernet0/18</w:t>
      </w:r>
    </w:p>
    <w:p w14:paraId="59F2EDD9"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579B77AC"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FastEthernet0/19</w:t>
      </w:r>
    </w:p>
    <w:p w14:paraId="024AD329" w14:textId="77777777" w:rsidR="002E163C" w:rsidRPr="003D5726" w:rsidRDefault="002E163C" w:rsidP="002E163C">
      <w:pPr>
        <w:pStyle w:val="NormalWeb"/>
        <w:spacing w:before="0" w:beforeAutospacing="0" w:after="0" w:afterAutospacing="0"/>
        <w:rPr>
          <w:sz w:val="26"/>
          <w:szCs w:val="26"/>
        </w:rPr>
      </w:pPr>
      <w:r w:rsidRPr="003D5726">
        <w:rPr>
          <w:sz w:val="26"/>
          <w:szCs w:val="26"/>
        </w:rPr>
        <w:lastRenderedPageBreak/>
        <w:t>!</w:t>
      </w:r>
    </w:p>
    <w:p w14:paraId="0B937EED"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FastEthernet0/20</w:t>
      </w:r>
    </w:p>
    <w:p w14:paraId="3478F1F6"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EE74D1E"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FastEthernet0/21</w:t>
      </w:r>
    </w:p>
    <w:p w14:paraId="2A862B90"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842033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FastEthernet0/22</w:t>
      </w:r>
    </w:p>
    <w:p w14:paraId="178283FA"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50DDD06"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FastEthernet0/23</w:t>
      </w:r>
    </w:p>
    <w:p w14:paraId="7FE4E26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ACF7918"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FastEthernet0/24</w:t>
      </w:r>
    </w:p>
    <w:p w14:paraId="54654D2F"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D4ED825"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GigabitEthernet0/1</w:t>
      </w:r>
    </w:p>
    <w:p w14:paraId="64C6D5A3"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AFEB205"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GigabitEthernet0/2</w:t>
      </w:r>
    </w:p>
    <w:p w14:paraId="5800418E"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1CDFD954" w14:textId="77777777" w:rsidR="002E163C" w:rsidRPr="003D5726" w:rsidRDefault="002E163C" w:rsidP="002E163C">
      <w:pPr>
        <w:pStyle w:val="NormalWeb"/>
        <w:spacing w:before="0" w:beforeAutospacing="0" w:after="0" w:afterAutospacing="0"/>
        <w:rPr>
          <w:sz w:val="26"/>
          <w:szCs w:val="26"/>
        </w:rPr>
      </w:pPr>
      <w:r w:rsidRPr="003D5726">
        <w:rPr>
          <w:sz w:val="26"/>
          <w:szCs w:val="26"/>
        </w:rPr>
        <w:t>interface Vlan1</w:t>
      </w:r>
    </w:p>
    <w:p w14:paraId="52A11ED7" w14:textId="77777777" w:rsidR="002E163C" w:rsidRPr="003D5726" w:rsidRDefault="002E163C" w:rsidP="002E163C">
      <w:pPr>
        <w:pStyle w:val="NormalWeb"/>
        <w:spacing w:before="0" w:beforeAutospacing="0" w:after="0" w:afterAutospacing="0"/>
        <w:rPr>
          <w:sz w:val="26"/>
          <w:szCs w:val="26"/>
        </w:rPr>
      </w:pPr>
      <w:r w:rsidRPr="003D5726">
        <w:rPr>
          <w:sz w:val="26"/>
          <w:szCs w:val="26"/>
        </w:rPr>
        <w:t>no ip address</w:t>
      </w:r>
    </w:p>
    <w:p w14:paraId="0A290835" w14:textId="77777777" w:rsidR="002E163C" w:rsidRPr="003D5726" w:rsidRDefault="002E163C" w:rsidP="002E163C">
      <w:pPr>
        <w:pStyle w:val="NormalWeb"/>
        <w:spacing w:before="0" w:beforeAutospacing="0" w:after="0" w:afterAutospacing="0"/>
        <w:rPr>
          <w:sz w:val="26"/>
          <w:szCs w:val="26"/>
        </w:rPr>
      </w:pPr>
      <w:r w:rsidRPr="003D5726">
        <w:rPr>
          <w:sz w:val="26"/>
          <w:szCs w:val="26"/>
        </w:rPr>
        <w:t>shutdown</w:t>
      </w:r>
    </w:p>
    <w:p w14:paraId="632C948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04AA628"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0AD51F5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D1FA857"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289EEBE"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con 0</w:t>
      </w:r>
    </w:p>
    <w:p w14:paraId="7098C06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2F19C692"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vty 0 4</w:t>
      </w:r>
    </w:p>
    <w:p w14:paraId="0AE3ADD4" w14:textId="77777777" w:rsidR="002E163C" w:rsidRPr="003D5726" w:rsidRDefault="002E163C" w:rsidP="002E163C">
      <w:pPr>
        <w:pStyle w:val="NormalWeb"/>
        <w:spacing w:before="0" w:beforeAutospacing="0" w:after="0" w:afterAutospacing="0"/>
        <w:rPr>
          <w:sz w:val="26"/>
          <w:szCs w:val="26"/>
        </w:rPr>
      </w:pPr>
      <w:r w:rsidRPr="003D5726">
        <w:rPr>
          <w:sz w:val="26"/>
          <w:szCs w:val="26"/>
        </w:rPr>
        <w:t>login</w:t>
      </w:r>
    </w:p>
    <w:p w14:paraId="5B9048E0" w14:textId="77777777" w:rsidR="002E163C" w:rsidRPr="003D5726" w:rsidRDefault="002E163C" w:rsidP="002E163C">
      <w:pPr>
        <w:pStyle w:val="NormalWeb"/>
        <w:spacing w:before="0" w:beforeAutospacing="0" w:after="0" w:afterAutospacing="0"/>
        <w:rPr>
          <w:sz w:val="26"/>
          <w:szCs w:val="26"/>
        </w:rPr>
      </w:pPr>
      <w:r w:rsidRPr="003D5726">
        <w:rPr>
          <w:sz w:val="26"/>
          <w:szCs w:val="26"/>
        </w:rPr>
        <w:t>line vty 5 15</w:t>
      </w:r>
    </w:p>
    <w:p w14:paraId="49488F51" w14:textId="77777777" w:rsidR="002E163C" w:rsidRPr="003D5726" w:rsidRDefault="002E163C" w:rsidP="002E163C">
      <w:pPr>
        <w:pStyle w:val="NormalWeb"/>
        <w:spacing w:before="0" w:beforeAutospacing="0" w:after="0" w:afterAutospacing="0"/>
        <w:rPr>
          <w:sz w:val="26"/>
          <w:szCs w:val="26"/>
        </w:rPr>
      </w:pPr>
      <w:r w:rsidRPr="003D5726">
        <w:rPr>
          <w:sz w:val="26"/>
          <w:szCs w:val="26"/>
        </w:rPr>
        <w:t>login</w:t>
      </w:r>
    </w:p>
    <w:p w14:paraId="7FAEFD60"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73B3BBD"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366FC935"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7986C05B" w14:textId="77777777" w:rsidR="002E163C" w:rsidRPr="003D5726" w:rsidRDefault="002E163C" w:rsidP="002E163C">
      <w:pPr>
        <w:pStyle w:val="NormalWeb"/>
        <w:spacing w:before="0" w:beforeAutospacing="0" w:after="0" w:afterAutospacing="0"/>
        <w:rPr>
          <w:sz w:val="26"/>
          <w:szCs w:val="26"/>
        </w:rPr>
      </w:pPr>
      <w:r w:rsidRPr="003D5726">
        <w:rPr>
          <w:sz w:val="26"/>
          <w:szCs w:val="26"/>
        </w:rPr>
        <w:t>!</w:t>
      </w:r>
    </w:p>
    <w:p w14:paraId="418E558D" w14:textId="77777777" w:rsidR="002E163C" w:rsidRPr="003D5726" w:rsidRDefault="002E163C" w:rsidP="002E163C">
      <w:pPr>
        <w:pStyle w:val="NormalWeb"/>
        <w:spacing w:before="0" w:beforeAutospacing="0" w:after="0" w:afterAutospacing="0"/>
        <w:rPr>
          <w:sz w:val="26"/>
          <w:szCs w:val="26"/>
        </w:rPr>
      </w:pPr>
      <w:r w:rsidRPr="003D5726">
        <w:rPr>
          <w:sz w:val="26"/>
          <w:szCs w:val="26"/>
        </w:rPr>
        <w:t>end</w:t>
      </w:r>
    </w:p>
    <w:p w14:paraId="2A09E300" w14:textId="792A93B1" w:rsidR="002E163C" w:rsidRPr="003D5726" w:rsidRDefault="002E163C" w:rsidP="002E163C">
      <w:pPr>
        <w:spacing w:after="200" w:line="276" w:lineRule="auto"/>
        <w:rPr>
          <w:sz w:val="26"/>
          <w:szCs w:val="26"/>
        </w:rPr>
      </w:pPr>
    </w:p>
    <w:p w14:paraId="7388C45E" w14:textId="1C70F3A7" w:rsidR="0007377A" w:rsidRDefault="0007377A" w:rsidP="00944C95">
      <w:pPr>
        <w:spacing w:after="200" w:line="276" w:lineRule="auto"/>
        <w:jc w:val="center"/>
        <w:rPr>
          <w:sz w:val="26"/>
          <w:szCs w:val="26"/>
        </w:rPr>
      </w:pPr>
      <w:r>
        <w:rPr>
          <w:noProof/>
        </w:rPr>
        <w:lastRenderedPageBreak/>
        <w:drawing>
          <wp:inline distT="0" distB="0" distL="0" distR="0" wp14:anchorId="1C9CD245" wp14:editId="473B5059">
            <wp:extent cx="5781675" cy="3009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1675" cy="3009900"/>
                    </a:xfrm>
                    <a:prstGeom prst="rect">
                      <a:avLst/>
                    </a:prstGeom>
                  </pic:spPr>
                </pic:pic>
              </a:graphicData>
            </a:graphic>
          </wp:inline>
        </w:drawing>
      </w:r>
    </w:p>
    <w:p w14:paraId="343FFCF3" w14:textId="7B43C316" w:rsidR="00B152B1" w:rsidRPr="00B152B1" w:rsidRDefault="00EE156A" w:rsidP="00EE156A">
      <w:pPr>
        <w:pStyle w:val="Caption"/>
      </w:pPr>
      <w:bookmarkStart w:id="290" w:name="_Toc91716932"/>
      <w:r>
        <w:t>Hình 5.</w:t>
      </w:r>
      <w:r w:rsidR="00A2576E">
        <w:fldChar w:fldCharType="begin"/>
      </w:r>
      <w:r w:rsidR="00A2576E">
        <w:instrText xml:space="preserve"> SEQ Hình_5. \* ARABIC </w:instrText>
      </w:r>
      <w:r w:rsidR="00A2576E">
        <w:fldChar w:fldCharType="separate"/>
      </w:r>
      <w:r w:rsidR="00436D31">
        <w:rPr>
          <w:noProof/>
        </w:rPr>
        <w:t>51</w:t>
      </w:r>
      <w:r w:rsidR="00A2576E">
        <w:rPr>
          <w:noProof/>
        </w:rPr>
        <w:fldChar w:fldCharType="end"/>
      </w:r>
      <w:r>
        <w:t xml:space="preserve"> </w:t>
      </w:r>
      <w:r w:rsidR="00B152B1" w:rsidRPr="00B152B1">
        <w:t>Thiết bị phòng Admin</w:t>
      </w:r>
      <w:bookmarkEnd w:id="290"/>
    </w:p>
    <w:p w14:paraId="44280DF4" w14:textId="0DF63CAA" w:rsidR="001B05A7" w:rsidRDefault="001B05A7" w:rsidP="00944C95">
      <w:pPr>
        <w:spacing w:after="200" w:line="276" w:lineRule="auto"/>
        <w:jc w:val="center"/>
        <w:rPr>
          <w:sz w:val="26"/>
          <w:szCs w:val="26"/>
        </w:rPr>
      </w:pPr>
      <w:r>
        <w:rPr>
          <w:noProof/>
        </w:rPr>
        <w:drawing>
          <wp:inline distT="0" distB="0" distL="0" distR="0" wp14:anchorId="59787281" wp14:editId="313BE79C">
            <wp:extent cx="5791835" cy="29260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926080"/>
                    </a:xfrm>
                    <a:prstGeom prst="rect">
                      <a:avLst/>
                    </a:prstGeom>
                  </pic:spPr>
                </pic:pic>
              </a:graphicData>
            </a:graphic>
          </wp:inline>
        </w:drawing>
      </w:r>
    </w:p>
    <w:p w14:paraId="3A81F32A" w14:textId="1CBBC374" w:rsidR="00293CD2" w:rsidRDefault="00EE156A" w:rsidP="00EE156A">
      <w:pPr>
        <w:pStyle w:val="Caption"/>
      </w:pPr>
      <w:bookmarkStart w:id="291" w:name="_Toc91716933"/>
      <w:r>
        <w:t>Hình 5.</w:t>
      </w:r>
      <w:r w:rsidR="00A2576E">
        <w:fldChar w:fldCharType="begin"/>
      </w:r>
      <w:r w:rsidR="00A2576E">
        <w:instrText xml:space="preserve"> SEQ Hình_5. \* ARABIC </w:instrText>
      </w:r>
      <w:r w:rsidR="00A2576E">
        <w:fldChar w:fldCharType="separate"/>
      </w:r>
      <w:r w:rsidR="00436D31">
        <w:rPr>
          <w:noProof/>
        </w:rPr>
        <w:t>52</w:t>
      </w:r>
      <w:r w:rsidR="00A2576E">
        <w:rPr>
          <w:noProof/>
        </w:rPr>
        <w:fldChar w:fldCharType="end"/>
      </w:r>
      <w:r>
        <w:t xml:space="preserve"> </w:t>
      </w:r>
      <w:r w:rsidR="00293CD2" w:rsidRPr="00B152B1">
        <w:t>Admin</w:t>
      </w:r>
      <w:r w:rsidR="00293CD2">
        <w:t>-PC</w:t>
      </w:r>
      <w:bookmarkEnd w:id="291"/>
    </w:p>
    <w:p w14:paraId="0E207650" w14:textId="42E1B67C" w:rsidR="001B05A7" w:rsidRDefault="001B05A7" w:rsidP="00944C95">
      <w:pPr>
        <w:spacing w:after="200" w:line="276" w:lineRule="auto"/>
        <w:jc w:val="center"/>
        <w:rPr>
          <w:sz w:val="26"/>
          <w:szCs w:val="26"/>
        </w:rPr>
      </w:pPr>
      <w:r>
        <w:rPr>
          <w:noProof/>
        </w:rPr>
        <w:lastRenderedPageBreak/>
        <w:drawing>
          <wp:inline distT="0" distB="0" distL="0" distR="0" wp14:anchorId="75CF93CC" wp14:editId="20D1A6E4">
            <wp:extent cx="5791835" cy="28403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840355"/>
                    </a:xfrm>
                    <a:prstGeom prst="rect">
                      <a:avLst/>
                    </a:prstGeom>
                  </pic:spPr>
                </pic:pic>
              </a:graphicData>
            </a:graphic>
          </wp:inline>
        </w:drawing>
      </w:r>
    </w:p>
    <w:p w14:paraId="68227CB3" w14:textId="4BB457AA" w:rsidR="004F7784" w:rsidRDefault="00EE156A" w:rsidP="00EE156A">
      <w:pPr>
        <w:pStyle w:val="Caption"/>
      </w:pPr>
      <w:bookmarkStart w:id="292" w:name="_Toc91716934"/>
      <w:r>
        <w:t>Hình 5.</w:t>
      </w:r>
      <w:r w:rsidR="00A2576E">
        <w:fldChar w:fldCharType="begin"/>
      </w:r>
      <w:r w:rsidR="00A2576E">
        <w:instrText xml:space="preserve"> SEQ Hình_5. \* ARABIC </w:instrText>
      </w:r>
      <w:r w:rsidR="00A2576E">
        <w:fldChar w:fldCharType="separate"/>
      </w:r>
      <w:r w:rsidR="00436D31">
        <w:rPr>
          <w:noProof/>
        </w:rPr>
        <w:t>53</w:t>
      </w:r>
      <w:r w:rsidR="00A2576E">
        <w:rPr>
          <w:noProof/>
        </w:rPr>
        <w:fldChar w:fldCharType="end"/>
      </w:r>
      <w:r>
        <w:t xml:space="preserve"> </w:t>
      </w:r>
      <w:r w:rsidR="004F7784" w:rsidRPr="00B152B1">
        <w:t>Admin</w:t>
      </w:r>
      <w:r w:rsidR="004F7784">
        <w:t>-Printer</w:t>
      </w:r>
      <w:bookmarkEnd w:id="292"/>
    </w:p>
    <w:p w14:paraId="569B59BD" w14:textId="19EBCAD9" w:rsidR="001B05A7" w:rsidRDefault="001B05A7" w:rsidP="00944C95">
      <w:pPr>
        <w:spacing w:after="200" w:line="276" w:lineRule="auto"/>
        <w:jc w:val="center"/>
        <w:rPr>
          <w:sz w:val="26"/>
          <w:szCs w:val="26"/>
        </w:rPr>
      </w:pPr>
      <w:r>
        <w:rPr>
          <w:noProof/>
        </w:rPr>
        <w:drawing>
          <wp:inline distT="0" distB="0" distL="0" distR="0" wp14:anchorId="03212DF0" wp14:editId="2FB1593E">
            <wp:extent cx="5791835" cy="2786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786380"/>
                    </a:xfrm>
                    <a:prstGeom prst="rect">
                      <a:avLst/>
                    </a:prstGeom>
                  </pic:spPr>
                </pic:pic>
              </a:graphicData>
            </a:graphic>
          </wp:inline>
        </w:drawing>
      </w:r>
    </w:p>
    <w:p w14:paraId="05D19751" w14:textId="069C9373" w:rsidR="00050099" w:rsidRDefault="00EE156A" w:rsidP="00EE156A">
      <w:pPr>
        <w:pStyle w:val="Caption"/>
      </w:pPr>
      <w:bookmarkStart w:id="293" w:name="_Toc91716935"/>
      <w:r>
        <w:t>Hình 5.</w:t>
      </w:r>
      <w:r w:rsidR="00A2576E">
        <w:fldChar w:fldCharType="begin"/>
      </w:r>
      <w:r w:rsidR="00A2576E">
        <w:instrText xml:space="preserve"> SEQ Hình_5. \* ARABIC </w:instrText>
      </w:r>
      <w:r w:rsidR="00A2576E">
        <w:fldChar w:fldCharType="separate"/>
      </w:r>
      <w:r w:rsidR="00436D31">
        <w:rPr>
          <w:noProof/>
        </w:rPr>
        <w:t>54</w:t>
      </w:r>
      <w:r w:rsidR="00A2576E">
        <w:rPr>
          <w:noProof/>
        </w:rPr>
        <w:fldChar w:fldCharType="end"/>
      </w:r>
      <w:r>
        <w:t xml:space="preserve"> </w:t>
      </w:r>
      <w:r w:rsidR="00050099" w:rsidRPr="00B152B1">
        <w:t>Admin</w:t>
      </w:r>
      <w:r w:rsidR="00050099">
        <w:t>-Laptop</w:t>
      </w:r>
      <w:bookmarkEnd w:id="293"/>
    </w:p>
    <w:p w14:paraId="01696DDE" w14:textId="593D4697" w:rsidR="001B05A7" w:rsidRDefault="001B05A7" w:rsidP="00944C95">
      <w:pPr>
        <w:spacing w:after="200" w:line="276" w:lineRule="auto"/>
        <w:jc w:val="center"/>
        <w:rPr>
          <w:sz w:val="26"/>
          <w:szCs w:val="26"/>
        </w:rPr>
      </w:pPr>
      <w:r>
        <w:rPr>
          <w:noProof/>
        </w:rPr>
        <w:lastRenderedPageBreak/>
        <w:drawing>
          <wp:inline distT="0" distB="0" distL="0" distR="0" wp14:anchorId="30EECD77" wp14:editId="63476BC6">
            <wp:extent cx="5791835" cy="28359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2835910"/>
                    </a:xfrm>
                    <a:prstGeom prst="rect">
                      <a:avLst/>
                    </a:prstGeom>
                  </pic:spPr>
                </pic:pic>
              </a:graphicData>
            </a:graphic>
          </wp:inline>
        </w:drawing>
      </w:r>
    </w:p>
    <w:p w14:paraId="1EC9EDDE" w14:textId="5E9C347E" w:rsidR="00661A23" w:rsidRDefault="00EE156A" w:rsidP="00EE156A">
      <w:pPr>
        <w:pStyle w:val="Caption"/>
      </w:pPr>
      <w:bookmarkStart w:id="294" w:name="_Toc91716936"/>
      <w:r>
        <w:t>Hình 5.</w:t>
      </w:r>
      <w:r w:rsidR="00A2576E">
        <w:fldChar w:fldCharType="begin"/>
      </w:r>
      <w:r w:rsidR="00A2576E">
        <w:instrText xml:space="preserve"> SEQ Hình_5. \* ARABIC </w:instrText>
      </w:r>
      <w:r w:rsidR="00A2576E">
        <w:fldChar w:fldCharType="separate"/>
      </w:r>
      <w:r w:rsidR="00436D31">
        <w:rPr>
          <w:noProof/>
        </w:rPr>
        <w:t>55</w:t>
      </w:r>
      <w:r w:rsidR="00A2576E">
        <w:rPr>
          <w:noProof/>
        </w:rPr>
        <w:fldChar w:fldCharType="end"/>
      </w:r>
      <w:r>
        <w:t xml:space="preserve"> </w:t>
      </w:r>
      <w:r w:rsidR="00661A23" w:rsidRPr="00B152B1">
        <w:t>Admin</w:t>
      </w:r>
      <w:r w:rsidR="00661A23">
        <w:t>-Tablet</w:t>
      </w:r>
      <w:bookmarkEnd w:id="294"/>
    </w:p>
    <w:p w14:paraId="50F00BBD" w14:textId="5AE83E72" w:rsidR="001B05A7" w:rsidRDefault="001B05A7" w:rsidP="00944C95">
      <w:pPr>
        <w:spacing w:after="200" w:line="276" w:lineRule="auto"/>
        <w:jc w:val="center"/>
        <w:rPr>
          <w:sz w:val="26"/>
          <w:szCs w:val="26"/>
        </w:rPr>
      </w:pPr>
    </w:p>
    <w:p w14:paraId="1AB07B53" w14:textId="20E8B8FA" w:rsidR="001B05A7" w:rsidRDefault="001B05A7" w:rsidP="00944C95">
      <w:pPr>
        <w:spacing w:after="200" w:line="276" w:lineRule="auto"/>
        <w:jc w:val="center"/>
        <w:rPr>
          <w:sz w:val="26"/>
          <w:szCs w:val="26"/>
        </w:rPr>
      </w:pPr>
      <w:r>
        <w:rPr>
          <w:noProof/>
        </w:rPr>
        <w:drawing>
          <wp:inline distT="0" distB="0" distL="0" distR="0" wp14:anchorId="1E83E540" wp14:editId="47824CBA">
            <wp:extent cx="5791835" cy="28028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802890"/>
                    </a:xfrm>
                    <a:prstGeom prst="rect">
                      <a:avLst/>
                    </a:prstGeom>
                  </pic:spPr>
                </pic:pic>
              </a:graphicData>
            </a:graphic>
          </wp:inline>
        </w:drawing>
      </w:r>
    </w:p>
    <w:p w14:paraId="1B0D037F" w14:textId="11B7B720" w:rsidR="00727314" w:rsidRDefault="00EE156A" w:rsidP="00EE156A">
      <w:pPr>
        <w:pStyle w:val="Caption"/>
      </w:pPr>
      <w:bookmarkStart w:id="295" w:name="_Toc91716937"/>
      <w:r>
        <w:t>Hình 5.</w:t>
      </w:r>
      <w:r w:rsidR="00A2576E">
        <w:fldChar w:fldCharType="begin"/>
      </w:r>
      <w:r w:rsidR="00A2576E">
        <w:instrText xml:space="preserve"> SEQ Hình_5. \* ARABIC </w:instrText>
      </w:r>
      <w:r w:rsidR="00A2576E">
        <w:fldChar w:fldCharType="separate"/>
      </w:r>
      <w:r w:rsidR="00436D31">
        <w:rPr>
          <w:noProof/>
        </w:rPr>
        <w:t>56</w:t>
      </w:r>
      <w:r w:rsidR="00A2576E">
        <w:rPr>
          <w:noProof/>
        </w:rPr>
        <w:fldChar w:fldCharType="end"/>
      </w:r>
      <w:r>
        <w:t xml:space="preserve"> </w:t>
      </w:r>
      <w:r w:rsidR="00727314" w:rsidRPr="00B152B1">
        <w:t>Admin</w:t>
      </w:r>
      <w:r w:rsidR="00727314">
        <w:t>-Smartphone</w:t>
      </w:r>
      <w:bookmarkEnd w:id="295"/>
    </w:p>
    <w:p w14:paraId="35B81B0E" w14:textId="72F2AE71" w:rsidR="001B05A7" w:rsidRDefault="001B05A7" w:rsidP="00944C95">
      <w:pPr>
        <w:spacing w:after="200" w:line="276" w:lineRule="auto"/>
        <w:jc w:val="center"/>
        <w:rPr>
          <w:sz w:val="26"/>
          <w:szCs w:val="26"/>
        </w:rPr>
      </w:pPr>
    </w:p>
    <w:p w14:paraId="631B1464" w14:textId="20EA3D89" w:rsidR="001B05A7" w:rsidRDefault="001B05A7" w:rsidP="00944C95">
      <w:pPr>
        <w:spacing w:after="200" w:line="276" w:lineRule="auto"/>
        <w:jc w:val="center"/>
        <w:rPr>
          <w:sz w:val="26"/>
          <w:szCs w:val="26"/>
        </w:rPr>
      </w:pPr>
    </w:p>
    <w:p w14:paraId="55477840" w14:textId="31DD1408" w:rsidR="001B05A7" w:rsidRDefault="001B05A7" w:rsidP="00944C95">
      <w:pPr>
        <w:spacing w:after="200" w:line="276" w:lineRule="auto"/>
        <w:jc w:val="center"/>
        <w:rPr>
          <w:sz w:val="26"/>
          <w:szCs w:val="26"/>
        </w:rPr>
      </w:pPr>
    </w:p>
    <w:p w14:paraId="09563626" w14:textId="4B680EF8" w:rsidR="001B05A7" w:rsidRDefault="001B05A7" w:rsidP="00944C95">
      <w:pPr>
        <w:spacing w:after="200" w:line="276" w:lineRule="auto"/>
        <w:jc w:val="center"/>
        <w:rPr>
          <w:sz w:val="26"/>
          <w:szCs w:val="26"/>
        </w:rPr>
      </w:pPr>
    </w:p>
    <w:p w14:paraId="72131EA7" w14:textId="77777777" w:rsidR="001B05A7" w:rsidRDefault="001B05A7" w:rsidP="00944C95">
      <w:pPr>
        <w:spacing w:after="200" w:line="276" w:lineRule="auto"/>
        <w:jc w:val="center"/>
        <w:rPr>
          <w:sz w:val="26"/>
          <w:szCs w:val="26"/>
        </w:rPr>
      </w:pPr>
    </w:p>
    <w:p w14:paraId="12792485" w14:textId="0EFA2236" w:rsidR="0007377A" w:rsidRDefault="0007377A" w:rsidP="00944C95">
      <w:pPr>
        <w:spacing w:after="200" w:line="276" w:lineRule="auto"/>
        <w:jc w:val="center"/>
        <w:rPr>
          <w:sz w:val="26"/>
          <w:szCs w:val="26"/>
        </w:rPr>
      </w:pPr>
      <w:r>
        <w:rPr>
          <w:noProof/>
        </w:rPr>
        <w:drawing>
          <wp:inline distT="0" distB="0" distL="0" distR="0" wp14:anchorId="2CFF2BB0" wp14:editId="543BD002">
            <wp:extent cx="5353050" cy="3514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53050" cy="3514725"/>
                    </a:xfrm>
                    <a:prstGeom prst="rect">
                      <a:avLst/>
                    </a:prstGeom>
                  </pic:spPr>
                </pic:pic>
              </a:graphicData>
            </a:graphic>
          </wp:inline>
        </w:drawing>
      </w:r>
    </w:p>
    <w:p w14:paraId="651D06ED" w14:textId="72DD9848" w:rsidR="0007377A" w:rsidRDefault="00EE156A" w:rsidP="00EE156A">
      <w:pPr>
        <w:pStyle w:val="Caption"/>
      </w:pPr>
      <w:bookmarkStart w:id="296" w:name="_Toc91716938"/>
      <w:r>
        <w:t>Hình 5.</w:t>
      </w:r>
      <w:r w:rsidR="00A2576E">
        <w:fldChar w:fldCharType="begin"/>
      </w:r>
      <w:r w:rsidR="00A2576E">
        <w:instrText xml:space="preserve"> SEQ Hình_5. \* ARABIC </w:instrText>
      </w:r>
      <w:r w:rsidR="00A2576E">
        <w:fldChar w:fldCharType="separate"/>
      </w:r>
      <w:r w:rsidR="00436D31">
        <w:rPr>
          <w:noProof/>
        </w:rPr>
        <w:t>57</w:t>
      </w:r>
      <w:r w:rsidR="00A2576E">
        <w:rPr>
          <w:noProof/>
        </w:rPr>
        <w:fldChar w:fldCharType="end"/>
      </w:r>
      <w:r>
        <w:t xml:space="preserve"> </w:t>
      </w:r>
      <w:r w:rsidR="00EF4304">
        <w:t xml:space="preserve">Thiết bị phòng </w:t>
      </w:r>
      <w:r w:rsidR="00EF4304" w:rsidRPr="00EF4304">
        <w:t>Electrical</w:t>
      </w:r>
      <w:bookmarkEnd w:id="296"/>
    </w:p>
    <w:p w14:paraId="793C4D5E" w14:textId="1970FD5F" w:rsidR="00510E56" w:rsidRDefault="00510E56" w:rsidP="00944C95">
      <w:pPr>
        <w:spacing w:after="200" w:line="276" w:lineRule="auto"/>
        <w:jc w:val="center"/>
        <w:rPr>
          <w:sz w:val="26"/>
          <w:szCs w:val="26"/>
        </w:rPr>
      </w:pPr>
    </w:p>
    <w:p w14:paraId="1EB4E07C" w14:textId="0256C2CA" w:rsidR="00510E56" w:rsidRDefault="00510E56" w:rsidP="00944C95">
      <w:pPr>
        <w:spacing w:after="200" w:line="276" w:lineRule="auto"/>
        <w:jc w:val="center"/>
        <w:rPr>
          <w:sz w:val="26"/>
          <w:szCs w:val="26"/>
        </w:rPr>
      </w:pPr>
      <w:r>
        <w:rPr>
          <w:noProof/>
        </w:rPr>
        <w:lastRenderedPageBreak/>
        <w:drawing>
          <wp:inline distT="0" distB="0" distL="0" distR="0" wp14:anchorId="74BD5FC0" wp14:editId="35F02DC4">
            <wp:extent cx="5791835" cy="276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768600"/>
                    </a:xfrm>
                    <a:prstGeom prst="rect">
                      <a:avLst/>
                    </a:prstGeom>
                  </pic:spPr>
                </pic:pic>
              </a:graphicData>
            </a:graphic>
          </wp:inline>
        </w:drawing>
      </w:r>
    </w:p>
    <w:p w14:paraId="557B74F5" w14:textId="608DA16F" w:rsidR="0060209B" w:rsidRDefault="00EE156A" w:rsidP="00EE156A">
      <w:pPr>
        <w:pStyle w:val="Caption"/>
      </w:pPr>
      <w:bookmarkStart w:id="297" w:name="_Toc91716939"/>
      <w:r>
        <w:t>Hình 5.</w:t>
      </w:r>
      <w:r w:rsidR="00A2576E">
        <w:fldChar w:fldCharType="begin"/>
      </w:r>
      <w:r w:rsidR="00A2576E">
        <w:instrText xml:space="preserve"> SEQ Hình_5. \* ARABIC </w:instrText>
      </w:r>
      <w:r w:rsidR="00A2576E">
        <w:fldChar w:fldCharType="separate"/>
      </w:r>
      <w:r w:rsidR="00436D31">
        <w:rPr>
          <w:noProof/>
        </w:rPr>
        <w:t>58</w:t>
      </w:r>
      <w:r w:rsidR="00A2576E">
        <w:rPr>
          <w:noProof/>
        </w:rPr>
        <w:fldChar w:fldCharType="end"/>
      </w:r>
      <w:r>
        <w:t xml:space="preserve"> </w:t>
      </w:r>
      <w:r w:rsidR="0060209B" w:rsidRPr="00EF4304">
        <w:t>Electrical</w:t>
      </w:r>
      <w:r w:rsidR="0060209B">
        <w:t>-PC</w:t>
      </w:r>
      <w:bookmarkEnd w:id="297"/>
    </w:p>
    <w:p w14:paraId="43828C19" w14:textId="249B1F09" w:rsidR="00510E56" w:rsidRDefault="00510E56" w:rsidP="00944C95">
      <w:pPr>
        <w:spacing w:after="200" w:line="276" w:lineRule="auto"/>
        <w:jc w:val="center"/>
        <w:rPr>
          <w:sz w:val="26"/>
          <w:szCs w:val="26"/>
        </w:rPr>
      </w:pPr>
      <w:r>
        <w:rPr>
          <w:noProof/>
        </w:rPr>
        <w:drawing>
          <wp:inline distT="0" distB="0" distL="0" distR="0" wp14:anchorId="766ED914" wp14:editId="7FCB05A8">
            <wp:extent cx="5791835" cy="2806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2806065"/>
                    </a:xfrm>
                    <a:prstGeom prst="rect">
                      <a:avLst/>
                    </a:prstGeom>
                  </pic:spPr>
                </pic:pic>
              </a:graphicData>
            </a:graphic>
          </wp:inline>
        </w:drawing>
      </w:r>
    </w:p>
    <w:p w14:paraId="6E025776" w14:textId="2DE06975" w:rsidR="00FB48AF" w:rsidRDefault="00EE156A" w:rsidP="00EE156A">
      <w:pPr>
        <w:pStyle w:val="Caption"/>
      </w:pPr>
      <w:bookmarkStart w:id="298" w:name="_Toc91716940"/>
      <w:r>
        <w:t>Hình 5.</w:t>
      </w:r>
      <w:r w:rsidR="00A2576E">
        <w:fldChar w:fldCharType="begin"/>
      </w:r>
      <w:r w:rsidR="00A2576E">
        <w:instrText xml:space="preserve"> SEQ Hình_5. \* ARABIC </w:instrText>
      </w:r>
      <w:r w:rsidR="00A2576E">
        <w:fldChar w:fldCharType="separate"/>
      </w:r>
      <w:r w:rsidR="00436D31">
        <w:rPr>
          <w:noProof/>
        </w:rPr>
        <w:t>59</w:t>
      </w:r>
      <w:r w:rsidR="00A2576E">
        <w:rPr>
          <w:noProof/>
        </w:rPr>
        <w:fldChar w:fldCharType="end"/>
      </w:r>
      <w:r>
        <w:t xml:space="preserve"> </w:t>
      </w:r>
      <w:r w:rsidR="00FB48AF" w:rsidRPr="00EF4304">
        <w:t>Electrical</w:t>
      </w:r>
      <w:r w:rsidR="00FB48AF">
        <w:t>-Printer</w:t>
      </w:r>
      <w:bookmarkEnd w:id="298"/>
    </w:p>
    <w:p w14:paraId="16A31695" w14:textId="4F0622AB" w:rsidR="00510E56" w:rsidRDefault="00510E56" w:rsidP="00944C95">
      <w:pPr>
        <w:spacing w:after="200" w:line="276" w:lineRule="auto"/>
        <w:jc w:val="center"/>
        <w:rPr>
          <w:sz w:val="26"/>
          <w:szCs w:val="26"/>
        </w:rPr>
      </w:pPr>
    </w:p>
    <w:p w14:paraId="396CDDC7" w14:textId="046254F4" w:rsidR="00510E56" w:rsidRDefault="00510E56" w:rsidP="00944C95">
      <w:pPr>
        <w:spacing w:after="200" w:line="276" w:lineRule="auto"/>
        <w:jc w:val="center"/>
        <w:rPr>
          <w:sz w:val="26"/>
          <w:szCs w:val="26"/>
        </w:rPr>
      </w:pPr>
      <w:r>
        <w:rPr>
          <w:noProof/>
        </w:rPr>
        <w:lastRenderedPageBreak/>
        <w:drawing>
          <wp:inline distT="0" distB="0" distL="0" distR="0" wp14:anchorId="772B9832" wp14:editId="6836902C">
            <wp:extent cx="5791835" cy="27133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2713355"/>
                    </a:xfrm>
                    <a:prstGeom prst="rect">
                      <a:avLst/>
                    </a:prstGeom>
                  </pic:spPr>
                </pic:pic>
              </a:graphicData>
            </a:graphic>
          </wp:inline>
        </w:drawing>
      </w:r>
    </w:p>
    <w:p w14:paraId="4B61CF75" w14:textId="01434DB5" w:rsidR="00C5509B" w:rsidRDefault="00EE156A" w:rsidP="00EE156A">
      <w:pPr>
        <w:pStyle w:val="Caption"/>
      </w:pPr>
      <w:bookmarkStart w:id="299" w:name="_Toc91716941"/>
      <w:r>
        <w:t>Hình 5.</w:t>
      </w:r>
      <w:r w:rsidR="00A2576E">
        <w:fldChar w:fldCharType="begin"/>
      </w:r>
      <w:r w:rsidR="00A2576E">
        <w:instrText xml:space="preserve"> SEQ Hình_5. \* ARABIC </w:instrText>
      </w:r>
      <w:r w:rsidR="00A2576E">
        <w:fldChar w:fldCharType="separate"/>
      </w:r>
      <w:r w:rsidR="00436D31">
        <w:rPr>
          <w:noProof/>
        </w:rPr>
        <w:t>60</w:t>
      </w:r>
      <w:r w:rsidR="00A2576E">
        <w:rPr>
          <w:noProof/>
        </w:rPr>
        <w:fldChar w:fldCharType="end"/>
      </w:r>
      <w:r>
        <w:t xml:space="preserve"> </w:t>
      </w:r>
      <w:r w:rsidR="00C5509B" w:rsidRPr="00EF4304">
        <w:t>Electrical</w:t>
      </w:r>
      <w:r w:rsidR="00C5509B">
        <w:t>-Laptop</w:t>
      </w:r>
      <w:bookmarkEnd w:id="299"/>
    </w:p>
    <w:p w14:paraId="398389DF" w14:textId="75A60E7D" w:rsidR="00510E56" w:rsidRDefault="00E353B1" w:rsidP="00944C95">
      <w:pPr>
        <w:spacing w:after="200" w:line="276" w:lineRule="auto"/>
        <w:jc w:val="center"/>
        <w:rPr>
          <w:sz w:val="26"/>
          <w:szCs w:val="26"/>
        </w:rPr>
      </w:pPr>
      <w:r>
        <w:rPr>
          <w:noProof/>
        </w:rPr>
        <w:drawing>
          <wp:inline distT="0" distB="0" distL="0" distR="0" wp14:anchorId="1FE74449" wp14:editId="6C11027B">
            <wp:extent cx="5791835" cy="271653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716530"/>
                    </a:xfrm>
                    <a:prstGeom prst="rect">
                      <a:avLst/>
                    </a:prstGeom>
                  </pic:spPr>
                </pic:pic>
              </a:graphicData>
            </a:graphic>
          </wp:inline>
        </w:drawing>
      </w:r>
    </w:p>
    <w:p w14:paraId="7E86C938" w14:textId="3BC96EF3" w:rsidR="00E64E10" w:rsidRDefault="00EE156A" w:rsidP="00EE156A">
      <w:pPr>
        <w:pStyle w:val="Caption"/>
      </w:pPr>
      <w:bookmarkStart w:id="300" w:name="_Toc91716942"/>
      <w:r>
        <w:t>Hình 5.</w:t>
      </w:r>
      <w:r w:rsidR="00A2576E">
        <w:fldChar w:fldCharType="begin"/>
      </w:r>
      <w:r w:rsidR="00A2576E">
        <w:instrText xml:space="preserve"> SEQ Hình_5. \* ARABIC </w:instrText>
      </w:r>
      <w:r w:rsidR="00A2576E">
        <w:fldChar w:fldCharType="separate"/>
      </w:r>
      <w:r w:rsidR="00436D31">
        <w:rPr>
          <w:noProof/>
        </w:rPr>
        <w:t>61</w:t>
      </w:r>
      <w:r w:rsidR="00A2576E">
        <w:rPr>
          <w:noProof/>
        </w:rPr>
        <w:fldChar w:fldCharType="end"/>
      </w:r>
      <w:r>
        <w:t xml:space="preserve"> </w:t>
      </w:r>
      <w:r w:rsidR="00E64E10" w:rsidRPr="00EF4304">
        <w:t>Electrical</w:t>
      </w:r>
      <w:r w:rsidR="00E64E10">
        <w:t>-Tablet</w:t>
      </w:r>
      <w:bookmarkEnd w:id="300"/>
    </w:p>
    <w:p w14:paraId="5617EF80" w14:textId="4CF02D2D" w:rsidR="00510E56" w:rsidRDefault="009776D0" w:rsidP="00944C95">
      <w:pPr>
        <w:spacing w:after="200" w:line="276" w:lineRule="auto"/>
        <w:jc w:val="center"/>
        <w:rPr>
          <w:sz w:val="26"/>
          <w:szCs w:val="26"/>
        </w:rPr>
      </w:pPr>
      <w:r>
        <w:rPr>
          <w:noProof/>
        </w:rPr>
        <w:lastRenderedPageBreak/>
        <w:drawing>
          <wp:inline distT="0" distB="0" distL="0" distR="0" wp14:anchorId="3098D20B" wp14:editId="3B5BC15E">
            <wp:extent cx="5791835" cy="28238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835" cy="2823845"/>
                    </a:xfrm>
                    <a:prstGeom prst="rect">
                      <a:avLst/>
                    </a:prstGeom>
                  </pic:spPr>
                </pic:pic>
              </a:graphicData>
            </a:graphic>
          </wp:inline>
        </w:drawing>
      </w:r>
    </w:p>
    <w:p w14:paraId="1645EBFE" w14:textId="0A18DDD1" w:rsidR="0007377A" w:rsidRDefault="00EE156A" w:rsidP="00EE156A">
      <w:pPr>
        <w:pStyle w:val="Caption"/>
      </w:pPr>
      <w:bookmarkStart w:id="301" w:name="_Toc91716943"/>
      <w:r>
        <w:t>Hình 5.</w:t>
      </w:r>
      <w:r w:rsidR="00A2576E">
        <w:fldChar w:fldCharType="begin"/>
      </w:r>
      <w:r w:rsidR="00A2576E">
        <w:instrText xml:space="preserve"> SEQ Hình_5. \* ARABIC </w:instrText>
      </w:r>
      <w:r w:rsidR="00A2576E">
        <w:fldChar w:fldCharType="separate"/>
      </w:r>
      <w:r w:rsidR="00436D31">
        <w:rPr>
          <w:noProof/>
        </w:rPr>
        <w:t>62</w:t>
      </w:r>
      <w:r w:rsidR="00A2576E">
        <w:rPr>
          <w:noProof/>
        </w:rPr>
        <w:fldChar w:fldCharType="end"/>
      </w:r>
      <w:r>
        <w:t xml:space="preserve"> </w:t>
      </w:r>
      <w:r w:rsidR="006D76AB" w:rsidRPr="00EF4304">
        <w:t>Electrical</w:t>
      </w:r>
      <w:r w:rsidR="006D76AB">
        <w:t>-Smar</w:t>
      </w:r>
      <w:r w:rsidR="00BD3682">
        <w:t>tphone</w:t>
      </w:r>
      <w:r w:rsidR="0007377A">
        <w:rPr>
          <w:noProof/>
        </w:rPr>
        <w:drawing>
          <wp:inline distT="0" distB="0" distL="0" distR="0" wp14:anchorId="3A74499C" wp14:editId="1A38B46D">
            <wp:extent cx="5505450" cy="3695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5450" cy="3695700"/>
                    </a:xfrm>
                    <a:prstGeom prst="rect">
                      <a:avLst/>
                    </a:prstGeom>
                  </pic:spPr>
                </pic:pic>
              </a:graphicData>
            </a:graphic>
          </wp:inline>
        </w:drawing>
      </w:r>
      <w:bookmarkEnd w:id="301"/>
    </w:p>
    <w:p w14:paraId="77024E40" w14:textId="77777777" w:rsidR="009D2AF8" w:rsidRPr="009D2AF8" w:rsidRDefault="009D2AF8" w:rsidP="009D2AF8"/>
    <w:p w14:paraId="759FDE28" w14:textId="0789ADCE" w:rsidR="0007377A" w:rsidRPr="00312551" w:rsidRDefault="00EE156A" w:rsidP="00EE156A">
      <w:pPr>
        <w:pStyle w:val="Caption"/>
      </w:pPr>
      <w:bookmarkStart w:id="302" w:name="_Toc91716944"/>
      <w:r>
        <w:t>Hình 5.</w:t>
      </w:r>
      <w:r w:rsidR="00A2576E">
        <w:fldChar w:fldCharType="begin"/>
      </w:r>
      <w:r w:rsidR="00A2576E">
        <w:instrText xml:space="preserve"> SEQ Hình_5. \* ARABIC </w:instrText>
      </w:r>
      <w:r w:rsidR="00A2576E">
        <w:fldChar w:fldCharType="separate"/>
      </w:r>
      <w:r w:rsidR="00436D31">
        <w:rPr>
          <w:noProof/>
        </w:rPr>
        <w:t>63</w:t>
      </w:r>
      <w:r w:rsidR="00A2576E">
        <w:rPr>
          <w:noProof/>
        </w:rPr>
        <w:fldChar w:fldCharType="end"/>
      </w:r>
      <w:r>
        <w:t xml:space="preserve"> </w:t>
      </w:r>
      <w:r w:rsidR="00312551" w:rsidRPr="00312551">
        <w:t>Thiết bị phòng IT</w:t>
      </w:r>
      <w:bookmarkEnd w:id="302"/>
    </w:p>
    <w:p w14:paraId="45C9F67F" w14:textId="7891E548" w:rsidR="0007377A" w:rsidRDefault="00233444" w:rsidP="00944C95">
      <w:pPr>
        <w:spacing w:after="200" w:line="276" w:lineRule="auto"/>
        <w:jc w:val="center"/>
        <w:rPr>
          <w:sz w:val="26"/>
          <w:szCs w:val="26"/>
        </w:rPr>
      </w:pPr>
      <w:r>
        <w:rPr>
          <w:noProof/>
        </w:rPr>
        <w:lastRenderedPageBreak/>
        <w:drawing>
          <wp:inline distT="0" distB="0" distL="0" distR="0" wp14:anchorId="0D2BF5A3" wp14:editId="233D3B6B">
            <wp:extent cx="5791835" cy="27984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2798445"/>
                    </a:xfrm>
                    <a:prstGeom prst="rect">
                      <a:avLst/>
                    </a:prstGeom>
                  </pic:spPr>
                </pic:pic>
              </a:graphicData>
            </a:graphic>
          </wp:inline>
        </w:drawing>
      </w:r>
    </w:p>
    <w:p w14:paraId="1015E230" w14:textId="38C240BC" w:rsidR="00644849" w:rsidRDefault="00EE156A" w:rsidP="00EE156A">
      <w:pPr>
        <w:pStyle w:val="Caption"/>
      </w:pPr>
      <w:bookmarkStart w:id="303" w:name="_Toc91716945"/>
      <w:r>
        <w:t>Hình 5.</w:t>
      </w:r>
      <w:r w:rsidR="00A2576E">
        <w:fldChar w:fldCharType="begin"/>
      </w:r>
      <w:r w:rsidR="00A2576E">
        <w:instrText xml:space="preserve"> SEQ Hình_5. \* ARABIC </w:instrText>
      </w:r>
      <w:r w:rsidR="00A2576E">
        <w:fldChar w:fldCharType="separate"/>
      </w:r>
      <w:r w:rsidR="00436D31">
        <w:rPr>
          <w:noProof/>
        </w:rPr>
        <w:t>64</w:t>
      </w:r>
      <w:r w:rsidR="00A2576E">
        <w:rPr>
          <w:noProof/>
        </w:rPr>
        <w:fldChar w:fldCharType="end"/>
      </w:r>
      <w:r>
        <w:t xml:space="preserve"> </w:t>
      </w:r>
      <w:r w:rsidR="00644849" w:rsidRPr="00312551">
        <w:t>IT</w:t>
      </w:r>
      <w:r w:rsidR="00644849">
        <w:t>-PC</w:t>
      </w:r>
      <w:bookmarkEnd w:id="303"/>
    </w:p>
    <w:p w14:paraId="058F37F0" w14:textId="14525504" w:rsidR="00EA010F" w:rsidRDefault="00EA010F" w:rsidP="00944C95">
      <w:pPr>
        <w:spacing w:after="200" w:line="276" w:lineRule="auto"/>
        <w:jc w:val="center"/>
        <w:rPr>
          <w:sz w:val="26"/>
          <w:szCs w:val="26"/>
        </w:rPr>
      </w:pPr>
      <w:r>
        <w:rPr>
          <w:noProof/>
        </w:rPr>
        <w:drawing>
          <wp:inline distT="0" distB="0" distL="0" distR="0" wp14:anchorId="197C105A" wp14:editId="39083B75">
            <wp:extent cx="5791835" cy="27978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2797810"/>
                    </a:xfrm>
                    <a:prstGeom prst="rect">
                      <a:avLst/>
                    </a:prstGeom>
                  </pic:spPr>
                </pic:pic>
              </a:graphicData>
            </a:graphic>
          </wp:inline>
        </w:drawing>
      </w:r>
    </w:p>
    <w:p w14:paraId="3594325A" w14:textId="39038C34" w:rsidR="00B92405" w:rsidRDefault="00EE156A" w:rsidP="00EE156A">
      <w:pPr>
        <w:pStyle w:val="Caption"/>
      </w:pPr>
      <w:bookmarkStart w:id="304" w:name="_Toc91716946"/>
      <w:r>
        <w:t>Hình 5.</w:t>
      </w:r>
      <w:r w:rsidR="00A2576E">
        <w:fldChar w:fldCharType="begin"/>
      </w:r>
      <w:r w:rsidR="00A2576E">
        <w:instrText xml:space="preserve"> SEQ Hình_5. \* ARABIC </w:instrText>
      </w:r>
      <w:r w:rsidR="00A2576E">
        <w:fldChar w:fldCharType="separate"/>
      </w:r>
      <w:r w:rsidR="00436D31">
        <w:rPr>
          <w:noProof/>
        </w:rPr>
        <w:t>65</w:t>
      </w:r>
      <w:r w:rsidR="00A2576E">
        <w:rPr>
          <w:noProof/>
        </w:rPr>
        <w:fldChar w:fldCharType="end"/>
      </w:r>
      <w:r>
        <w:t xml:space="preserve"> </w:t>
      </w:r>
      <w:r w:rsidR="00B92405" w:rsidRPr="00312551">
        <w:t>IT</w:t>
      </w:r>
      <w:r w:rsidR="00B92405">
        <w:t>-Printer</w:t>
      </w:r>
      <w:bookmarkEnd w:id="304"/>
    </w:p>
    <w:p w14:paraId="1FEA5C2D" w14:textId="05FBADE1" w:rsidR="0007377A" w:rsidRDefault="00EA010F" w:rsidP="00944C95">
      <w:pPr>
        <w:spacing w:after="200" w:line="276" w:lineRule="auto"/>
        <w:jc w:val="center"/>
        <w:rPr>
          <w:sz w:val="26"/>
          <w:szCs w:val="26"/>
        </w:rPr>
      </w:pPr>
      <w:r>
        <w:rPr>
          <w:noProof/>
        </w:rPr>
        <w:lastRenderedPageBreak/>
        <w:drawing>
          <wp:inline distT="0" distB="0" distL="0" distR="0" wp14:anchorId="01B49DF7" wp14:editId="2EA4A518">
            <wp:extent cx="5791835" cy="32632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3263265"/>
                    </a:xfrm>
                    <a:prstGeom prst="rect">
                      <a:avLst/>
                    </a:prstGeom>
                  </pic:spPr>
                </pic:pic>
              </a:graphicData>
            </a:graphic>
          </wp:inline>
        </w:drawing>
      </w:r>
    </w:p>
    <w:p w14:paraId="234A4A23" w14:textId="76067795" w:rsidR="00E81D52" w:rsidRDefault="00EE156A" w:rsidP="00EE156A">
      <w:pPr>
        <w:pStyle w:val="Caption"/>
      </w:pPr>
      <w:bookmarkStart w:id="305" w:name="_Toc91716947"/>
      <w:r>
        <w:t>Hình 5.</w:t>
      </w:r>
      <w:r w:rsidR="00A2576E">
        <w:fldChar w:fldCharType="begin"/>
      </w:r>
      <w:r w:rsidR="00A2576E">
        <w:instrText xml:space="preserve"> SEQ Hình_5. \* ARABIC </w:instrText>
      </w:r>
      <w:r w:rsidR="00A2576E">
        <w:fldChar w:fldCharType="separate"/>
      </w:r>
      <w:r w:rsidR="00436D31">
        <w:rPr>
          <w:noProof/>
        </w:rPr>
        <w:t>66</w:t>
      </w:r>
      <w:r w:rsidR="00A2576E">
        <w:rPr>
          <w:noProof/>
        </w:rPr>
        <w:fldChar w:fldCharType="end"/>
      </w:r>
      <w:r>
        <w:t xml:space="preserve"> </w:t>
      </w:r>
      <w:r w:rsidR="00E81D52">
        <w:t>Access Point tầng 3</w:t>
      </w:r>
      <w:bookmarkEnd w:id="305"/>
    </w:p>
    <w:p w14:paraId="11D04133" w14:textId="120EE7A7" w:rsidR="0007377A" w:rsidRDefault="00716536" w:rsidP="00944C95">
      <w:pPr>
        <w:spacing w:after="200" w:line="276" w:lineRule="auto"/>
        <w:jc w:val="center"/>
        <w:rPr>
          <w:sz w:val="26"/>
          <w:szCs w:val="26"/>
        </w:rPr>
      </w:pPr>
      <w:r>
        <w:rPr>
          <w:noProof/>
        </w:rPr>
        <w:drawing>
          <wp:inline distT="0" distB="0" distL="0" distR="0" wp14:anchorId="68153600" wp14:editId="52464425">
            <wp:extent cx="5791835" cy="28746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2874645"/>
                    </a:xfrm>
                    <a:prstGeom prst="rect">
                      <a:avLst/>
                    </a:prstGeom>
                  </pic:spPr>
                </pic:pic>
              </a:graphicData>
            </a:graphic>
          </wp:inline>
        </w:drawing>
      </w:r>
    </w:p>
    <w:p w14:paraId="60D99A0D" w14:textId="2461A1BB" w:rsidR="00180F6E" w:rsidRDefault="00EE156A" w:rsidP="00EE156A">
      <w:pPr>
        <w:pStyle w:val="Caption"/>
      </w:pPr>
      <w:bookmarkStart w:id="306" w:name="_Toc91716948"/>
      <w:r>
        <w:t>Hình 5.</w:t>
      </w:r>
      <w:r w:rsidR="00A2576E">
        <w:fldChar w:fldCharType="begin"/>
      </w:r>
      <w:r w:rsidR="00A2576E">
        <w:instrText xml:space="preserve"> SEQ Hình_5. \* ARABIC </w:instrText>
      </w:r>
      <w:r w:rsidR="00A2576E">
        <w:fldChar w:fldCharType="separate"/>
      </w:r>
      <w:r w:rsidR="00436D31">
        <w:rPr>
          <w:noProof/>
        </w:rPr>
        <w:t>67</w:t>
      </w:r>
      <w:r w:rsidR="00A2576E">
        <w:rPr>
          <w:noProof/>
        </w:rPr>
        <w:fldChar w:fldCharType="end"/>
      </w:r>
      <w:r>
        <w:t xml:space="preserve"> </w:t>
      </w:r>
      <w:r w:rsidR="00180F6E" w:rsidRPr="00312551">
        <w:t>IT</w:t>
      </w:r>
      <w:r w:rsidR="00180F6E">
        <w:t>-Laptop</w:t>
      </w:r>
      <w:bookmarkEnd w:id="306"/>
    </w:p>
    <w:p w14:paraId="5FB6A140" w14:textId="16BADEB4" w:rsidR="00716536" w:rsidRDefault="00716536" w:rsidP="00944C95">
      <w:pPr>
        <w:spacing w:after="200" w:line="276" w:lineRule="auto"/>
        <w:jc w:val="center"/>
        <w:rPr>
          <w:sz w:val="26"/>
          <w:szCs w:val="26"/>
        </w:rPr>
      </w:pPr>
      <w:r>
        <w:rPr>
          <w:noProof/>
        </w:rPr>
        <w:lastRenderedPageBreak/>
        <w:drawing>
          <wp:inline distT="0" distB="0" distL="0" distR="0" wp14:anchorId="528CBC5B" wp14:editId="57F5B305">
            <wp:extent cx="5791835" cy="2857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2857500"/>
                    </a:xfrm>
                    <a:prstGeom prst="rect">
                      <a:avLst/>
                    </a:prstGeom>
                  </pic:spPr>
                </pic:pic>
              </a:graphicData>
            </a:graphic>
          </wp:inline>
        </w:drawing>
      </w:r>
    </w:p>
    <w:p w14:paraId="19FE60A8" w14:textId="1A378C64" w:rsidR="008D7018" w:rsidRDefault="00EE156A" w:rsidP="00EE156A">
      <w:pPr>
        <w:pStyle w:val="Caption"/>
      </w:pPr>
      <w:bookmarkStart w:id="307" w:name="_Toc91716949"/>
      <w:r>
        <w:t>Hình 5.</w:t>
      </w:r>
      <w:r w:rsidR="00A2576E">
        <w:fldChar w:fldCharType="begin"/>
      </w:r>
      <w:r w:rsidR="00A2576E">
        <w:instrText xml:space="preserve"> SEQ Hình_5. \* ARABIC </w:instrText>
      </w:r>
      <w:r w:rsidR="00A2576E">
        <w:fldChar w:fldCharType="separate"/>
      </w:r>
      <w:r w:rsidR="00436D31">
        <w:rPr>
          <w:noProof/>
        </w:rPr>
        <w:t>68</w:t>
      </w:r>
      <w:r w:rsidR="00A2576E">
        <w:rPr>
          <w:noProof/>
        </w:rPr>
        <w:fldChar w:fldCharType="end"/>
      </w:r>
      <w:r>
        <w:t xml:space="preserve"> </w:t>
      </w:r>
      <w:r w:rsidR="008D7018" w:rsidRPr="00312551">
        <w:t>IT</w:t>
      </w:r>
      <w:r w:rsidR="008D7018">
        <w:t>-Tablet</w:t>
      </w:r>
      <w:bookmarkEnd w:id="307"/>
    </w:p>
    <w:p w14:paraId="64E21020" w14:textId="4A065057" w:rsidR="00716536" w:rsidRDefault="00C00274" w:rsidP="00944C95">
      <w:pPr>
        <w:spacing w:after="200" w:line="276" w:lineRule="auto"/>
        <w:jc w:val="center"/>
        <w:rPr>
          <w:sz w:val="26"/>
          <w:szCs w:val="26"/>
        </w:rPr>
      </w:pPr>
      <w:r>
        <w:rPr>
          <w:noProof/>
        </w:rPr>
        <w:drawing>
          <wp:inline distT="0" distB="0" distL="0" distR="0" wp14:anchorId="158EBC72" wp14:editId="2AD1C017">
            <wp:extent cx="5791835" cy="29171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917190"/>
                    </a:xfrm>
                    <a:prstGeom prst="rect">
                      <a:avLst/>
                    </a:prstGeom>
                  </pic:spPr>
                </pic:pic>
              </a:graphicData>
            </a:graphic>
          </wp:inline>
        </w:drawing>
      </w:r>
    </w:p>
    <w:p w14:paraId="6F44F3BE" w14:textId="60A00FA6" w:rsidR="00A17C0D" w:rsidRDefault="00EE156A" w:rsidP="00EE156A">
      <w:pPr>
        <w:pStyle w:val="Caption"/>
      </w:pPr>
      <w:bookmarkStart w:id="308" w:name="_Toc91716950"/>
      <w:r>
        <w:t>Hình 5.</w:t>
      </w:r>
      <w:r w:rsidR="00A2576E">
        <w:fldChar w:fldCharType="begin"/>
      </w:r>
      <w:r w:rsidR="00A2576E">
        <w:instrText xml:space="preserve"> SEQ Hình_5. \* ARABIC </w:instrText>
      </w:r>
      <w:r w:rsidR="00A2576E">
        <w:fldChar w:fldCharType="separate"/>
      </w:r>
      <w:r w:rsidR="00436D31">
        <w:rPr>
          <w:noProof/>
        </w:rPr>
        <w:t>69</w:t>
      </w:r>
      <w:r w:rsidR="00A2576E">
        <w:rPr>
          <w:noProof/>
        </w:rPr>
        <w:fldChar w:fldCharType="end"/>
      </w:r>
      <w:r>
        <w:t xml:space="preserve"> </w:t>
      </w:r>
      <w:r w:rsidR="00A17C0D" w:rsidRPr="00312551">
        <w:t>IT</w:t>
      </w:r>
      <w:r w:rsidR="00A17C0D">
        <w:t>-Smartphone</w:t>
      </w:r>
      <w:bookmarkEnd w:id="308"/>
    </w:p>
    <w:p w14:paraId="77852E44" w14:textId="4B4CD42C" w:rsidR="00077D52" w:rsidRDefault="00077D52" w:rsidP="00077D52"/>
    <w:p w14:paraId="5D74845C" w14:textId="5A06983C" w:rsidR="00077D52" w:rsidRDefault="00077D52" w:rsidP="00077D52"/>
    <w:p w14:paraId="4A0B1555" w14:textId="263E280F" w:rsidR="00077D52" w:rsidRDefault="00077D52" w:rsidP="00077D52"/>
    <w:p w14:paraId="39939A8C" w14:textId="6E9CB131" w:rsidR="00077D52" w:rsidRDefault="00077D52" w:rsidP="00077D52"/>
    <w:p w14:paraId="0C4697D2" w14:textId="77777777" w:rsidR="00077D52" w:rsidRPr="00077D52" w:rsidRDefault="00077D52" w:rsidP="00077D52"/>
    <w:p w14:paraId="4FFDFC42" w14:textId="7C8A5AC3" w:rsidR="00976BFB" w:rsidRDefault="005E215C" w:rsidP="005E215C">
      <w:pPr>
        <w:spacing w:line="360" w:lineRule="auto"/>
        <w:outlineLvl w:val="2"/>
        <w:rPr>
          <w:b/>
          <w:bCs/>
          <w:i/>
          <w:iCs/>
          <w:sz w:val="28"/>
          <w:szCs w:val="28"/>
        </w:rPr>
      </w:pPr>
      <w:bookmarkStart w:id="309" w:name="_Toc91792958"/>
      <w:bookmarkStart w:id="310" w:name="_Toc91793326"/>
      <w:bookmarkStart w:id="311" w:name="_Toc91798380"/>
      <w:r>
        <w:rPr>
          <w:b/>
          <w:bCs/>
          <w:i/>
          <w:iCs/>
          <w:sz w:val="28"/>
          <w:szCs w:val="28"/>
        </w:rPr>
        <w:lastRenderedPageBreak/>
        <w:t>5</w:t>
      </w:r>
      <w:r w:rsidR="00976BFB" w:rsidRPr="00707871">
        <w:rPr>
          <w:b/>
          <w:bCs/>
          <w:i/>
          <w:iCs/>
          <w:sz w:val="28"/>
          <w:szCs w:val="28"/>
        </w:rPr>
        <w:t>.2.</w:t>
      </w:r>
      <w:r w:rsidR="00976BFB">
        <w:rPr>
          <w:b/>
          <w:bCs/>
          <w:i/>
          <w:iCs/>
          <w:sz w:val="28"/>
          <w:szCs w:val="28"/>
        </w:rPr>
        <w:t>4</w:t>
      </w:r>
      <w:r w:rsidR="00976BFB" w:rsidRPr="00707871">
        <w:rPr>
          <w:b/>
          <w:bCs/>
          <w:i/>
          <w:iCs/>
          <w:sz w:val="28"/>
          <w:szCs w:val="28"/>
        </w:rPr>
        <w:t xml:space="preserve"> Lắp đặt và cấu hình </w:t>
      </w:r>
      <w:r w:rsidR="00976BFB">
        <w:rPr>
          <w:b/>
          <w:bCs/>
          <w:i/>
          <w:iCs/>
          <w:sz w:val="28"/>
          <w:szCs w:val="28"/>
        </w:rPr>
        <w:t>Core Layer</w:t>
      </w:r>
      <w:bookmarkEnd w:id="309"/>
      <w:bookmarkEnd w:id="310"/>
      <w:bookmarkEnd w:id="311"/>
    </w:p>
    <w:p w14:paraId="79DA6756" w14:textId="23FA6DA2" w:rsidR="00C756AA" w:rsidRPr="00C756AA" w:rsidRDefault="00C756AA" w:rsidP="00B34345">
      <w:pPr>
        <w:spacing w:line="360" w:lineRule="auto"/>
        <w:ind w:firstLine="720"/>
        <w:rPr>
          <w:sz w:val="26"/>
          <w:szCs w:val="26"/>
        </w:rPr>
      </w:pPr>
      <w:bookmarkStart w:id="312" w:name="_Toc91792959"/>
      <w:r>
        <w:rPr>
          <w:sz w:val="26"/>
          <w:szCs w:val="26"/>
        </w:rPr>
        <w:t>Core layer được kết nối với Router tầng 3</w:t>
      </w:r>
      <w:r w:rsidR="00C039AF">
        <w:rPr>
          <w:sz w:val="26"/>
          <w:szCs w:val="26"/>
        </w:rPr>
        <w:t>:</w:t>
      </w:r>
      <w:bookmarkEnd w:id="312"/>
    </w:p>
    <w:p w14:paraId="3E1F4099" w14:textId="3598F9B6" w:rsidR="00976BFB" w:rsidRDefault="00F9407C" w:rsidP="00CC1FEF">
      <w:pPr>
        <w:spacing w:after="200" w:line="276" w:lineRule="auto"/>
        <w:jc w:val="center"/>
        <w:rPr>
          <w:sz w:val="26"/>
          <w:szCs w:val="26"/>
        </w:rPr>
      </w:pPr>
      <w:r>
        <w:rPr>
          <w:noProof/>
        </w:rPr>
        <w:drawing>
          <wp:inline distT="0" distB="0" distL="0" distR="0" wp14:anchorId="49EBE9C0" wp14:editId="04ECEBAD">
            <wp:extent cx="5791835" cy="4276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4276725"/>
                    </a:xfrm>
                    <a:prstGeom prst="rect">
                      <a:avLst/>
                    </a:prstGeom>
                  </pic:spPr>
                </pic:pic>
              </a:graphicData>
            </a:graphic>
          </wp:inline>
        </w:drawing>
      </w:r>
    </w:p>
    <w:p w14:paraId="48B08825" w14:textId="221D2C3C" w:rsidR="00C039AF" w:rsidRDefault="00E57DAF" w:rsidP="00E57DAF">
      <w:pPr>
        <w:pStyle w:val="Caption"/>
      </w:pPr>
      <w:bookmarkStart w:id="313" w:name="_Toc91716951"/>
      <w:r>
        <w:t>Hình 5.</w:t>
      </w:r>
      <w:r w:rsidR="00A2576E">
        <w:fldChar w:fldCharType="begin"/>
      </w:r>
      <w:r w:rsidR="00A2576E">
        <w:instrText xml:space="preserve"> SEQ Hình_5. \* ARABIC </w:instrText>
      </w:r>
      <w:r w:rsidR="00A2576E">
        <w:fldChar w:fldCharType="separate"/>
      </w:r>
      <w:r w:rsidR="00436D31">
        <w:rPr>
          <w:noProof/>
        </w:rPr>
        <w:t>70</w:t>
      </w:r>
      <w:r w:rsidR="00A2576E">
        <w:rPr>
          <w:noProof/>
        </w:rPr>
        <w:fldChar w:fldCharType="end"/>
      </w:r>
      <w:r>
        <w:t xml:space="preserve"> </w:t>
      </w:r>
      <w:r w:rsidR="00C039AF">
        <w:t>Sơ đồ thiết bị của Core Layer</w:t>
      </w:r>
      <w:bookmarkEnd w:id="313"/>
    </w:p>
    <w:p w14:paraId="55ACED93" w14:textId="34DCF424" w:rsidR="000E310A" w:rsidRDefault="000E310A" w:rsidP="00343753">
      <w:pPr>
        <w:spacing w:after="200" w:line="276" w:lineRule="auto"/>
        <w:rPr>
          <w:sz w:val="26"/>
          <w:szCs w:val="26"/>
        </w:rPr>
      </w:pPr>
      <w:r>
        <w:rPr>
          <w:sz w:val="26"/>
          <w:szCs w:val="26"/>
        </w:rPr>
        <w:t>Cấu hình Switch tầng Core Layer:</w:t>
      </w:r>
    </w:p>
    <w:p w14:paraId="2D5A725C" w14:textId="77777777" w:rsidR="000E310A" w:rsidRPr="00E57DAF" w:rsidRDefault="000E310A" w:rsidP="000E310A">
      <w:pPr>
        <w:pStyle w:val="NormalWeb"/>
        <w:spacing w:before="0" w:beforeAutospacing="0" w:after="0" w:afterAutospacing="0"/>
        <w:rPr>
          <w:sz w:val="26"/>
          <w:szCs w:val="26"/>
        </w:rPr>
      </w:pPr>
      <w:r w:rsidRPr="00E57DAF">
        <w:rPr>
          <w:sz w:val="26"/>
          <w:szCs w:val="26"/>
        </w:rPr>
        <w:t>Switch#sho run</w:t>
      </w:r>
    </w:p>
    <w:p w14:paraId="01E1F5AA" w14:textId="77777777" w:rsidR="000E310A" w:rsidRPr="00E57DAF" w:rsidRDefault="000E310A" w:rsidP="000E310A">
      <w:pPr>
        <w:pStyle w:val="NormalWeb"/>
        <w:spacing w:before="0" w:beforeAutospacing="0" w:after="0" w:afterAutospacing="0"/>
        <w:rPr>
          <w:sz w:val="26"/>
          <w:szCs w:val="26"/>
        </w:rPr>
      </w:pPr>
      <w:r w:rsidRPr="00E57DAF">
        <w:rPr>
          <w:sz w:val="26"/>
          <w:szCs w:val="26"/>
        </w:rPr>
        <w:t>Building configuration...</w:t>
      </w:r>
    </w:p>
    <w:p w14:paraId="549A1DC0" w14:textId="77777777" w:rsidR="000E310A" w:rsidRPr="00E57DAF" w:rsidRDefault="000E310A" w:rsidP="000E310A">
      <w:pPr>
        <w:pStyle w:val="NormalWeb"/>
        <w:spacing w:before="0" w:beforeAutospacing="0" w:after="0" w:afterAutospacing="0"/>
        <w:rPr>
          <w:sz w:val="26"/>
          <w:szCs w:val="26"/>
        </w:rPr>
      </w:pPr>
    </w:p>
    <w:p w14:paraId="377421EC" w14:textId="77777777" w:rsidR="000E310A" w:rsidRPr="00E57DAF" w:rsidRDefault="000E310A" w:rsidP="000E310A">
      <w:pPr>
        <w:pStyle w:val="NormalWeb"/>
        <w:spacing w:before="0" w:beforeAutospacing="0" w:after="0" w:afterAutospacing="0"/>
        <w:rPr>
          <w:sz w:val="26"/>
          <w:szCs w:val="26"/>
        </w:rPr>
      </w:pPr>
      <w:r w:rsidRPr="00E57DAF">
        <w:rPr>
          <w:sz w:val="26"/>
          <w:szCs w:val="26"/>
        </w:rPr>
        <w:t>Current configuration : 1080 bytes</w:t>
      </w:r>
    </w:p>
    <w:p w14:paraId="7D463D09"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AA08E77" w14:textId="77777777" w:rsidR="000E310A" w:rsidRPr="00E57DAF" w:rsidRDefault="000E310A" w:rsidP="000E310A">
      <w:pPr>
        <w:pStyle w:val="NormalWeb"/>
        <w:spacing w:before="0" w:beforeAutospacing="0" w:after="0" w:afterAutospacing="0"/>
        <w:rPr>
          <w:sz w:val="26"/>
          <w:szCs w:val="26"/>
        </w:rPr>
      </w:pPr>
      <w:r w:rsidRPr="00E57DAF">
        <w:rPr>
          <w:sz w:val="26"/>
          <w:szCs w:val="26"/>
        </w:rPr>
        <w:t>version 15.0</w:t>
      </w:r>
    </w:p>
    <w:p w14:paraId="4C861903" w14:textId="77777777" w:rsidR="000E310A" w:rsidRPr="00E57DAF" w:rsidRDefault="000E310A" w:rsidP="000E310A">
      <w:pPr>
        <w:pStyle w:val="NormalWeb"/>
        <w:spacing w:before="0" w:beforeAutospacing="0" w:after="0" w:afterAutospacing="0"/>
        <w:rPr>
          <w:sz w:val="26"/>
          <w:szCs w:val="26"/>
        </w:rPr>
      </w:pPr>
      <w:r w:rsidRPr="00E57DAF">
        <w:rPr>
          <w:sz w:val="26"/>
          <w:szCs w:val="26"/>
        </w:rPr>
        <w:t>no service timestamps log datetime msec</w:t>
      </w:r>
    </w:p>
    <w:p w14:paraId="4F7A6141" w14:textId="77777777" w:rsidR="000E310A" w:rsidRPr="00E57DAF" w:rsidRDefault="000E310A" w:rsidP="000E310A">
      <w:pPr>
        <w:pStyle w:val="NormalWeb"/>
        <w:spacing w:before="0" w:beforeAutospacing="0" w:after="0" w:afterAutospacing="0"/>
        <w:rPr>
          <w:sz w:val="26"/>
          <w:szCs w:val="26"/>
        </w:rPr>
      </w:pPr>
      <w:r w:rsidRPr="00E57DAF">
        <w:rPr>
          <w:sz w:val="26"/>
          <w:szCs w:val="26"/>
        </w:rPr>
        <w:t>no service timestamps debug datetime msec</w:t>
      </w:r>
    </w:p>
    <w:p w14:paraId="24F1DA4C" w14:textId="77777777" w:rsidR="000E310A" w:rsidRPr="00E57DAF" w:rsidRDefault="000E310A" w:rsidP="000E310A">
      <w:pPr>
        <w:pStyle w:val="NormalWeb"/>
        <w:spacing w:before="0" w:beforeAutospacing="0" w:after="0" w:afterAutospacing="0"/>
        <w:rPr>
          <w:sz w:val="26"/>
          <w:szCs w:val="26"/>
        </w:rPr>
      </w:pPr>
      <w:r w:rsidRPr="00E57DAF">
        <w:rPr>
          <w:sz w:val="26"/>
          <w:szCs w:val="26"/>
        </w:rPr>
        <w:t>no service password-encryption</w:t>
      </w:r>
    </w:p>
    <w:p w14:paraId="6D506DB9"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418E436D" w14:textId="77777777" w:rsidR="000E310A" w:rsidRPr="00E57DAF" w:rsidRDefault="000E310A" w:rsidP="000E310A">
      <w:pPr>
        <w:pStyle w:val="NormalWeb"/>
        <w:spacing w:before="0" w:beforeAutospacing="0" w:after="0" w:afterAutospacing="0"/>
        <w:rPr>
          <w:sz w:val="26"/>
          <w:szCs w:val="26"/>
        </w:rPr>
      </w:pPr>
      <w:r w:rsidRPr="00E57DAF">
        <w:rPr>
          <w:sz w:val="26"/>
          <w:szCs w:val="26"/>
        </w:rPr>
        <w:lastRenderedPageBreak/>
        <w:t>hostname Switch</w:t>
      </w:r>
    </w:p>
    <w:p w14:paraId="09BD71C3"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43C1EC0E"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189A0FE"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7F1E3D4"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35BDEE4B"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526B9404"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41A3AAB" w14:textId="77777777" w:rsidR="000E310A" w:rsidRPr="00E57DAF" w:rsidRDefault="000E310A" w:rsidP="000E310A">
      <w:pPr>
        <w:pStyle w:val="NormalWeb"/>
        <w:spacing w:before="0" w:beforeAutospacing="0" w:after="0" w:afterAutospacing="0"/>
        <w:rPr>
          <w:sz w:val="26"/>
          <w:szCs w:val="26"/>
        </w:rPr>
      </w:pPr>
      <w:r w:rsidRPr="00E57DAF">
        <w:rPr>
          <w:sz w:val="26"/>
          <w:szCs w:val="26"/>
        </w:rPr>
        <w:t>spanning-tree mode pvst</w:t>
      </w:r>
    </w:p>
    <w:p w14:paraId="7D496418" w14:textId="77777777" w:rsidR="000E310A" w:rsidRPr="00E57DAF" w:rsidRDefault="000E310A" w:rsidP="000E310A">
      <w:pPr>
        <w:pStyle w:val="NormalWeb"/>
        <w:spacing w:before="0" w:beforeAutospacing="0" w:after="0" w:afterAutospacing="0"/>
        <w:rPr>
          <w:sz w:val="26"/>
          <w:szCs w:val="26"/>
        </w:rPr>
      </w:pPr>
      <w:r w:rsidRPr="00E57DAF">
        <w:rPr>
          <w:sz w:val="26"/>
          <w:szCs w:val="26"/>
        </w:rPr>
        <w:t>spanning-tree extend system-id</w:t>
      </w:r>
    </w:p>
    <w:p w14:paraId="0391F2D8"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11E0158"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w:t>
      </w:r>
    </w:p>
    <w:p w14:paraId="47263B46"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0BCD003"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w:t>
      </w:r>
    </w:p>
    <w:p w14:paraId="0684C5EE"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EA9EFD6"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FastEthernet0/3</w:t>
      </w:r>
    </w:p>
    <w:p w14:paraId="4862BD4F"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F054E01"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FastEthernet0/4</w:t>
      </w:r>
    </w:p>
    <w:p w14:paraId="598E28B8"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3DBD0910"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FastEthernet0/5</w:t>
      </w:r>
    </w:p>
    <w:p w14:paraId="18118C12"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74375F89"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FastEthernet0/6</w:t>
      </w:r>
    </w:p>
    <w:p w14:paraId="0B58F22D"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6E4F4EEF"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FastEthernet0/7</w:t>
      </w:r>
    </w:p>
    <w:p w14:paraId="73941591"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30C4780"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FastEthernet0/8</w:t>
      </w:r>
    </w:p>
    <w:p w14:paraId="591FBBA9"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316F2B25"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FastEthernet0/9</w:t>
      </w:r>
    </w:p>
    <w:p w14:paraId="10D701BC"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36A543A"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FastEthernet0/10</w:t>
      </w:r>
    </w:p>
    <w:p w14:paraId="412E011F"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CEDEA1D"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FastEthernet0/11</w:t>
      </w:r>
    </w:p>
    <w:p w14:paraId="6E3B2AEE"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6EEAE8D7"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FastEthernet0/12</w:t>
      </w:r>
    </w:p>
    <w:p w14:paraId="44F36E06"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49D0C800"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FastEthernet0/13</w:t>
      </w:r>
    </w:p>
    <w:p w14:paraId="69959073"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9D36D8F"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FastEthernet0/14</w:t>
      </w:r>
    </w:p>
    <w:p w14:paraId="2F1EE25D"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4EDED457"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FastEthernet0/15</w:t>
      </w:r>
    </w:p>
    <w:p w14:paraId="5584DD2E"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652603CD" w14:textId="77777777" w:rsidR="000E310A" w:rsidRPr="00E57DAF" w:rsidRDefault="000E310A" w:rsidP="000E310A">
      <w:pPr>
        <w:pStyle w:val="NormalWeb"/>
        <w:spacing w:before="0" w:beforeAutospacing="0" w:after="0" w:afterAutospacing="0"/>
        <w:rPr>
          <w:sz w:val="26"/>
          <w:szCs w:val="26"/>
        </w:rPr>
      </w:pPr>
      <w:r w:rsidRPr="00E57DAF">
        <w:rPr>
          <w:sz w:val="26"/>
          <w:szCs w:val="26"/>
        </w:rPr>
        <w:lastRenderedPageBreak/>
        <w:t>interface FastEthernet0/16</w:t>
      </w:r>
    </w:p>
    <w:p w14:paraId="7E6CC45B"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DB5E50D"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FastEthernet0/17</w:t>
      </w:r>
    </w:p>
    <w:p w14:paraId="3620DF4B"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2623033C"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FastEthernet0/18</w:t>
      </w:r>
    </w:p>
    <w:p w14:paraId="283FD71C"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342C1D7F"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FastEthernet0/19</w:t>
      </w:r>
    </w:p>
    <w:p w14:paraId="1B746030"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5A9ADD1D"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FastEthernet0/20</w:t>
      </w:r>
    </w:p>
    <w:p w14:paraId="02218CE9"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5C278548"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FastEthernet0/21</w:t>
      </w:r>
    </w:p>
    <w:p w14:paraId="733115AA"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3D190AED"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FastEthernet0/22</w:t>
      </w:r>
    </w:p>
    <w:p w14:paraId="04C4FCCB"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422B14B"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FastEthernet0/23</w:t>
      </w:r>
    </w:p>
    <w:p w14:paraId="11F850E8"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7E4492C5"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FastEthernet0/24</w:t>
      </w:r>
    </w:p>
    <w:p w14:paraId="27BF7C24"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780A2C32"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GigabitEthernet0/1</w:t>
      </w:r>
    </w:p>
    <w:p w14:paraId="394E6011"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EC84738"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GigabitEthernet0/2</w:t>
      </w:r>
    </w:p>
    <w:p w14:paraId="3460D70F"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2271845" w14:textId="77777777" w:rsidR="000E310A" w:rsidRPr="00E57DAF" w:rsidRDefault="000E310A" w:rsidP="000E310A">
      <w:pPr>
        <w:pStyle w:val="NormalWeb"/>
        <w:spacing w:before="0" w:beforeAutospacing="0" w:after="0" w:afterAutospacing="0"/>
        <w:rPr>
          <w:sz w:val="26"/>
          <w:szCs w:val="26"/>
        </w:rPr>
      </w:pPr>
      <w:r w:rsidRPr="00E57DAF">
        <w:rPr>
          <w:sz w:val="26"/>
          <w:szCs w:val="26"/>
        </w:rPr>
        <w:t>interface Vlan1</w:t>
      </w:r>
    </w:p>
    <w:p w14:paraId="30DABCEC" w14:textId="77777777" w:rsidR="000E310A" w:rsidRPr="00E57DAF" w:rsidRDefault="000E310A" w:rsidP="000E310A">
      <w:pPr>
        <w:pStyle w:val="NormalWeb"/>
        <w:spacing w:before="0" w:beforeAutospacing="0" w:after="0" w:afterAutospacing="0"/>
        <w:rPr>
          <w:sz w:val="26"/>
          <w:szCs w:val="26"/>
        </w:rPr>
      </w:pPr>
      <w:r w:rsidRPr="00E57DAF">
        <w:rPr>
          <w:sz w:val="26"/>
          <w:szCs w:val="26"/>
        </w:rPr>
        <w:t>no ip address</w:t>
      </w:r>
    </w:p>
    <w:p w14:paraId="528E89DE" w14:textId="77777777" w:rsidR="000E310A" w:rsidRPr="00E57DAF" w:rsidRDefault="000E310A" w:rsidP="000E310A">
      <w:pPr>
        <w:pStyle w:val="NormalWeb"/>
        <w:spacing w:before="0" w:beforeAutospacing="0" w:after="0" w:afterAutospacing="0"/>
        <w:rPr>
          <w:sz w:val="26"/>
          <w:szCs w:val="26"/>
        </w:rPr>
      </w:pPr>
      <w:r w:rsidRPr="00E57DAF">
        <w:rPr>
          <w:sz w:val="26"/>
          <w:szCs w:val="26"/>
        </w:rPr>
        <w:t>shutdown</w:t>
      </w:r>
    </w:p>
    <w:p w14:paraId="414BFC37"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B179968"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7364F2EF"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2C8B7F5"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6945F2AA" w14:textId="77777777" w:rsidR="000E310A" w:rsidRPr="00E57DAF" w:rsidRDefault="000E310A" w:rsidP="000E310A">
      <w:pPr>
        <w:pStyle w:val="NormalWeb"/>
        <w:spacing w:before="0" w:beforeAutospacing="0" w:after="0" w:afterAutospacing="0"/>
        <w:rPr>
          <w:sz w:val="26"/>
          <w:szCs w:val="26"/>
        </w:rPr>
      </w:pPr>
      <w:r w:rsidRPr="00E57DAF">
        <w:rPr>
          <w:sz w:val="26"/>
          <w:szCs w:val="26"/>
        </w:rPr>
        <w:t>line con 0</w:t>
      </w:r>
    </w:p>
    <w:p w14:paraId="3B7B5A99"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064F6D36" w14:textId="77777777" w:rsidR="000E310A" w:rsidRPr="00E57DAF" w:rsidRDefault="000E310A" w:rsidP="000E310A">
      <w:pPr>
        <w:pStyle w:val="NormalWeb"/>
        <w:spacing w:before="0" w:beforeAutospacing="0" w:after="0" w:afterAutospacing="0"/>
        <w:rPr>
          <w:sz w:val="26"/>
          <w:szCs w:val="26"/>
        </w:rPr>
      </w:pPr>
      <w:r w:rsidRPr="00E57DAF">
        <w:rPr>
          <w:sz w:val="26"/>
          <w:szCs w:val="26"/>
        </w:rPr>
        <w:t>line vty 0 4</w:t>
      </w:r>
    </w:p>
    <w:p w14:paraId="301D6AFD" w14:textId="77777777" w:rsidR="000E310A" w:rsidRPr="00E57DAF" w:rsidRDefault="000E310A" w:rsidP="000E310A">
      <w:pPr>
        <w:pStyle w:val="NormalWeb"/>
        <w:spacing w:before="0" w:beforeAutospacing="0" w:after="0" w:afterAutospacing="0"/>
        <w:rPr>
          <w:sz w:val="26"/>
          <w:szCs w:val="26"/>
        </w:rPr>
      </w:pPr>
      <w:r w:rsidRPr="00E57DAF">
        <w:rPr>
          <w:sz w:val="26"/>
          <w:szCs w:val="26"/>
        </w:rPr>
        <w:t>login</w:t>
      </w:r>
    </w:p>
    <w:p w14:paraId="739E327D" w14:textId="77777777" w:rsidR="000E310A" w:rsidRPr="00E57DAF" w:rsidRDefault="000E310A" w:rsidP="000E310A">
      <w:pPr>
        <w:pStyle w:val="NormalWeb"/>
        <w:spacing w:before="0" w:beforeAutospacing="0" w:after="0" w:afterAutospacing="0"/>
        <w:rPr>
          <w:sz w:val="26"/>
          <w:szCs w:val="26"/>
        </w:rPr>
      </w:pPr>
      <w:r w:rsidRPr="00E57DAF">
        <w:rPr>
          <w:sz w:val="26"/>
          <w:szCs w:val="26"/>
        </w:rPr>
        <w:t>line vty 5 15</w:t>
      </w:r>
    </w:p>
    <w:p w14:paraId="1703E9A9" w14:textId="77777777" w:rsidR="000E310A" w:rsidRPr="00E57DAF" w:rsidRDefault="000E310A" w:rsidP="000E310A">
      <w:pPr>
        <w:pStyle w:val="NormalWeb"/>
        <w:spacing w:before="0" w:beforeAutospacing="0" w:after="0" w:afterAutospacing="0"/>
        <w:rPr>
          <w:sz w:val="26"/>
          <w:szCs w:val="26"/>
        </w:rPr>
      </w:pPr>
      <w:r w:rsidRPr="00E57DAF">
        <w:rPr>
          <w:sz w:val="26"/>
          <w:szCs w:val="26"/>
        </w:rPr>
        <w:t>login</w:t>
      </w:r>
    </w:p>
    <w:p w14:paraId="0C27C2CD"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6C68F41C"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169B483"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F3EAD14" w14:textId="77777777" w:rsidR="000E310A" w:rsidRPr="00E57DAF" w:rsidRDefault="000E310A" w:rsidP="000E310A">
      <w:pPr>
        <w:pStyle w:val="NormalWeb"/>
        <w:spacing w:before="0" w:beforeAutospacing="0" w:after="0" w:afterAutospacing="0"/>
        <w:rPr>
          <w:sz w:val="26"/>
          <w:szCs w:val="26"/>
        </w:rPr>
      </w:pPr>
      <w:r w:rsidRPr="00E57DAF">
        <w:rPr>
          <w:sz w:val="26"/>
          <w:szCs w:val="26"/>
        </w:rPr>
        <w:t>!</w:t>
      </w:r>
    </w:p>
    <w:p w14:paraId="1B8ECF5D" w14:textId="4282A78A" w:rsidR="000E310A" w:rsidRPr="00E57DAF" w:rsidRDefault="000E310A" w:rsidP="000E310A">
      <w:pPr>
        <w:spacing w:after="200" w:line="276" w:lineRule="auto"/>
        <w:rPr>
          <w:sz w:val="26"/>
          <w:szCs w:val="26"/>
        </w:rPr>
      </w:pPr>
      <w:r w:rsidRPr="00E57DAF">
        <w:rPr>
          <w:sz w:val="26"/>
          <w:szCs w:val="26"/>
        </w:rPr>
        <w:t>end</w:t>
      </w:r>
    </w:p>
    <w:p w14:paraId="5B4DC571" w14:textId="5F9D369B" w:rsidR="00C756AA" w:rsidRPr="00E57DAF" w:rsidRDefault="003B4713" w:rsidP="00300D14">
      <w:pPr>
        <w:spacing w:after="200" w:line="276" w:lineRule="auto"/>
        <w:jc w:val="center"/>
        <w:rPr>
          <w:sz w:val="26"/>
          <w:szCs w:val="26"/>
        </w:rPr>
      </w:pPr>
      <w:r w:rsidRPr="00E57DAF">
        <w:rPr>
          <w:noProof/>
          <w:sz w:val="26"/>
          <w:szCs w:val="26"/>
        </w:rPr>
        <w:lastRenderedPageBreak/>
        <w:drawing>
          <wp:inline distT="0" distB="0" distL="0" distR="0" wp14:anchorId="515B13BD" wp14:editId="2CE3F6E1">
            <wp:extent cx="5791835" cy="28835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91835" cy="2883535"/>
                    </a:xfrm>
                    <a:prstGeom prst="rect">
                      <a:avLst/>
                    </a:prstGeom>
                  </pic:spPr>
                </pic:pic>
              </a:graphicData>
            </a:graphic>
          </wp:inline>
        </w:drawing>
      </w:r>
    </w:p>
    <w:p w14:paraId="2D44CFBF" w14:textId="6807768E" w:rsidR="00300D14" w:rsidRPr="00E57DAF" w:rsidRDefault="00E57DAF" w:rsidP="00E57DAF">
      <w:pPr>
        <w:pStyle w:val="Caption"/>
      </w:pPr>
      <w:bookmarkStart w:id="314" w:name="_Toc91716952"/>
      <w:r>
        <w:t>Hình 5.</w:t>
      </w:r>
      <w:r w:rsidR="00A2576E">
        <w:fldChar w:fldCharType="begin"/>
      </w:r>
      <w:r w:rsidR="00A2576E">
        <w:instrText xml:space="preserve"> SEQ Hình_5. \* ARABIC </w:instrText>
      </w:r>
      <w:r w:rsidR="00A2576E">
        <w:fldChar w:fldCharType="separate"/>
      </w:r>
      <w:r w:rsidR="00436D31">
        <w:rPr>
          <w:noProof/>
        </w:rPr>
        <w:t>71</w:t>
      </w:r>
      <w:r w:rsidR="00A2576E">
        <w:rPr>
          <w:noProof/>
        </w:rPr>
        <w:fldChar w:fldCharType="end"/>
      </w:r>
      <w:r>
        <w:t xml:space="preserve"> </w:t>
      </w:r>
      <w:r w:rsidR="00300D14" w:rsidRPr="00E57DAF">
        <w:t>Địa chỉ IP Mail Server</w:t>
      </w:r>
      <w:bookmarkEnd w:id="314"/>
    </w:p>
    <w:p w14:paraId="7A1C9336" w14:textId="354870BC" w:rsidR="003B4713" w:rsidRPr="00E57DAF" w:rsidRDefault="003B4713" w:rsidP="00300D14">
      <w:pPr>
        <w:spacing w:after="200" w:line="276" w:lineRule="auto"/>
        <w:jc w:val="center"/>
        <w:rPr>
          <w:sz w:val="26"/>
          <w:szCs w:val="26"/>
        </w:rPr>
      </w:pPr>
    </w:p>
    <w:p w14:paraId="3719A85A" w14:textId="522D2694" w:rsidR="003B4713" w:rsidRPr="00E57DAF" w:rsidRDefault="003B4713" w:rsidP="00300D14">
      <w:pPr>
        <w:spacing w:after="200" w:line="276" w:lineRule="auto"/>
        <w:jc w:val="center"/>
        <w:rPr>
          <w:sz w:val="26"/>
          <w:szCs w:val="26"/>
        </w:rPr>
      </w:pPr>
      <w:r w:rsidRPr="00E57DAF">
        <w:rPr>
          <w:noProof/>
          <w:sz w:val="26"/>
          <w:szCs w:val="26"/>
        </w:rPr>
        <w:drawing>
          <wp:inline distT="0" distB="0" distL="0" distR="0" wp14:anchorId="2A6BB657" wp14:editId="6E8FDE7C">
            <wp:extent cx="5791835" cy="32042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91835" cy="3204210"/>
                    </a:xfrm>
                    <a:prstGeom prst="rect">
                      <a:avLst/>
                    </a:prstGeom>
                  </pic:spPr>
                </pic:pic>
              </a:graphicData>
            </a:graphic>
          </wp:inline>
        </w:drawing>
      </w:r>
    </w:p>
    <w:p w14:paraId="292DDE86" w14:textId="72D0DC15" w:rsidR="00300D14" w:rsidRPr="00E57DAF" w:rsidRDefault="00E57DAF" w:rsidP="00E57DAF">
      <w:pPr>
        <w:pStyle w:val="Caption"/>
      </w:pPr>
      <w:bookmarkStart w:id="315" w:name="_Toc91716953"/>
      <w:r>
        <w:t>Hình 5.</w:t>
      </w:r>
      <w:r w:rsidR="00A2576E">
        <w:fldChar w:fldCharType="begin"/>
      </w:r>
      <w:r w:rsidR="00A2576E">
        <w:instrText xml:space="preserve"> SEQ Hình_5. \* ARABIC </w:instrText>
      </w:r>
      <w:r w:rsidR="00A2576E">
        <w:fldChar w:fldCharType="separate"/>
      </w:r>
      <w:r w:rsidR="00436D31">
        <w:rPr>
          <w:noProof/>
        </w:rPr>
        <w:t>72</w:t>
      </w:r>
      <w:r w:rsidR="00A2576E">
        <w:rPr>
          <w:noProof/>
        </w:rPr>
        <w:fldChar w:fldCharType="end"/>
      </w:r>
      <w:r>
        <w:t xml:space="preserve"> </w:t>
      </w:r>
      <w:r w:rsidR="008A2306" w:rsidRPr="00E57DAF">
        <w:t>Email Server</w:t>
      </w:r>
      <w:bookmarkEnd w:id="315"/>
    </w:p>
    <w:p w14:paraId="463A1D69" w14:textId="3E8710E6" w:rsidR="00C14953" w:rsidRPr="00E57DAF" w:rsidRDefault="00C14953" w:rsidP="00300D14">
      <w:pPr>
        <w:spacing w:after="200" w:line="276" w:lineRule="auto"/>
        <w:jc w:val="center"/>
        <w:rPr>
          <w:sz w:val="26"/>
          <w:szCs w:val="26"/>
        </w:rPr>
      </w:pPr>
    </w:p>
    <w:p w14:paraId="5EA01388" w14:textId="000FA911" w:rsidR="00C14953" w:rsidRPr="00E57DAF" w:rsidRDefault="00C14953" w:rsidP="00300D14">
      <w:pPr>
        <w:spacing w:after="200" w:line="276" w:lineRule="auto"/>
        <w:jc w:val="center"/>
        <w:rPr>
          <w:sz w:val="26"/>
          <w:szCs w:val="26"/>
        </w:rPr>
      </w:pPr>
      <w:r w:rsidRPr="00E57DAF">
        <w:rPr>
          <w:noProof/>
          <w:sz w:val="26"/>
          <w:szCs w:val="26"/>
        </w:rPr>
        <w:lastRenderedPageBreak/>
        <w:drawing>
          <wp:inline distT="0" distB="0" distL="0" distR="0" wp14:anchorId="0462D70C" wp14:editId="27602CFD">
            <wp:extent cx="5791835" cy="28022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1835" cy="2802255"/>
                    </a:xfrm>
                    <a:prstGeom prst="rect">
                      <a:avLst/>
                    </a:prstGeom>
                  </pic:spPr>
                </pic:pic>
              </a:graphicData>
            </a:graphic>
          </wp:inline>
        </w:drawing>
      </w:r>
    </w:p>
    <w:p w14:paraId="73D59836" w14:textId="5E9C7349" w:rsidR="008A2306" w:rsidRPr="00E57DAF" w:rsidRDefault="00E57DAF" w:rsidP="00E57DAF">
      <w:pPr>
        <w:pStyle w:val="Caption"/>
      </w:pPr>
      <w:bookmarkStart w:id="316" w:name="_Toc91716954"/>
      <w:r>
        <w:t>Hình 5.</w:t>
      </w:r>
      <w:r w:rsidR="00A2576E">
        <w:fldChar w:fldCharType="begin"/>
      </w:r>
      <w:r w:rsidR="00A2576E">
        <w:instrText xml:space="preserve"> SEQ Hình_5. \* ARABIC </w:instrText>
      </w:r>
      <w:r w:rsidR="00A2576E">
        <w:fldChar w:fldCharType="separate"/>
      </w:r>
      <w:r w:rsidR="00436D31">
        <w:rPr>
          <w:noProof/>
        </w:rPr>
        <w:t>73</w:t>
      </w:r>
      <w:r w:rsidR="00A2576E">
        <w:rPr>
          <w:noProof/>
        </w:rPr>
        <w:fldChar w:fldCharType="end"/>
      </w:r>
      <w:r>
        <w:t xml:space="preserve"> </w:t>
      </w:r>
      <w:r w:rsidR="008A2306" w:rsidRPr="00E57DAF">
        <w:t>Địa chỉ IP Web Server</w:t>
      </w:r>
      <w:bookmarkEnd w:id="316"/>
    </w:p>
    <w:p w14:paraId="407D491C" w14:textId="5F8C2087" w:rsidR="00C14953" w:rsidRPr="00E57DAF" w:rsidRDefault="00C14953" w:rsidP="00300D14">
      <w:pPr>
        <w:spacing w:after="200" w:line="276" w:lineRule="auto"/>
        <w:jc w:val="center"/>
        <w:rPr>
          <w:sz w:val="26"/>
          <w:szCs w:val="26"/>
        </w:rPr>
      </w:pPr>
    </w:p>
    <w:p w14:paraId="1DC8CA3D" w14:textId="59BCFCCA" w:rsidR="00C14953" w:rsidRPr="00E57DAF" w:rsidRDefault="00C14953" w:rsidP="00300D14">
      <w:pPr>
        <w:spacing w:after="200" w:line="276" w:lineRule="auto"/>
        <w:jc w:val="center"/>
        <w:rPr>
          <w:sz w:val="26"/>
          <w:szCs w:val="26"/>
        </w:rPr>
      </w:pPr>
      <w:r w:rsidRPr="00E57DAF">
        <w:rPr>
          <w:noProof/>
          <w:sz w:val="26"/>
          <w:szCs w:val="26"/>
        </w:rPr>
        <w:drawing>
          <wp:inline distT="0" distB="0" distL="0" distR="0" wp14:anchorId="116D7A86" wp14:editId="37B70360">
            <wp:extent cx="5791835" cy="28409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91835" cy="2840990"/>
                    </a:xfrm>
                    <a:prstGeom prst="rect">
                      <a:avLst/>
                    </a:prstGeom>
                  </pic:spPr>
                </pic:pic>
              </a:graphicData>
            </a:graphic>
          </wp:inline>
        </w:drawing>
      </w:r>
    </w:p>
    <w:p w14:paraId="423AAFB8" w14:textId="403F837C" w:rsidR="006743FF" w:rsidRPr="00E57DAF" w:rsidRDefault="00E57DAF" w:rsidP="00E57DAF">
      <w:pPr>
        <w:pStyle w:val="Caption"/>
      </w:pPr>
      <w:bookmarkStart w:id="317" w:name="_Toc91716955"/>
      <w:r>
        <w:t>Hình 5.</w:t>
      </w:r>
      <w:r w:rsidR="00A2576E">
        <w:fldChar w:fldCharType="begin"/>
      </w:r>
      <w:r w:rsidR="00A2576E">
        <w:instrText xml:space="preserve"> SEQ Hình_5. \* ARABIC </w:instrText>
      </w:r>
      <w:r w:rsidR="00A2576E">
        <w:fldChar w:fldCharType="separate"/>
      </w:r>
      <w:r w:rsidR="00436D31">
        <w:rPr>
          <w:noProof/>
        </w:rPr>
        <w:t>74</w:t>
      </w:r>
      <w:r w:rsidR="00A2576E">
        <w:rPr>
          <w:noProof/>
        </w:rPr>
        <w:fldChar w:fldCharType="end"/>
      </w:r>
      <w:r>
        <w:t xml:space="preserve"> </w:t>
      </w:r>
      <w:r w:rsidR="006743FF" w:rsidRPr="00E57DAF">
        <w:t>HTTP Web Server</w:t>
      </w:r>
      <w:bookmarkEnd w:id="317"/>
    </w:p>
    <w:p w14:paraId="64FD4978" w14:textId="4806FD62" w:rsidR="003B4713" w:rsidRDefault="00FF4DE6" w:rsidP="00300D14">
      <w:pPr>
        <w:spacing w:after="200" w:line="276" w:lineRule="auto"/>
        <w:jc w:val="center"/>
        <w:rPr>
          <w:sz w:val="26"/>
          <w:szCs w:val="26"/>
        </w:rPr>
      </w:pPr>
      <w:r>
        <w:rPr>
          <w:noProof/>
        </w:rPr>
        <w:lastRenderedPageBreak/>
        <w:drawing>
          <wp:inline distT="0" distB="0" distL="0" distR="0" wp14:anchorId="019A8437" wp14:editId="0854FD55">
            <wp:extent cx="5791835" cy="27736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91835" cy="2773680"/>
                    </a:xfrm>
                    <a:prstGeom prst="rect">
                      <a:avLst/>
                    </a:prstGeom>
                  </pic:spPr>
                </pic:pic>
              </a:graphicData>
            </a:graphic>
          </wp:inline>
        </w:drawing>
      </w:r>
    </w:p>
    <w:p w14:paraId="4F3365C7" w14:textId="6F6A5244" w:rsidR="00260C69" w:rsidRDefault="00E57DAF" w:rsidP="00E57DAF">
      <w:pPr>
        <w:pStyle w:val="Caption"/>
      </w:pPr>
      <w:bookmarkStart w:id="318" w:name="_Toc91716956"/>
      <w:r>
        <w:t>Hình 5.</w:t>
      </w:r>
      <w:r w:rsidR="00A2576E">
        <w:fldChar w:fldCharType="begin"/>
      </w:r>
      <w:r w:rsidR="00A2576E">
        <w:instrText xml:space="preserve"> SEQ Hình_5. \* ARABIC </w:instrText>
      </w:r>
      <w:r w:rsidR="00A2576E">
        <w:fldChar w:fldCharType="separate"/>
      </w:r>
      <w:r w:rsidR="00436D31">
        <w:rPr>
          <w:noProof/>
        </w:rPr>
        <w:t>75</w:t>
      </w:r>
      <w:r w:rsidR="00A2576E">
        <w:rPr>
          <w:noProof/>
        </w:rPr>
        <w:fldChar w:fldCharType="end"/>
      </w:r>
      <w:r>
        <w:t xml:space="preserve"> </w:t>
      </w:r>
      <w:r w:rsidR="00260C69">
        <w:t>Địa chỉ IP DNS Server</w:t>
      </w:r>
      <w:bookmarkEnd w:id="318"/>
    </w:p>
    <w:p w14:paraId="443CE398" w14:textId="6EF42A30" w:rsidR="00FF4DE6" w:rsidRDefault="00FF4DE6" w:rsidP="00300D14">
      <w:pPr>
        <w:spacing w:after="200" w:line="276" w:lineRule="auto"/>
        <w:jc w:val="center"/>
        <w:rPr>
          <w:sz w:val="26"/>
          <w:szCs w:val="26"/>
        </w:rPr>
      </w:pPr>
    </w:p>
    <w:p w14:paraId="280369D3" w14:textId="2B0CFCDB" w:rsidR="00FF4DE6" w:rsidRDefault="00FF4DE6" w:rsidP="00300D14">
      <w:pPr>
        <w:spacing w:after="200" w:line="276" w:lineRule="auto"/>
        <w:jc w:val="center"/>
        <w:rPr>
          <w:sz w:val="26"/>
          <w:szCs w:val="26"/>
        </w:rPr>
      </w:pPr>
      <w:r>
        <w:rPr>
          <w:noProof/>
        </w:rPr>
        <w:drawing>
          <wp:inline distT="0" distB="0" distL="0" distR="0" wp14:anchorId="2555D9AE" wp14:editId="085684D3">
            <wp:extent cx="5791835" cy="3547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1835" cy="3547110"/>
                    </a:xfrm>
                    <a:prstGeom prst="rect">
                      <a:avLst/>
                    </a:prstGeom>
                  </pic:spPr>
                </pic:pic>
              </a:graphicData>
            </a:graphic>
          </wp:inline>
        </w:drawing>
      </w:r>
    </w:p>
    <w:p w14:paraId="2C4D2365" w14:textId="7A7CDA95" w:rsidR="00D84CFC" w:rsidRDefault="00E57DAF" w:rsidP="00E57DAF">
      <w:pPr>
        <w:pStyle w:val="Caption"/>
      </w:pPr>
      <w:bookmarkStart w:id="319" w:name="_Toc91716957"/>
      <w:r>
        <w:t>Hình 5.</w:t>
      </w:r>
      <w:r w:rsidR="00A2576E">
        <w:fldChar w:fldCharType="begin"/>
      </w:r>
      <w:r w:rsidR="00A2576E">
        <w:instrText xml:space="preserve"> SEQ Hình_5. \* ARABIC </w:instrText>
      </w:r>
      <w:r w:rsidR="00A2576E">
        <w:fldChar w:fldCharType="separate"/>
      </w:r>
      <w:r w:rsidR="00436D31">
        <w:rPr>
          <w:noProof/>
        </w:rPr>
        <w:t>76</w:t>
      </w:r>
      <w:r w:rsidR="00A2576E">
        <w:rPr>
          <w:noProof/>
        </w:rPr>
        <w:fldChar w:fldCharType="end"/>
      </w:r>
      <w:r>
        <w:t xml:space="preserve"> </w:t>
      </w:r>
      <w:r w:rsidR="00D84CFC">
        <w:t>DNS Server</w:t>
      </w:r>
      <w:bookmarkEnd w:id="319"/>
    </w:p>
    <w:p w14:paraId="705EA0F6" w14:textId="356E57EF" w:rsidR="0059538C" w:rsidRPr="00BE0B27" w:rsidRDefault="00571DAF" w:rsidP="00B22577">
      <w:pPr>
        <w:spacing w:line="360" w:lineRule="auto"/>
        <w:jc w:val="both"/>
        <w:outlineLvl w:val="1"/>
        <w:rPr>
          <w:b/>
          <w:bCs/>
          <w:sz w:val="28"/>
          <w:szCs w:val="28"/>
        </w:rPr>
      </w:pPr>
      <w:bookmarkStart w:id="320" w:name="_Toc91792960"/>
      <w:bookmarkStart w:id="321" w:name="_Toc91793327"/>
      <w:bookmarkStart w:id="322" w:name="_Toc91798381"/>
      <w:r>
        <w:rPr>
          <w:b/>
          <w:bCs/>
          <w:sz w:val="28"/>
          <w:szCs w:val="28"/>
        </w:rPr>
        <w:lastRenderedPageBreak/>
        <w:t>5</w:t>
      </w:r>
      <w:r w:rsidR="0059538C" w:rsidRPr="00BE0B27">
        <w:rPr>
          <w:b/>
          <w:bCs/>
          <w:sz w:val="28"/>
          <w:szCs w:val="28"/>
        </w:rPr>
        <w:t xml:space="preserve">.3 </w:t>
      </w:r>
      <w:bookmarkEnd w:id="249"/>
      <w:bookmarkEnd w:id="250"/>
      <w:bookmarkEnd w:id="251"/>
      <w:r w:rsidR="00CD08A6">
        <w:rPr>
          <w:b/>
          <w:bCs/>
          <w:sz w:val="28"/>
          <w:szCs w:val="28"/>
        </w:rPr>
        <w:t>Kết quả</w:t>
      </w:r>
      <w:bookmarkEnd w:id="320"/>
      <w:bookmarkEnd w:id="321"/>
      <w:bookmarkEnd w:id="322"/>
    </w:p>
    <w:p w14:paraId="4EA2CDB6" w14:textId="19D441C1" w:rsidR="000817C3" w:rsidRDefault="005F2733" w:rsidP="005F2733">
      <w:pPr>
        <w:spacing w:after="200" w:line="360" w:lineRule="auto"/>
        <w:jc w:val="both"/>
        <w:rPr>
          <w:sz w:val="26"/>
          <w:szCs w:val="26"/>
        </w:rPr>
      </w:pPr>
      <w:r>
        <w:rPr>
          <w:sz w:val="26"/>
          <w:szCs w:val="26"/>
        </w:rPr>
        <w:tab/>
        <w:t>Tất cả các thiết bị đều có thể ping thành công cho nhau.</w:t>
      </w:r>
    </w:p>
    <w:p w14:paraId="1E24D44C" w14:textId="02497CE5" w:rsidR="005F2733" w:rsidRDefault="005F2733" w:rsidP="005F2733">
      <w:pPr>
        <w:spacing w:after="200" w:line="360" w:lineRule="auto"/>
        <w:jc w:val="center"/>
        <w:rPr>
          <w:sz w:val="26"/>
          <w:szCs w:val="26"/>
        </w:rPr>
      </w:pPr>
      <w:r>
        <w:rPr>
          <w:noProof/>
        </w:rPr>
        <w:drawing>
          <wp:inline distT="0" distB="0" distL="0" distR="0" wp14:anchorId="7E57AC86" wp14:editId="04828040">
            <wp:extent cx="4476750" cy="5638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76750" cy="5638800"/>
                    </a:xfrm>
                    <a:prstGeom prst="rect">
                      <a:avLst/>
                    </a:prstGeom>
                  </pic:spPr>
                </pic:pic>
              </a:graphicData>
            </a:graphic>
          </wp:inline>
        </w:drawing>
      </w:r>
    </w:p>
    <w:p w14:paraId="5849117D" w14:textId="4059D6FC" w:rsidR="005F2733" w:rsidRDefault="005F2733" w:rsidP="005F2733">
      <w:pPr>
        <w:pStyle w:val="Caption"/>
      </w:pPr>
      <w:bookmarkStart w:id="323" w:name="_Toc91716958"/>
      <w:r>
        <w:t>Hình 5.</w:t>
      </w:r>
      <w:r w:rsidR="00A2576E">
        <w:fldChar w:fldCharType="begin"/>
      </w:r>
      <w:r w:rsidR="00A2576E">
        <w:instrText xml:space="preserve"> SEQ Hình_5. \* ARABIC </w:instrText>
      </w:r>
      <w:r w:rsidR="00A2576E">
        <w:fldChar w:fldCharType="separate"/>
      </w:r>
      <w:r w:rsidR="00436D31">
        <w:rPr>
          <w:noProof/>
        </w:rPr>
        <w:t>77</w:t>
      </w:r>
      <w:r w:rsidR="00A2576E">
        <w:rPr>
          <w:noProof/>
        </w:rPr>
        <w:fldChar w:fldCharType="end"/>
      </w:r>
      <w:r>
        <w:t xml:space="preserve"> Kiểm tra ping giữa các ip trong ngân hàng</w:t>
      </w:r>
      <w:bookmarkEnd w:id="323"/>
    </w:p>
    <w:p w14:paraId="52454140" w14:textId="77777777" w:rsidR="000817C3" w:rsidRDefault="000817C3" w:rsidP="00B22577">
      <w:pPr>
        <w:spacing w:after="200" w:line="360" w:lineRule="auto"/>
        <w:ind w:firstLine="720"/>
        <w:jc w:val="both"/>
        <w:rPr>
          <w:sz w:val="26"/>
          <w:szCs w:val="26"/>
        </w:rPr>
      </w:pPr>
    </w:p>
    <w:p w14:paraId="7EB0C1A7" w14:textId="77777777" w:rsidR="000817C3" w:rsidRDefault="000817C3" w:rsidP="00B22577">
      <w:pPr>
        <w:spacing w:after="200" w:line="360" w:lineRule="auto"/>
        <w:ind w:firstLine="720"/>
        <w:jc w:val="both"/>
        <w:rPr>
          <w:sz w:val="26"/>
          <w:szCs w:val="26"/>
        </w:rPr>
      </w:pPr>
    </w:p>
    <w:p w14:paraId="540BEBB4" w14:textId="685E46D5" w:rsidR="00EA0094" w:rsidRDefault="00872109" w:rsidP="00EA0094">
      <w:pPr>
        <w:spacing w:after="200" w:line="360" w:lineRule="auto"/>
        <w:ind w:firstLine="720"/>
        <w:jc w:val="center"/>
        <w:rPr>
          <w:sz w:val="26"/>
          <w:szCs w:val="26"/>
        </w:rPr>
      </w:pPr>
      <w:r>
        <w:rPr>
          <w:noProof/>
        </w:rPr>
        <w:lastRenderedPageBreak/>
        <w:drawing>
          <wp:inline distT="0" distB="0" distL="0" distR="0" wp14:anchorId="369C871D" wp14:editId="2DF83702">
            <wp:extent cx="4572000" cy="4514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72000" cy="4514850"/>
                    </a:xfrm>
                    <a:prstGeom prst="rect">
                      <a:avLst/>
                    </a:prstGeom>
                  </pic:spPr>
                </pic:pic>
              </a:graphicData>
            </a:graphic>
          </wp:inline>
        </w:drawing>
      </w:r>
    </w:p>
    <w:p w14:paraId="03D04F8B" w14:textId="6577D6E9" w:rsidR="00EA0094" w:rsidRDefault="00436D31" w:rsidP="00436D31">
      <w:pPr>
        <w:pStyle w:val="Caption"/>
      </w:pPr>
      <w:bookmarkStart w:id="324" w:name="_Toc91716959"/>
      <w:r>
        <w:t>Hình 5.</w:t>
      </w:r>
      <w:r w:rsidR="00A2576E">
        <w:fldChar w:fldCharType="begin"/>
      </w:r>
      <w:r w:rsidR="00A2576E">
        <w:instrText xml:space="preserve"> SEQ Hình_5. \* ARABIC </w:instrText>
      </w:r>
      <w:r w:rsidR="00A2576E">
        <w:fldChar w:fldCharType="separate"/>
      </w:r>
      <w:r>
        <w:rPr>
          <w:noProof/>
        </w:rPr>
        <w:t>78</w:t>
      </w:r>
      <w:r w:rsidR="00A2576E">
        <w:rPr>
          <w:noProof/>
        </w:rPr>
        <w:fldChar w:fldCharType="end"/>
      </w:r>
      <w:r>
        <w:t xml:space="preserve"> </w:t>
      </w:r>
      <w:r w:rsidR="00EA0094">
        <w:t>Ping thành công tpb.com và tpbank.com</w:t>
      </w:r>
      <w:bookmarkEnd w:id="324"/>
    </w:p>
    <w:p w14:paraId="314887B6" w14:textId="57AE47F8" w:rsidR="00872109" w:rsidRDefault="00872109" w:rsidP="00EA0094">
      <w:pPr>
        <w:spacing w:after="200" w:line="360" w:lineRule="auto"/>
        <w:jc w:val="center"/>
        <w:rPr>
          <w:sz w:val="26"/>
          <w:szCs w:val="26"/>
        </w:rPr>
      </w:pPr>
      <w:r>
        <w:rPr>
          <w:noProof/>
        </w:rPr>
        <w:lastRenderedPageBreak/>
        <w:drawing>
          <wp:inline distT="0" distB="0" distL="0" distR="0" wp14:anchorId="5E9F8DB1" wp14:editId="415FAAE2">
            <wp:extent cx="5791835" cy="32423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91835" cy="3242310"/>
                    </a:xfrm>
                    <a:prstGeom prst="rect">
                      <a:avLst/>
                    </a:prstGeom>
                  </pic:spPr>
                </pic:pic>
              </a:graphicData>
            </a:graphic>
          </wp:inline>
        </w:drawing>
      </w:r>
    </w:p>
    <w:p w14:paraId="1856DECE" w14:textId="33046675" w:rsidR="00EA0094" w:rsidRDefault="00436D31" w:rsidP="00436D31">
      <w:pPr>
        <w:pStyle w:val="Caption"/>
      </w:pPr>
      <w:bookmarkStart w:id="325" w:name="_Toc91716960"/>
      <w:r>
        <w:t>Hình 5.</w:t>
      </w:r>
      <w:r w:rsidR="00A2576E">
        <w:fldChar w:fldCharType="begin"/>
      </w:r>
      <w:r w:rsidR="00A2576E">
        <w:instrText xml:space="preserve"> SEQ Hình_5. \* ARABIC </w:instrText>
      </w:r>
      <w:r w:rsidR="00A2576E">
        <w:fldChar w:fldCharType="separate"/>
      </w:r>
      <w:r>
        <w:rPr>
          <w:noProof/>
        </w:rPr>
        <w:t>79</w:t>
      </w:r>
      <w:r w:rsidR="00A2576E">
        <w:rPr>
          <w:noProof/>
        </w:rPr>
        <w:fldChar w:fldCharType="end"/>
      </w:r>
      <w:r>
        <w:t xml:space="preserve"> </w:t>
      </w:r>
      <w:r w:rsidR="00EA0094">
        <w:t>Truy cập tpb.com thành công bằng pc</w:t>
      </w:r>
      <w:bookmarkEnd w:id="325"/>
    </w:p>
    <w:p w14:paraId="608C5D74" w14:textId="195CB422" w:rsidR="00EA0094" w:rsidRDefault="00EA0094" w:rsidP="00EA0094">
      <w:pPr>
        <w:spacing w:after="200" w:line="360" w:lineRule="auto"/>
        <w:jc w:val="center"/>
        <w:rPr>
          <w:sz w:val="26"/>
          <w:szCs w:val="26"/>
        </w:rPr>
      </w:pPr>
      <w:r>
        <w:rPr>
          <w:noProof/>
        </w:rPr>
        <w:drawing>
          <wp:inline distT="0" distB="0" distL="0" distR="0" wp14:anchorId="03B66884" wp14:editId="4DBE5923">
            <wp:extent cx="5791835" cy="2520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1835" cy="2520950"/>
                    </a:xfrm>
                    <a:prstGeom prst="rect">
                      <a:avLst/>
                    </a:prstGeom>
                  </pic:spPr>
                </pic:pic>
              </a:graphicData>
            </a:graphic>
          </wp:inline>
        </w:drawing>
      </w:r>
    </w:p>
    <w:p w14:paraId="147735D3" w14:textId="3D5873F6" w:rsidR="00EA0094" w:rsidRDefault="00436D31" w:rsidP="00436D31">
      <w:pPr>
        <w:pStyle w:val="Caption"/>
      </w:pPr>
      <w:bookmarkStart w:id="326" w:name="_Toc91716961"/>
      <w:r>
        <w:t>Hình 5.</w:t>
      </w:r>
      <w:r w:rsidR="00A2576E">
        <w:fldChar w:fldCharType="begin"/>
      </w:r>
      <w:r w:rsidR="00A2576E">
        <w:instrText xml:space="preserve"> SEQ Hình_5. \* ARABIC </w:instrText>
      </w:r>
      <w:r w:rsidR="00A2576E">
        <w:fldChar w:fldCharType="separate"/>
      </w:r>
      <w:r>
        <w:rPr>
          <w:noProof/>
        </w:rPr>
        <w:t>80</w:t>
      </w:r>
      <w:r w:rsidR="00A2576E">
        <w:rPr>
          <w:noProof/>
        </w:rPr>
        <w:fldChar w:fldCharType="end"/>
      </w:r>
      <w:r>
        <w:t xml:space="preserve"> </w:t>
      </w:r>
      <w:r w:rsidR="00EA0094">
        <w:t>Gửi email thành công</w:t>
      </w:r>
      <w:bookmarkEnd w:id="326"/>
    </w:p>
    <w:p w14:paraId="4A341D94" w14:textId="77777777" w:rsidR="000817C3" w:rsidRDefault="000817C3" w:rsidP="00B22577">
      <w:pPr>
        <w:spacing w:after="200" w:line="360" w:lineRule="auto"/>
        <w:ind w:firstLine="720"/>
        <w:jc w:val="both"/>
        <w:rPr>
          <w:sz w:val="26"/>
          <w:szCs w:val="26"/>
        </w:rPr>
      </w:pPr>
    </w:p>
    <w:p w14:paraId="07F0E1DC" w14:textId="77777777" w:rsidR="000817C3" w:rsidRDefault="000817C3" w:rsidP="00B22577">
      <w:pPr>
        <w:spacing w:after="200" w:line="360" w:lineRule="auto"/>
        <w:ind w:firstLine="720"/>
        <w:jc w:val="both"/>
        <w:rPr>
          <w:sz w:val="26"/>
          <w:szCs w:val="26"/>
        </w:rPr>
      </w:pPr>
    </w:p>
    <w:p w14:paraId="7A8E3029" w14:textId="51CBA106" w:rsidR="00BE0B27" w:rsidRDefault="00AB4761" w:rsidP="00B22577">
      <w:pPr>
        <w:spacing w:line="360" w:lineRule="auto"/>
        <w:jc w:val="both"/>
        <w:outlineLvl w:val="0"/>
        <w:rPr>
          <w:b/>
          <w:bCs/>
          <w:sz w:val="32"/>
          <w:szCs w:val="32"/>
        </w:rPr>
      </w:pPr>
      <w:bookmarkStart w:id="327" w:name="_Toc37095975"/>
      <w:bookmarkStart w:id="328" w:name="_Toc37096517"/>
      <w:bookmarkStart w:id="329" w:name="_Toc38315231"/>
      <w:bookmarkStart w:id="330" w:name="_Toc91792961"/>
      <w:bookmarkStart w:id="331" w:name="_Toc91793328"/>
      <w:bookmarkStart w:id="332" w:name="_Toc91798382"/>
      <w:r w:rsidRPr="00AB4761">
        <w:rPr>
          <w:b/>
          <w:bCs/>
          <w:sz w:val="32"/>
          <w:szCs w:val="32"/>
        </w:rPr>
        <w:lastRenderedPageBreak/>
        <w:t xml:space="preserve">CHƯƠNG </w:t>
      </w:r>
      <w:r w:rsidR="00C8272C">
        <w:rPr>
          <w:b/>
          <w:bCs/>
          <w:sz w:val="32"/>
          <w:szCs w:val="32"/>
        </w:rPr>
        <w:t>6</w:t>
      </w:r>
      <w:r w:rsidRPr="00AB4761">
        <w:rPr>
          <w:b/>
          <w:bCs/>
          <w:sz w:val="32"/>
          <w:szCs w:val="32"/>
        </w:rPr>
        <w:t xml:space="preserve"> – </w:t>
      </w:r>
      <w:bookmarkEnd w:id="327"/>
      <w:bookmarkEnd w:id="328"/>
      <w:bookmarkEnd w:id="329"/>
      <w:r w:rsidR="00C8272C">
        <w:rPr>
          <w:b/>
          <w:bCs/>
          <w:sz w:val="32"/>
          <w:szCs w:val="32"/>
        </w:rPr>
        <w:t>KẾT LUẬN</w:t>
      </w:r>
      <w:bookmarkEnd w:id="330"/>
      <w:bookmarkEnd w:id="331"/>
      <w:bookmarkEnd w:id="332"/>
    </w:p>
    <w:p w14:paraId="13350681" w14:textId="70747355" w:rsidR="00C64E17" w:rsidRDefault="006E7070" w:rsidP="006B41C0">
      <w:pPr>
        <w:spacing w:before="120" w:after="120" w:line="360" w:lineRule="auto"/>
        <w:jc w:val="both"/>
        <w:rPr>
          <w:sz w:val="28"/>
          <w:szCs w:val="28"/>
        </w:rPr>
      </w:pPr>
      <w:r>
        <w:rPr>
          <w:sz w:val="28"/>
          <w:szCs w:val="28"/>
        </w:rPr>
        <w:tab/>
        <w:t>Trong bài báo cáo này đã trình bày được yêu cầu của khách hàng về chi phí và nhu cầu sử dụng cơ bản đối với một hệ thống ngân hàng.</w:t>
      </w:r>
    </w:p>
    <w:p w14:paraId="795378DD" w14:textId="3D827311" w:rsidR="00C64E17" w:rsidRDefault="006E7070" w:rsidP="006B41C0">
      <w:pPr>
        <w:spacing w:before="120" w:after="120" w:line="360" w:lineRule="auto"/>
        <w:jc w:val="both"/>
        <w:rPr>
          <w:sz w:val="28"/>
          <w:szCs w:val="28"/>
        </w:rPr>
      </w:pPr>
      <w:r>
        <w:rPr>
          <w:sz w:val="28"/>
          <w:szCs w:val="28"/>
        </w:rPr>
        <w:tab/>
        <w:t>Hướng giải quyết và quy trình bảo mật đối với một hệ thống mạng.</w:t>
      </w:r>
    </w:p>
    <w:p w14:paraId="50851B68" w14:textId="291844FE" w:rsidR="006E7070" w:rsidRDefault="006E7070" w:rsidP="006B41C0">
      <w:pPr>
        <w:spacing w:before="120" w:after="120" w:line="360" w:lineRule="auto"/>
        <w:jc w:val="both"/>
        <w:rPr>
          <w:sz w:val="28"/>
          <w:szCs w:val="28"/>
        </w:rPr>
      </w:pPr>
      <w:r>
        <w:rPr>
          <w:sz w:val="28"/>
          <w:szCs w:val="28"/>
        </w:rPr>
        <w:tab/>
        <w:t>Trình bày được các cơ sở lý thuyết LAN, MAN, WAN, router, switch và một số lý thuyết về wifi 802.11.</w:t>
      </w:r>
    </w:p>
    <w:p w14:paraId="231B8F34" w14:textId="5EAD3AB3" w:rsidR="006041F5" w:rsidRDefault="006041F5" w:rsidP="006B41C0">
      <w:pPr>
        <w:spacing w:before="120" w:after="120" w:line="360" w:lineRule="auto"/>
        <w:jc w:val="both"/>
        <w:rPr>
          <w:sz w:val="28"/>
          <w:szCs w:val="28"/>
        </w:rPr>
      </w:pPr>
      <w:r>
        <w:rPr>
          <w:sz w:val="28"/>
          <w:szCs w:val="28"/>
        </w:rPr>
        <w:tab/>
        <w:t xml:space="preserve">Nguy cơ an ninh hệ thống, các mối đoe dọa đối với hện thống và hướng </w:t>
      </w:r>
      <w:r w:rsidR="004F4D9F">
        <w:rPr>
          <w:sz w:val="28"/>
          <w:szCs w:val="28"/>
        </w:rPr>
        <w:t>giải</w:t>
      </w:r>
      <w:r>
        <w:rPr>
          <w:sz w:val="28"/>
          <w:szCs w:val="28"/>
        </w:rPr>
        <w:t xml:space="preserve"> quyết</w:t>
      </w:r>
      <w:r w:rsidR="006B41C0">
        <w:rPr>
          <w:sz w:val="28"/>
          <w:szCs w:val="28"/>
        </w:rPr>
        <w:t>.</w:t>
      </w:r>
    </w:p>
    <w:p w14:paraId="2317F863" w14:textId="00508FF4" w:rsidR="006B41C0" w:rsidRPr="006B41C0" w:rsidRDefault="006B41C0" w:rsidP="006B41C0">
      <w:pPr>
        <w:spacing w:before="120" w:after="120" w:line="360" w:lineRule="auto"/>
        <w:jc w:val="both"/>
        <w:rPr>
          <w:sz w:val="28"/>
          <w:szCs w:val="28"/>
        </w:rPr>
      </w:pPr>
      <w:r>
        <w:rPr>
          <w:sz w:val="28"/>
          <w:szCs w:val="28"/>
        </w:rPr>
        <w:tab/>
      </w:r>
      <w:r w:rsidRPr="006B41C0">
        <w:rPr>
          <w:sz w:val="28"/>
          <w:szCs w:val="28"/>
        </w:rPr>
        <w:t>Hướng phát triển trong tương lai</w:t>
      </w:r>
      <w:r>
        <w:rPr>
          <w:sz w:val="28"/>
          <w:szCs w:val="28"/>
        </w:rPr>
        <w:t xml:space="preserve">: </w:t>
      </w:r>
    </w:p>
    <w:p w14:paraId="29006DF0" w14:textId="77777777" w:rsidR="006B41C0" w:rsidRDefault="006B41C0" w:rsidP="00B22577">
      <w:pPr>
        <w:pStyle w:val="ListParagraph"/>
        <w:numPr>
          <w:ilvl w:val="0"/>
          <w:numId w:val="44"/>
        </w:numPr>
        <w:spacing w:before="120" w:after="120" w:line="360" w:lineRule="auto"/>
        <w:jc w:val="both"/>
        <w:rPr>
          <w:sz w:val="28"/>
          <w:szCs w:val="28"/>
        </w:rPr>
      </w:pPr>
      <w:r w:rsidRPr="006B41C0">
        <w:rPr>
          <w:sz w:val="28"/>
          <w:szCs w:val="28"/>
        </w:rPr>
        <w:t>Nâng cấp firmware mới nhất cho các router Cisco để tăng cường tính bảo mật.</w:t>
      </w:r>
    </w:p>
    <w:p w14:paraId="53869D95" w14:textId="77777777" w:rsidR="006B41C0" w:rsidRDefault="006B41C0" w:rsidP="00B22577">
      <w:pPr>
        <w:pStyle w:val="ListParagraph"/>
        <w:numPr>
          <w:ilvl w:val="0"/>
          <w:numId w:val="44"/>
        </w:numPr>
        <w:spacing w:before="120" w:after="120" w:line="360" w:lineRule="auto"/>
        <w:jc w:val="both"/>
        <w:rPr>
          <w:sz w:val="28"/>
          <w:szCs w:val="28"/>
        </w:rPr>
      </w:pPr>
      <w:r>
        <w:rPr>
          <w:sz w:val="28"/>
          <w:szCs w:val="28"/>
        </w:rPr>
        <w:t>Tạo ra môi trường internet bằng router riêng.</w:t>
      </w:r>
    </w:p>
    <w:p w14:paraId="667AA734" w14:textId="73E50562" w:rsidR="006E7070" w:rsidRPr="006B41C0" w:rsidRDefault="00484DBB" w:rsidP="00B22577">
      <w:pPr>
        <w:pStyle w:val="ListParagraph"/>
        <w:numPr>
          <w:ilvl w:val="0"/>
          <w:numId w:val="44"/>
        </w:numPr>
        <w:spacing w:before="120" w:after="120" w:line="360" w:lineRule="auto"/>
        <w:jc w:val="both"/>
        <w:rPr>
          <w:sz w:val="28"/>
          <w:szCs w:val="28"/>
        </w:rPr>
      </w:pPr>
      <w:r>
        <w:rPr>
          <w:sz w:val="28"/>
          <w:szCs w:val="28"/>
        </w:rPr>
        <w:t>Tối ưu hóa hệ thống và trang bị thêm các trang thiết bị.</w:t>
      </w:r>
      <w:r w:rsidR="006E7070" w:rsidRPr="006B41C0">
        <w:rPr>
          <w:sz w:val="28"/>
          <w:szCs w:val="28"/>
        </w:rPr>
        <w:tab/>
      </w:r>
    </w:p>
    <w:p w14:paraId="6FB7C08A" w14:textId="207D80BF" w:rsidR="00C64E17" w:rsidRDefault="00C64E17" w:rsidP="00B22577">
      <w:pPr>
        <w:spacing w:line="360" w:lineRule="auto"/>
        <w:rPr>
          <w:sz w:val="28"/>
          <w:szCs w:val="28"/>
        </w:rPr>
      </w:pPr>
    </w:p>
    <w:p w14:paraId="3134344F" w14:textId="3A93B72A" w:rsidR="005A7A11" w:rsidRDefault="005A7A11">
      <w:pPr>
        <w:spacing w:after="200" w:line="276" w:lineRule="auto"/>
        <w:rPr>
          <w:b/>
          <w:sz w:val="32"/>
          <w:szCs w:val="32"/>
        </w:rPr>
      </w:pPr>
      <w:bookmarkStart w:id="333" w:name="_Toc36463404"/>
      <w:bookmarkStart w:id="334" w:name="_Toc37095984"/>
      <w:bookmarkStart w:id="335" w:name="_Toc37096533"/>
      <w:r>
        <w:rPr>
          <w:b/>
          <w:sz w:val="32"/>
          <w:szCs w:val="32"/>
        </w:rPr>
        <w:br w:type="page"/>
      </w:r>
    </w:p>
    <w:p w14:paraId="2A4D8EE9" w14:textId="3E8FE440" w:rsidR="007E7FF7" w:rsidRPr="007E6AB9" w:rsidRDefault="007E7FF7" w:rsidP="00B22577">
      <w:pPr>
        <w:tabs>
          <w:tab w:val="center" w:pos="6379"/>
        </w:tabs>
        <w:spacing w:line="360" w:lineRule="auto"/>
        <w:jc w:val="center"/>
        <w:outlineLvl w:val="0"/>
        <w:rPr>
          <w:b/>
          <w:sz w:val="32"/>
          <w:szCs w:val="32"/>
        </w:rPr>
      </w:pPr>
      <w:bookmarkStart w:id="336" w:name="_Toc38315240"/>
      <w:bookmarkStart w:id="337" w:name="_Toc91792962"/>
      <w:bookmarkStart w:id="338" w:name="_Toc91793329"/>
      <w:bookmarkStart w:id="339" w:name="_Toc91798383"/>
      <w:r>
        <w:rPr>
          <w:b/>
          <w:sz w:val="32"/>
          <w:szCs w:val="32"/>
        </w:rPr>
        <w:lastRenderedPageBreak/>
        <w:t>TÀI LIỆU THAM KHẢO</w:t>
      </w:r>
      <w:bookmarkEnd w:id="333"/>
      <w:bookmarkEnd w:id="334"/>
      <w:bookmarkEnd w:id="335"/>
      <w:bookmarkEnd w:id="336"/>
      <w:bookmarkEnd w:id="337"/>
      <w:bookmarkEnd w:id="338"/>
      <w:bookmarkEnd w:id="339"/>
    </w:p>
    <w:p w14:paraId="5D0C73B0" w14:textId="3DEFB981" w:rsidR="00E07586" w:rsidRDefault="00E07586" w:rsidP="009D2AF8">
      <w:pPr>
        <w:spacing w:line="360" w:lineRule="auto"/>
        <w:jc w:val="both"/>
        <w:outlineLvl w:val="1"/>
        <w:rPr>
          <w:b/>
          <w:bCs/>
          <w:sz w:val="26"/>
          <w:szCs w:val="26"/>
        </w:rPr>
      </w:pPr>
      <w:bookmarkStart w:id="340" w:name="_Toc91792963"/>
      <w:bookmarkStart w:id="341" w:name="_Toc91793330"/>
      <w:bookmarkStart w:id="342" w:name="_Toc91798384"/>
      <w:r>
        <w:rPr>
          <w:b/>
          <w:bCs/>
          <w:sz w:val="26"/>
          <w:szCs w:val="26"/>
        </w:rPr>
        <w:t>Tiếng Anh</w:t>
      </w:r>
      <w:bookmarkEnd w:id="340"/>
      <w:bookmarkEnd w:id="341"/>
      <w:bookmarkEnd w:id="342"/>
    </w:p>
    <w:p w14:paraId="23E0B192" w14:textId="505B8B89" w:rsidR="00D32E4F" w:rsidRDefault="008F44C9" w:rsidP="00CD31EA">
      <w:pPr>
        <w:spacing w:before="120" w:after="120" w:line="360" w:lineRule="auto"/>
        <w:jc w:val="both"/>
        <w:rPr>
          <w:color w:val="000000" w:themeColor="text1"/>
          <w:sz w:val="26"/>
          <w:szCs w:val="26"/>
        </w:rPr>
      </w:pPr>
      <w:r>
        <w:rPr>
          <w:color w:val="000000" w:themeColor="text1"/>
          <w:sz w:val="26"/>
          <w:szCs w:val="26"/>
        </w:rPr>
        <w:t>[1]</w:t>
      </w:r>
      <w:hyperlink r:id="rId103" w:history="1">
        <w:r w:rsidR="00D32E4F" w:rsidRPr="00434B7F">
          <w:rPr>
            <w:rStyle w:val="Hyperlink"/>
            <w:sz w:val="26"/>
            <w:szCs w:val="26"/>
          </w:rPr>
          <w:t>https://www.researchgate.net/publication/285537089_Design_and_Simulation_of_a_Banking_Network_System</w:t>
        </w:r>
      </w:hyperlink>
    </w:p>
    <w:p w14:paraId="62864FA5" w14:textId="4CB977A5" w:rsidR="0054202B" w:rsidRDefault="0054202B" w:rsidP="00CD31EA">
      <w:pPr>
        <w:spacing w:before="120" w:after="120" w:line="360" w:lineRule="auto"/>
        <w:jc w:val="both"/>
        <w:rPr>
          <w:color w:val="000000" w:themeColor="text1"/>
          <w:sz w:val="26"/>
          <w:szCs w:val="26"/>
        </w:rPr>
      </w:pPr>
      <w:r>
        <w:rPr>
          <w:color w:val="000000" w:themeColor="text1"/>
          <w:sz w:val="26"/>
          <w:szCs w:val="26"/>
        </w:rPr>
        <w:t>[2]</w:t>
      </w:r>
      <w:hyperlink r:id="rId104" w:history="1">
        <w:r w:rsidR="00D32E4F" w:rsidRPr="00434B7F">
          <w:rPr>
            <w:rStyle w:val="Hyperlink"/>
            <w:sz w:val="26"/>
            <w:szCs w:val="26"/>
          </w:rPr>
          <w:t>https://www.cisco.com/c/dam/en/us/td/docs/solutions/Verticals/Financial_Services/Financial_Branch_Banking/financial_banking.pdf</w:t>
        </w:r>
      </w:hyperlink>
    </w:p>
    <w:p w14:paraId="5F831DDC" w14:textId="1E429C13" w:rsidR="00BB2B2A" w:rsidRDefault="00F4004F" w:rsidP="009D2AF8">
      <w:pPr>
        <w:pStyle w:val="Nidungvnbn"/>
        <w:ind w:firstLine="0"/>
        <w:outlineLvl w:val="1"/>
        <w:rPr>
          <w:b/>
        </w:rPr>
      </w:pPr>
      <w:bookmarkStart w:id="343" w:name="_Toc91792964"/>
      <w:bookmarkStart w:id="344" w:name="_Toc91793331"/>
      <w:bookmarkStart w:id="345" w:name="_Toc91798385"/>
      <w:r>
        <w:rPr>
          <w:b/>
        </w:rPr>
        <w:t>Tiếng Việt</w:t>
      </w:r>
      <w:bookmarkEnd w:id="343"/>
      <w:bookmarkEnd w:id="344"/>
      <w:bookmarkEnd w:id="345"/>
    </w:p>
    <w:p w14:paraId="2E8A9269" w14:textId="7B2A1256" w:rsidR="0054202B" w:rsidRDefault="0054202B" w:rsidP="00CD31EA">
      <w:pPr>
        <w:spacing w:before="120" w:after="120" w:line="360" w:lineRule="auto"/>
        <w:jc w:val="both"/>
        <w:rPr>
          <w:color w:val="000000" w:themeColor="text1"/>
          <w:sz w:val="26"/>
          <w:szCs w:val="26"/>
        </w:rPr>
      </w:pPr>
      <w:r>
        <w:rPr>
          <w:color w:val="000000" w:themeColor="text1"/>
          <w:sz w:val="26"/>
          <w:szCs w:val="26"/>
        </w:rPr>
        <w:t>[</w:t>
      </w:r>
      <w:r w:rsidR="00D22262">
        <w:rPr>
          <w:color w:val="000000" w:themeColor="text1"/>
          <w:sz w:val="26"/>
          <w:szCs w:val="26"/>
        </w:rPr>
        <w:t>3</w:t>
      </w:r>
      <w:r>
        <w:rPr>
          <w:color w:val="000000" w:themeColor="text1"/>
          <w:sz w:val="26"/>
          <w:szCs w:val="26"/>
        </w:rPr>
        <w:t>]</w:t>
      </w:r>
      <w:r w:rsidR="002D514C">
        <w:rPr>
          <w:color w:val="000000" w:themeColor="text1"/>
          <w:sz w:val="26"/>
          <w:szCs w:val="26"/>
        </w:rPr>
        <w:t xml:space="preserve"> </w:t>
      </w:r>
      <w:hyperlink r:id="rId105" w:history="1">
        <w:r w:rsidR="00D32E4F" w:rsidRPr="00434B7F">
          <w:rPr>
            <w:rStyle w:val="Hyperlink"/>
            <w:sz w:val="26"/>
            <w:szCs w:val="26"/>
          </w:rPr>
          <w:t>https://hotroontap.com/bai-tap-lon-xay-dung-he-thong-mang-cho-ngan-hang/</w:t>
        </w:r>
      </w:hyperlink>
    </w:p>
    <w:p w14:paraId="151F8CE1" w14:textId="5F09AD97" w:rsidR="0054202B" w:rsidRDefault="0054202B" w:rsidP="00CD31EA">
      <w:pPr>
        <w:spacing w:before="120" w:after="120" w:line="360" w:lineRule="auto"/>
        <w:jc w:val="both"/>
        <w:rPr>
          <w:color w:val="000000" w:themeColor="text1"/>
          <w:sz w:val="26"/>
          <w:szCs w:val="26"/>
        </w:rPr>
      </w:pPr>
      <w:r>
        <w:rPr>
          <w:color w:val="000000" w:themeColor="text1"/>
          <w:sz w:val="26"/>
          <w:szCs w:val="26"/>
        </w:rPr>
        <w:t>[</w:t>
      </w:r>
      <w:r w:rsidR="00D22262">
        <w:rPr>
          <w:color w:val="000000" w:themeColor="text1"/>
          <w:sz w:val="26"/>
          <w:szCs w:val="26"/>
        </w:rPr>
        <w:t>4</w:t>
      </w:r>
      <w:r>
        <w:rPr>
          <w:color w:val="000000" w:themeColor="text1"/>
          <w:sz w:val="26"/>
          <w:szCs w:val="26"/>
        </w:rPr>
        <w:t>]</w:t>
      </w:r>
      <w:r w:rsidR="002D514C">
        <w:rPr>
          <w:color w:val="000000" w:themeColor="text1"/>
          <w:sz w:val="26"/>
          <w:szCs w:val="26"/>
        </w:rPr>
        <w:t xml:space="preserve"> </w:t>
      </w:r>
      <w:hyperlink r:id="rId106" w:history="1">
        <w:r w:rsidR="00D32E4F" w:rsidRPr="00434B7F">
          <w:rPr>
            <w:rStyle w:val="Hyperlink"/>
            <w:sz w:val="26"/>
            <w:szCs w:val="26"/>
          </w:rPr>
          <w:t>https://itsystems.vn/thiet-ke-he-thong-mang-cho-doanh-nghiep/</w:t>
        </w:r>
      </w:hyperlink>
    </w:p>
    <w:p w14:paraId="766C5932" w14:textId="50F1F2BA" w:rsidR="0054202B" w:rsidRDefault="0054202B" w:rsidP="00CD31EA">
      <w:pPr>
        <w:spacing w:before="120" w:after="120" w:line="360" w:lineRule="auto"/>
        <w:jc w:val="both"/>
        <w:rPr>
          <w:color w:val="000000" w:themeColor="text1"/>
          <w:sz w:val="26"/>
          <w:szCs w:val="26"/>
        </w:rPr>
      </w:pPr>
      <w:r>
        <w:rPr>
          <w:color w:val="000000" w:themeColor="text1"/>
          <w:sz w:val="26"/>
          <w:szCs w:val="26"/>
        </w:rPr>
        <w:t>[</w:t>
      </w:r>
      <w:r w:rsidR="00D22262">
        <w:rPr>
          <w:color w:val="000000" w:themeColor="text1"/>
          <w:sz w:val="26"/>
          <w:szCs w:val="26"/>
        </w:rPr>
        <w:t>5</w:t>
      </w:r>
      <w:r>
        <w:rPr>
          <w:color w:val="000000" w:themeColor="text1"/>
          <w:sz w:val="26"/>
          <w:szCs w:val="26"/>
        </w:rPr>
        <w:t>]</w:t>
      </w:r>
      <w:r w:rsidR="002D514C">
        <w:rPr>
          <w:color w:val="000000" w:themeColor="text1"/>
          <w:sz w:val="26"/>
          <w:szCs w:val="26"/>
        </w:rPr>
        <w:t xml:space="preserve"> </w:t>
      </w:r>
      <w:hyperlink r:id="rId107" w:history="1">
        <w:r w:rsidR="00D32E4F" w:rsidRPr="00434B7F">
          <w:rPr>
            <w:rStyle w:val="Hyperlink"/>
            <w:sz w:val="26"/>
            <w:szCs w:val="26"/>
          </w:rPr>
          <w:t>https://thietbiso24h.com/quy-trinh-thiet-ke-he-thong-mang-cho-doanh-nghiep</w:t>
        </w:r>
      </w:hyperlink>
    </w:p>
    <w:p w14:paraId="35A6BB9D" w14:textId="27D7446B" w:rsidR="0054202B" w:rsidRDefault="0054202B" w:rsidP="00CD31EA">
      <w:pPr>
        <w:spacing w:before="120" w:after="120" w:line="360" w:lineRule="auto"/>
        <w:rPr>
          <w:color w:val="000000" w:themeColor="text1"/>
          <w:sz w:val="26"/>
          <w:szCs w:val="26"/>
        </w:rPr>
      </w:pPr>
      <w:r>
        <w:rPr>
          <w:color w:val="000000" w:themeColor="text1"/>
          <w:sz w:val="26"/>
          <w:szCs w:val="26"/>
        </w:rPr>
        <w:t>[</w:t>
      </w:r>
      <w:r w:rsidR="00D22262">
        <w:rPr>
          <w:color w:val="000000" w:themeColor="text1"/>
          <w:sz w:val="26"/>
          <w:szCs w:val="26"/>
        </w:rPr>
        <w:t>6</w:t>
      </w:r>
      <w:r>
        <w:rPr>
          <w:color w:val="000000" w:themeColor="text1"/>
          <w:sz w:val="26"/>
          <w:szCs w:val="26"/>
        </w:rPr>
        <w:t>]</w:t>
      </w:r>
      <w:r w:rsidR="0074647E">
        <w:rPr>
          <w:color w:val="000000" w:themeColor="text1"/>
          <w:sz w:val="26"/>
          <w:szCs w:val="26"/>
        </w:rPr>
        <w:t xml:space="preserve"> </w:t>
      </w:r>
      <w:hyperlink r:id="rId108" w:history="1">
        <w:r w:rsidR="00D32E4F" w:rsidRPr="00434B7F">
          <w:rPr>
            <w:rStyle w:val="Hyperlink"/>
            <w:sz w:val="26"/>
            <w:szCs w:val="26"/>
          </w:rPr>
          <w:t>https://sites.google.com/site/tuvanmang/giai-phap-he-thong-mang-domain/he-thong-mang-cho-doanh-nghiep-vua-va-nho</w:t>
        </w:r>
      </w:hyperlink>
    </w:p>
    <w:p w14:paraId="587857F7" w14:textId="69FA715A" w:rsidR="0054202B" w:rsidRDefault="0054202B" w:rsidP="00CD31EA">
      <w:pPr>
        <w:spacing w:before="120" w:after="120" w:line="360" w:lineRule="auto"/>
        <w:rPr>
          <w:color w:val="000000" w:themeColor="text1"/>
          <w:sz w:val="26"/>
          <w:szCs w:val="26"/>
        </w:rPr>
      </w:pPr>
      <w:r>
        <w:rPr>
          <w:color w:val="000000" w:themeColor="text1"/>
          <w:sz w:val="26"/>
          <w:szCs w:val="26"/>
        </w:rPr>
        <w:t>[</w:t>
      </w:r>
      <w:r w:rsidR="00D22262">
        <w:rPr>
          <w:color w:val="000000" w:themeColor="text1"/>
          <w:sz w:val="26"/>
          <w:szCs w:val="26"/>
        </w:rPr>
        <w:t>7</w:t>
      </w:r>
      <w:r>
        <w:rPr>
          <w:color w:val="000000" w:themeColor="text1"/>
          <w:sz w:val="26"/>
          <w:szCs w:val="26"/>
        </w:rPr>
        <w:t>]</w:t>
      </w:r>
      <w:r w:rsidR="0085587D">
        <w:rPr>
          <w:color w:val="000000" w:themeColor="text1"/>
          <w:sz w:val="26"/>
          <w:szCs w:val="26"/>
        </w:rPr>
        <w:t xml:space="preserve"> </w:t>
      </w:r>
      <w:hyperlink r:id="rId109" w:history="1">
        <w:r w:rsidR="00D32E4F" w:rsidRPr="00434B7F">
          <w:rPr>
            <w:rStyle w:val="Hyperlink"/>
            <w:sz w:val="26"/>
            <w:szCs w:val="26"/>
          </w:rPr>
          <w:t>https://text.xemtailieu.net/tai-lieu/xay-dung-he-thong-mang-cho-doanh-nghiep-vua-va-nho-286991.html</w:t>
        </w:r>
      </w:hyperlink>
    </w:p>
    <w:p w14:paraId="7C6A3BE5" w14:textId="2DB52389" w:rsidR="0054202B" w:rsidRDefault="0085587D" w:rsidP="00CD31EA">
      <w:pPr>
        <w:spacing w:before="120" w:after="120" w:line="360" w:lineRule="auto"/>
        <w:jc w:val="both"/>
        <w:rPr>
          <w:sz w:val="26"/>
          <w:szCs w:val="26"/>
        </w:rPr>
      </w:pPr>
      <w:r w:rsidRPr="0085587D">
        <w:rPr>
          <w:sz w:val="26"/>
          <w:szCs w:val="26"/>
        </w:rPr>
        <w:t>[</w:t>
      </w:r>
      <w:r w:rsidR="00D22262">
        <w:rPr>
          <w:sz w:val="26"/>
          <w:szCs w:val="26"/>
        </w:rPr>
        <w:t>8</w:t>
      </w:r>
      <w:r w:rsidRPr="0085587D">
        <w:rPr>
          <w:sz w:val="26"/>
          <w:szCs w:val="26"/>
        </w:rPr>
        <w:t>]</w:t>
      </w:r>
      <w:r>
        <w:rPr>
          <w:sz w:val="26"/>
          <w:szCs w:val="26"/>
        </w:rPr>
        <w:t xml:space="preserve"> </w:t>
      </w:r>
      <w:hyperlink r:id="rId110" w:history="1">
        <w:r w:rsidR="00D32E4F" w:rsidRPr="00434B7F">
          <w:rPr>
            <w:rStyle w:val="Hyperlink"/>
            <w:sz w:val="26"/>
            <w:szCs w:val="26"/>
          </w:rPr>
          <w:t>https://ittoday.vn/trien-khai-he-thong-mang/</w:t>
        </w:r>
      </w:hyperlink>
    </w:p>
    <w:p w14:paraId="6EAAC962" w14:textId="2A8DFB2B" w:rsidR="0085587D" w:rsidRDefault="0085587D" w:rsidP="00CD31EA">
      <w:pPr>
        <w:spacing w:before="120" w:after="120" w:line="360" w:lineRule="auto"/>
        <w:rPr>
          <w:sz w:val="26"/>
          <w:szCs w:val="26"/>
        </w:rPr>
      </w:pPr>
      <w:r>
        <w:rPr>
          <w:sz w:val="26"/>
          <w:szCs w:val="26"/>
        </w:rPr>
        <w:t>[</w:t>
      </w:r>
      <w:r w:rsidR="00D22262">
        <w:rPr>
          <w:sz w:val="26"/>
          <w:szCs w:val="26"/>
        </w:rPr>
        <w:t>9</w:t>
      </w:r>
      <w:r>
        <w:rPr>
          <w:sz w:val="26"/>
          <w:szCs w:val="26"/>
        </w:rPr>
        <w:t xml:space="preserve">] </w:t>
      </w:r>
      <w:hyperlink r:id="rId111" w:history="1">
        <w:r w:rsidR="00D32E4F" w:rsidRPr="00434B7F">
          <w:rPr>
            <w:rStyle w:val="Hyperlink"/>
            <w:sz w:val="26"/>
            <w:szCs w:val="26"/>
          </w:rPr>
          <w:t>http://hgsi.com.vn/cac-chuan-wifi-802-11b-802-11a-802-11g-802-11n-va-802-11ac-c2-710-734--233.html</w:t>
        </w:r>
      </w:hyperlink>
    </w:p>
    <w:p w14:paraId="7EAF0A73" w14:textId="7728617A" w:rsidR="0085587D" w:rsidRDefault="0085587D" w:rsidP="00CD31EA">
      <w:pPr>
        <w:spacing w:before="120" w:after="120" w:line="360" w:lineRule="auto"/>
        <w:rPr>
          <w:sz w:val="26"/>
          <w:szCs w:val="26"/>
        </w:rPr>
      </w:pPr>
      <w:r>
        <w:rPr>
          <w:sz w:val="26"/>
          <w:szCs w:val="26"/>
        </w:rPr>
        <w:t>[1</w:t>
      </w:r>
      <w:r w:rsidR="00D22262">
        <w:rPr>
          <w:sz w:val="26"/>
          <w:szCs w:val="26"/>
        </w:rPr>
        <w:t>0</w:t>
      </w:r>
      <w:r>
        <w:rPr>
          <w:sz w:val="26"/>
          <w:szCs w:val="26"/>
        </w:rPr>
        <w:t xml:space="preserve">] </w:t>
      </w:r>
      <w:hyperlink r:id="rId112" w:history="1">
        <w:r w:rsidR="00D32E4F" w:rsidRPr="00434B7F">
          <w:rPr>
            <w:rStyle w:val="Hyperlink"/>
            <w:sz w:val="26"/>
            <w:szCs w:val="26"/>
          </w:rPr>
          <w:t>https://www.pinclipart.com/maxpin/ibJwboo/</w:t>
        </w:r>
      </w:hyperlink>
    </w:p>
    <w:p w14:paraId="63306D3E" w14:textId="03EB0BB4" w:rsidR="00BC03A3" w:rsidRDefault="00BC03A3" w:rsidP="00CD31EA">
      <w:pPr>
        <w:spacing w:before="120" w:after="120" w:line="360" w:lineRule="auto"/>
        <w:rPr>
          <w:sz w:val="26"/>
          <w:szCs w:val="26"/>
        </w:rPr>
      </w:pPr>
      <w:r>
        <w:rPr>
          <w:sz w:val="26"/>
          <w:szCs w:val="26"/>
        </w:rPr>
        <w:t xml:space="preserve">[11] </w:t>
      </w:r>
      <w:hyperlink r:id="rId113" w:history="1">
        <w:r w:rsidRPr="00434B7F">
          <w:rPr>
            <w:rStyle w:val="Hyperlink"/>
            <w:sz w:val="26"/>
            <w:szCs w:val="26"/>
          </w:rPr>
          <w:t>https://vnpro.vn/tin-tuc/chung-thuc-tap-trung-va-chung-thuc-8021x-trong-wireless-1019.html</w:t>
        </w:r>
      </w:hyperlink>
    </w:p>
    <w:p w14:paraId="20FD1E44" w14:textId="77777777" w:rsidR="00BC03A3" w:rsidRDefault="00BC03A3" w:rsidP="00CD31EA">
      <w:pPr>
        <w:spacing w:before="120" w:after="120" w:line="360" w:lineRule="auto"/>
        <w:rPr>
          <w:sz w:val="26"/>
          <w:szCs w:val="26"/>
        </w:rPr>
      </w:pPr>
    </w:p>
    <w:p w14:paraId="57D4CC3F" w14:textId="1C30EC85" w:rsidR="0085587D" w:rsidRPr="0085587D" w:rsidRDefault="0085587D" w:rsidP="0085587D">
      <w:pPr>
        <w:spacing w:line="360" w:lineRule="auto"/>
        <w:jc w:val="both"/>
        <w:rPr>
          <w:sz w:val="26"/>
          <w:szCs w:val="26"/>
        </w:rPr>
      </w:pPr>
    </w:p>
    <w:sectPr w:rsidR="0085587D" w:rsidRPr="0085587D" w:rsidSect="00DB7595">
      <w:headerReference w:type="default" r:id="rId11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04289" w14:textId="77777777" w:rsidR="00A2576E" w:rsidRDefault="00A2576E" w:rsidP="00453AB1">
      <w:r>
        <w:separator/>
      </w:r>
    </w:p>
  </w:endnote>
  <w:endnote w:type="continuationSeparator" w:id="0">
    <w:p w14:paraId="0C091913" w14:textId="77777777" w:rsidR="00A2576E" w:rsidRDefault="00A2576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D989D" w14:textId="77777777" w:rsidR="00A2576E" w:rsidRDefault="00A2576E" w:rsidP="00453AB1">
      <w:r>
        <w:separator/>
      </w:r>
    </w:p>
  </w:footnote>
  <w:footnote w:type="continuationSeparator" w:id="0">
    <w:p w14:paraId="5D722A1B" w14:textId="77777777" w:rsidR="00A2576E" w:rsidRDefault="00A2576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62F1" w14:textId="77777777" w:rsidR="00280516" w:rsidRDefault="00280516">
    <w:pPr>
      <w:pStyle w:val="Header"/>
      <w:jc w:val="center"/>
    </w:pPr>
  </w:p>
  <w:p w14:paraId="46136D33" w14:textId="77777777" w:rsidR="00280516" w:rsidRDefault="002805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8F4D953" w14:textId="77777777" w:rsidR="00827E61" w:rsidRDefault="00827E61">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744227AE" w14:textId="77777777" w:rsidR="00827E61" w:rsidRDefault="00827E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C0A63C4" w14:textId="77777777" w:rsidR="00827E61" w:rsidRDefault="00827E61">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35A25DD3" w14:textId="77777777" w:rsidR="00827E61" w:rsidRDefault="00827E61">
    <w:pPr>
      <w:pStyle w:val="Header"/>
    </w:pPr>
  </w:p>
  <w:p w14:paraId="63C6B7B8" w14:textId="77777777" w:rsidR="00E15AB7" w:rsidRDefault="00E15A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C20"/>
    <w:multiLevelType w:val="hybridMultilevel"/>
    <w:tmpl w:val="179C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A653A"/>
    <w:multiLevelType w:val="multilevel"/>
    <w:tmpl w:val="39E6892A"/>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FF1E7C"/>
    <w:multiLevelType w:val="hybridMultilevel"/>
    <w:tmpl w:val="6AA22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054C4"/>
    <w:multiLevelType w:val="hybridMultilevel"/>
    <w:tmpl w:val="46F213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F75B2E"/>
    <w:multiLevelType w:val="hybridMultilevel"/>
    <w:tmpl w:val="6BA8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7B20"/>
    <w:multiLevelType w:val="hybridMultilevel"/>
    <w:tmpl w:val="B05C69DC"/>
    <w:lvl w:ilvl="0" w:tplc="7C8435B0">
      <w:numFmt w:val="bullet"/>
      <w:lvlText w:val="•"/>
      <w:lvlJc w:val="left"/>
      <w:pPr>
        <w:ind w:left="999" w:hanging="221"/>
      </w:pPr>
      <w:rPr>
        <w:rFonts w:ascii="Times New Roman" w:eastAsia="Times New Roman" w:hAnsi="Times New Roman" w:cs="Times New Roman" w:hint="default"/>
        <w:w w:val="100"/>
        <w:sz w:val="26"/>
        <w:szCs w:val="26"/>
        <w:lang w:val="vi" w:eastAsia="en-US" w:bidi="ar-SA"/>
      </w:rPr>
    </w:lvl>
    <w:lvl w:ilvl="1" w:tplc="10340254">
      <w:numFmt w:val="bullet"/>
      <w:lvlText w:val="•"/>
      <w:lvlJc w:val="left"/>
      <w:pPr>
        <w:ind w:left="1954" w:hanging="221"/>
      </w:pPr>
      <w:rPr>
        <w:rFonts w:hint="default"/>
        <w:lang w:val="vi" w:eastAsia="en-US" w:bidi="ar-SA"/>
      </w:rPr>
    </w:lvl>
    <w:lvl w:ilvl="2" w:tplc="882C6948">
      <w:numFmt w:val="bullet"/>
      <w:lvlText w:val="•"/>
      <w:lvlJc w:val="left"/>
      <w:pPr>
        <w:ind w:left="2908" w:hanging="221"/>
      </w:pPr>
      <w:rPr>
        <w:rFonts w:hint="default"/>
        <w:lang w:val="vi" w:eastAsia="en-US" w:bidi="ar-SA"/>
      </w:rPr>
    </w:lvl>
    <w:lvl w:ilvl="3" w:tplc="8DD24F94">
      <w:numFmt w:val="bullet"/>
      <w:lvlText w:val="•"/>
      <w:lvlJc w:val="left"/>
      <w:pPr>
        <w:ind w:left="3862" w:hanging="221"/>
      </w:pPr>
      <w:rPr>
        <w:rFonts w:hint="default"/>
        <w:lang w:val="vi" w:eastAsia="en-US" w:bidi="ar-SA"/>
      </w:rPr>
    </w:lvl>
    <w:lvl w:ilvl="4" w:tplc="40E4C110">
      <w:numFmt w:val="bullet"/>
      <w:lvlText w:val="•"/>
      <w:lvlJc w:val="left"/>
      <w:pPr>
        <w:ind w:left="4816" w:hanging="221"/>
      </w:pPr>
      <w:rPr>
        <w:rFonts w:hint="default"/>
        <w:lang w:val="vi" w:eastAsia="en-US" w:bidi="ar-SA"/>
      </w:rPr>
    </w:lvl>
    <w:lvl w:ilvl="5" w:tplc="2CD8AC46">
      <w:numFmt w:val="bullet"/>
      <w:lvlText w:val="•"/>
      <w:lvlJc w:val="left"/>
      <w:pPr>
        <w:ind w:left="5770" w:hanging="221"/>
      </w:pPr>
      <w:rPr>
        <w:rFonts w:hint="default"/>
        <w:lang w:val="vi" w:eastAsia="en-US" w:bidi="ar-SA"/>
      </w:rPr>
    </w:lvl>
    <w:lvl w:ilvl="6" w:tplc="9E64DAC0">
      <w:numFmt w:val="bullet"/>
      <w:lvlText w:val="•"/>
      <w:lvlJc w:val="left"/>
      <w:pPr>
        <w:ind w:left="6724" w:hanging="221"/>
      </w:pPr>
      <w:rPr>
        <w:rFonts w:hint="default"/>
        <w:lang w:val="vi" w:eastAsia="en-US" w:bidi="ar-SA"/>
      </w:rPr>
    </w:lvl>
    <w:lvl w:ilvl="7" w:tplc="A0B83042">
      <w:numFmt w:val="bullet"/>
      <w:lvlText w:val="•"/>
      <w:lvlJc w:val="left"/>
      <w:pPr>
        <w:ind w:left="7678" w:hanging="221"/>
      </w:pPr>
      <w:rPr>
        <w:rFonts w:hint="default"/>
        <w:lang w:val="vi" w:eastAsia="en-US" w:bidi="ar-SA"/>
      </w:rPr>
    </w:lvl>
    <w:lvl w:ilvl="8" w:tplc="BFC2F9D2">
      <w:numFmt w:val="bullet"/>
      <w:lvlText w:val="•"/>
      <w:lvlJc w:val="left"/>
      <w:pPr>
        <w:ind w:left="8632" w:hanging="221"/>
      </w:pPr>
      <w:rPr>
        <w:rFonts w:hint="default"/>
        <w:lang w:val="vi" w:eastAsia="en-US" w:bidi="ar-SA"/>
      </w:rPr>
    </w:lvl>
  </w:abstractNum>
  <w:abstractNum w:abstractNumId="6" w15:restartNumberingAfterBreak="0">
    <w:nsid w:val="15FD3BA9"/>
    <w:multiLevelType w:val="multilevel"/>
    <w:tmpl w:val="1E24A5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334504"/>
    <w:multiLevelType w:val="hybridMultilevel"/>
    <w:tmpl w:val="433CEB56"/>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90336D9"/>
    <w:multiLevelType w:val="hybridMultilevel"/>
    <w:tmpl w:val="E6A6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491376"/>
    <w:multiLevelType w:val="hybridMultilevel"/>
    <w:tmpl w:val="78ACF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F83E62"/>
    <w:multiLevelType w:val="multilevel"/>
    <w:tmpl w:val="E8BE410C"/>
    <w:lvl w:ilvl="0">
      <w:start w:val="3"/>
      <w:numFmt w:val="decimal"/>
      <w:lvlText w:val="%1"/>
      <w:lvlJc w:val="left"/>
      <w:pPr>
        <w:ind w:left="1537" w:hanging="759"/>
      </w:pPr>
      <w:rPr>
        <w:rFonts w:hint="default"/>
        <w:lang w:val="vi" w:eastAsia="en-US" w:bidi="ar-SA"/>
      </w:rPr>
    </w:lvl>
    <w:lvl w:ilvl="1">
      <w:start w:val="3"/>
      <w:numFmt w:val="decimal"/>
      <w:lvlText w:val="%1.%2"/>
      <w:lvlJc w:val="left"/>
      <w:pPr>
        <w:ind w:left="1537" w:hanging="759"/>
      </w:pPr>
      <w:rPr>
        <w:rFonts w:hint="default"/>
        <w:lang w:val="vi" w:eastAsia="en-US" w:bidi="ar-SA"/>
      </w:rPr>
    </w:lvl>
    <w:lvl w:ilvl="2">
      <w:start w:val="2"/>
      <w:numFmt w:val="decimal"/>
      <w:lvlText w:val="%1.%2.%3"/>
      <w:lvlJc w:val="left"/>
      <w:pPr>
        <w:ind w:left="1537" w:hanging="759"/>
      </w:pPr>
      <w:rPr>
        <w:rFonts w:ascii="Times New Roman" w:eastAsia="Times New Roman" w:hAnsi="Times New Roman" w:cs="Times New Roman" w:hint="default"/>
        <w:b/>
        <w:bCs/>
        <w:i/>
        <w:spacing w:val="-4"/>
        <w:w w:val="100"/>
        <w:sz w:val="30"/>
        <w:szCs w:val="30"/>
        <w:lang w:val="vi" w:eastAsia="en-US" w:bidi="ar-SA"/>
      </w:rPr>
    </w:lvl>
    <w:lvl w:ilvl="3">
      <w:start w:val="1"/>
      <w:numFmt w:val="decimal"/>
      <w:lvlText w:val="%1.%2.%3.%4."/>
      <w:lvlJc w:val="left"/>
      <w:pPr>
        <w:ind w:left="1835" w:hanging="1056"/>
      </w:pPr>
      <w:rPr>
        <w:rFonts w:hint="default"/>
        <w:b/>
        <w:bCs/>
        <w:i/>
        <w:spacing w:val="-4"/>
        <w:w w:val="100"/>
        <w:lang w:val="vi" w:eastAsia="en-US" w:bidi="ar-SA"/>
      </w:rPr>
    </w:lvl>
    <w:lvl w:ilvl="4">
      <w:start w:val="1"/>
      <w:numFmt w:val="decimal"/>
      <w:lvlText w:val="%1.%2.%3.%4.%5."/>
      <w:lvlJc w:val="left"/>
      <w:pPr>
        <w:ind w:left="2042" w:hanging="1264"/>
      </w:pPr>
      <w:rPr>
        <w:rFonts w:ascii="Times New Roman" w:eastAsia="Times New Roman" w:hAnsi="Times New Roman" w:cs="Times New Roman" w:hint="default"/>
        <w:b/>
        <w:bCs/>
        <w:i/>
        <w:spacing w:val="-4"/>
        <w:w w:val="100"/>
        <w:sz w:val="30"/>
        <w:szCs w:val="30"/>
        <w:lang w:val="vi" w:eastAsia="en-US" w:bidi="ar-SA"/>
      </w:rPr>
    </w:lvl>
    <w:lvl w:ilvl="5">
      <w:numFmt w:val="bullet"/>
      <w:lvlText w:val="•"/>
      <w:lvlJc w:val="left"/>
      <w:pPr>
        <w:ind w:left="4468" w:hanging="1264"/>
      </w:pPr>
      <w:rPr>
        <w:rFonts w:hint="default"/>
        <w:lang w:val="vi" w:eastAsia="en-US" w:bidi="ar-SA"/>
      </w:rPr>
    </w:lvl>
    <w:lvl w:ilvl="6">
      <w:numFmt w:val="bullet"/>
      <w:lvlText w:val="•"/>
      <w:lvlJc w:val="left"/>
      <w:pPr>
        <w:ind w:left="5682" w:hanging="1264"/>
      </w:pPr>
      <w:rPr>
        <w:rFonts w:hint="default"/>
        <w:lang w:val="vi" w:eastAsia="en-US" w:bidi="ar-SA"/>
      </w:rPr>
    </w:lvl>
    <w:lvl w:ilvl="7">
      <w:numFmt w:val="bullet"/>
      <w:lvlText w:val="•"/>
      <w:lvlJc w:val="left"/>
      <w:pPr>
        <w:ind w:left="6897" w:hanging="1264"/>
      </w:pPr>
      <w:rPr>
        <w:rFonts w:hint="default"/>
        <w:lang w:val="vi" w:eastAsia="en-US" w:bidi="ar-SA"/>
      </w:rPr>
    </w:lvl>
    <w:lvl w:ilvl="8">
      <w:numFmt w:val="bullet"/>
      <w:lvlText w:val="•"/>
      <w:lvlJc w:val="left"/>
      <w:pPr>
        <w:ind w:left="8111" w:hanging="1264"/>
      </w:pPr>
      <w:rPr>
        <w:rFonts w:hint="default"/>
        <w:lang w:val="vi" w:eastAsia="en-US" w:bidi="ar-SA"/>
      </w:rPr>
    </w:lvl>
  </w:abstractNum>
  <w:abstractNum w:abstractNumId="11" w15:restartNumberingAfterBreak="0">
    <w:nsid w:val="27A6484C"/>
    <w:multiLevelType w:val="multilevel"/>
    <w:tmpl w:val="9288E53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E62F50"/>
    <w:multiLevelType w:val="hybridMultilevel"/>
    <w:tmpl w:val="8984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24779E"/>
    <w:multiLevelType w:val="hybridMultilevel"/>
    <w:tmpl w:val="86A8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E365A"/>
    <w:multiLevelType w:val="hybridMultilevel"/>
    <w:tmpl w:val="BA0C0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4B5658"/>
    <w:multiLevelType w:val="hybridMultilevel"/>
    <w:tmpl w:val="15247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BD678B"/>
    <w:multiLevelType w:val="hybridMultilevel"/>
    <w:tmpl w:val="017A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E75B8"/>
    <w:multiLevelType w:val="hybridMultilevel"/>
    <w:tmpl w:val="A6741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192EA4"/>
    <w:multiLevelType w:val="hybridMultilevel"/>
    <w:tmpl w:val="31285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AA60E4"/>
    <w:multiLevelType w:val="hybridMultilevel"/>
    <w:tmpl w:val="B742D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CF3814"/>
    <w:multiLevelType w:val="hybridMultilevel"/>
    <w:tmpl w:val="28B61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14006A"/>
    <w:multiLevelType w:val="hybridMultilevel"/>
    <w:tmpl w:val="60980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1B20EA"/>
    <w:multiLevelType w:val="multilevel"/>
    <w:tmpl w:val="B748D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8B578E"/>
    <w:multiLevelType w:val="hybridMultilevel"/>
    <w:tmpl w:val="76366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0F23BE"/>
    <w:multiLevelType w:val="hybridMultilevel"/>
    <w:tmpl w:val="BAFE11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E775F2"/>
    <w:multiLevelType w:val="hybridMultilevel"/>
    <w:tmpl w:val="396EB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CF0823"/>
    <w:multiLevelType w:val="multilevel"/>
    <w:tmpl w:val="C5D89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53819B4"/>
    <w:multiLevelType w:val="hybridMultilevel"/>
    <w:tmpl w:val="81C00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C22BF0"/>
    <w:multiLevelType w:val="hybridMultilevel"/>
    <w:tmpl w:val="A2203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5D5872"/>
    <w:multiLevelType w:val="hybridMultilevel"/>
    <w:tmpl w:val="EEA27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907BEF"/>
    <w:multiLevelType w:val="hybridMultilevel"/>
    <w:tmpl w:val="E8827126"/>
    <w:lvl w:ilvl="0" w:tplc="199848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DD6973"/>
    <w:multiLevelType w:val="hybridMultilevel"/>
    <w:tmpl w:val="1C82E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355F58"/>
    <w:multiLevelType w:val="hybridMultilevel"/>
    <w:tmpl w:val="DE96D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587640"/>
    <w:multiLevelType w:val="hybridMultilevel"/>
    <w:tmpl w:val="78C21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64065"/>
    <w:multiLevelType w:val="hybridMultilevel"/>
    <w:tmpl w:val="5C2C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C402A"/>
    <w:multiLevelType w:val="hybridMultilevel"/>
    <w:tmpl w:val="1AF6C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9C3600"/>
    <w:multiLevelType w:val="hybridMultilevel"/>
    <w:tmpl w:val="C34232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2B6643"/>
    <w:multiLevelType w:val="hybridMultilevel"/>
    <w:tmpl w:val="EF624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A04985"/>
    <w:multiLevelType w:val="hybridMultilevel"/>
    <w:tmpl w:val="F7CAB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B25A6B"/>
    <w:multiLevelType w:val="multilevel"/>
    <w:tmpl w:val="E50809AA"/>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A4159A"/>
    <w:multiLevelType w:val="hybridMultilevel"/>
    <w:tmpl w:val="BE74E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E02574"/>
    <w:multiLevelType w:val="hybridMultilevel"/>
    <w:tmpl w:val="08B44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A440A1"/>
    <w:multiLevelType w:val="multilevel"/>
    <w:tmpl w:val="257A3440"/>
    <w:lvl w:ilvl="0">
      <w:start w:val="1"/>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3"/>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B31085"/>
    <w:multiLevelType w:val="hybridMultilevel"/>
    <w:tmpl w:val="DAAA51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1"/>
  </w:num>
  <w:num w:numId="2">
    <w:abstractNumId w:val="2"/>
  </w:num>
  <w:num w:numId="3">
    <w:abstractNumId w:val="15"/>
  </w:num>
  <w:num w:numId="4">
    <w:abstractNumId w:val="27"/>
  </w:num>
  <w:num w:numId="5">
    <w:abstractNumId w:val="35"/>
  </w:num>
  <w:num w:numId="6">
    <w:abstractNumId w:val="6"/>
  </w:num>
  <w:num w:numId="7">
    <w:abstractNumId w:val="22"/>
  </w:num>
  <w:num w:numId="8">
    <w:abstractNumId w:val="9"/>
  </w:num>
  <w:num w:numId="9">
    <w:abstractNumId w:val="8"/>
  </w:num>
  <w:num w:numId="10">
    <w:abstractNumId w:val="31"/>
  </w:num>
  <w:num w:numId="11">
    <w:abstractNumId w:val="26"/>
  </w:num>
  <w:num w:numId="12">
    <w:abstractNumId w:val="11"/>
  </w:num>
  <w:num w:numId="13">
    <w:abstractNumId w:val="1"/>
  </w:num>
  <w:num w:numId="14">
    <w:abstractNumId w:val="39"/>
  </w:num>
  <w:num w:numId="15">
    <w:abstractNumId w:val="42"/>
  </w:num>
  <w:num w:numId="16">
    <w:abstractNumId w:val="12"/>
  </w:num>
  <w:num w:numId="17">
    <w:abstractNumId w:val="28"/>
  </w:num>
  <w:num w:numId="18">
    <w:abstractNumId w:val="30"/>
  </w:num>
  <w:num w:numId="19">
    <w:abstractNumId w:val="21"/>
  </w:num>
  <w:num w:numId="20">
    <w:abstractNumId w:val="3"/>
  </w:num>
  <w:num w:numId="21">
    <w:abstractNumId w:val="29"/>
  </w:num>
  <w:num w:numId="22">
    <w:abstractNumId w:val="17"/>
  </w:num>
  <w:num w:numId="23">
    <w:abstractNumId w:val="18"/>
  </w:num>
  <w:num w:numId="24">
    <w:abstractNumId w:val="4"/>
  </w:num>
  <w:num w:numId="25">
    <w:abstractNumId w:val="32"/>
  </w:num>
  <w:num w:numId="26">
    <w:abstractNumId w:val="10"/>
  </w:num>
  <w:num w:numId="27">
    <w:abstractNumId w:val="5"/>
  </w:num>
  <w:num w:numId="28">
    <w:abstractNumId w:val="0"/>
  </w:num>
  <w:num w:numId="29">
    <w:abstractNumId w:val="7"/>
  </w:num>
  <w:num w:numId="30">
    <w:abstractNumId w:val="16"/>
  </w:num>
  <w:num w:numId="31">
    <w:abstractNumId w:val="43"/>
  </w:num>
  <w:num w:numId="32">
    <w:abstractNumId w:val="40"/>
  </w:num>
  <w:num w:numId="33">
    <w:abstractNumId w:val="34"/>
  </w:num>
  <w:num w:numId="34">
    <w:abstractNumId w:val="36"/>
  </w:num>
  <w:num w:numId="35">
    <w:abstractNumId w:val="19"/>
  </w:num>
  <w:num w:numId="36">
    <w:abstractNumId w:val="13"/>
  </w:num>
  <w:num w:numId="37">
    <w:abstractNumId w:val="38"/>
  </w:num>
  <w:num w:numId="38">
    <w:abstractNumId w:val="25"/>
  </w:num>
  <w:num w:numId="39">
    <w:abstractNumId w:val="33"/>
  </w:num>
  <w:num w:numId="40">
    <w:abstractNumId w:val="24"/>
  </w:num>
  <w:num w:numId="41">
    <w:abstractNumId w:val="23"/>
  </w:num>
  <w:num w:numId="42">
    <w:abstractNumId w:val="20"/>
  </w:num>
  <w:num w:numId="43">
    <w:abstractNumId w:val="37"/>
  </w:num>
  <w:num w:numId="44">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CF"/>
    <w:rsid w:val="00000FCE"/>
    <w:rsid w:val="00013409"/>
    <w:rsid w:val="00017EEF"/>
    <w:rsid w:val="00020E64"/>
    <w:rsid w:val="000226A9"/>
    <w:rsid w:val="000238F5"/>
    <w:rsid w:val="00024496"/>
    <w:rsid w:val="0002647C"/>
    <w:rsid w:val="00031388"/>
    <w:rsid w:val="00036201"/>
    <w:rsid w:val="000464A0"/>
    <w:rsid w:val="0005005A"/>
    <w:rsid w:val="00050099"/>
    <w:rsid w:val="000501F1"/>
    <w:rsid w:val="000519BE"/>
    <w:rsid w:val="000532F0"/>
    <w:rsid w:val="000538E5"/>
    <w:rsid w:val="000544E0"/>
    <w:rsid w:val="00060E29"/>
    <w:rsid w:val="000631E2"/>
    <w:rsid w:val="000665AB"/>
    <w:rsid w:val="00070407"/>
    <w:rsid w:val="000716F1"/>
    <w:rsid w:val="00072644"/>
    <w:rsid w:val="0007377A"/>
    <w:rsid w:val="000759F9"/>
    <w:rsid w:val="00077D52"/>
    <w:rsid w:val="000817C3"/>
    <w:rsid w:val="00090124"/>
    <w:rsid w:val="00091669"/>
    <w:rsid w:val="000A1280"/>
    <w:rsid w:val="000A1AED"/>
    <w:rsid w:val="000B2DA8"/>
    <w:rsid w:val="000C35F6"/>
    <w:rsid w:val="000C75C2"/>
    <w:rsid w:val="000D5B20"/>
    <w:rsid w:val="000E12A4"/>
    <w:rsid w:val="000E2135"/>
    <w:rsid w:val="000E310A"/>
    <w:rsid w:val="000E345B"/>
    <w:rsid w:val="000E66C1"/>
    <w:rsid w:val="000F161F"/>
    <w:rsid w:val="000F1A05"/>
    <w:rsid w:val="000F5DDE"/>
    <w:rsid w:val="00105794"/>
    <w:rsid w:val="0012285B"/>
    <w:rsid w:val="00122D47"/>
    <w:rsid w:val="00123B15"/>
    <w:rsid w:val="00125378"/>
    <w:rsid w:val="00126951"/>
    <w:rsid w:val="00126E1F"/>
    <w:rsid w:val="00135D3D"/>
    <w:rsid w:val="00135F59"/>
    <w:rsid w:val="00137133"/>
    <w:rsid w:val="001472F7"/>
    <w:rsid w:val="00165287"/>
    <w:rsid w:val="00175093"/>
    <w:rsid w:val="001761FB"/>
    <w:rsid w:val="00180F6E"/>
    <w:rsid w:val="00184E76"/>
    <w:rsid w:val="001924B8"/>
    <w:rsid w:val="00193FDF"/>
    <w:rsid w:val="00195357"/>
    <w:rsid w:val="001956A3"/>
    <w:rsid w:val="001A3AE0"/>
    <w:rsid w:val="001A74F1"/>
    <w:rsid w:val="001B05A7"/>
    <w:rsid w:val="001B16CB"/>
    <w:rsid w:val="001B2B25"/>
    <w:rsid w:val="001B4130"/>
    <w:rsid w:val="001B7370"/>
    <w:rsid w:val="001B77A4"/>
    <w:rsid w:val="001C1859"/>
    <w:rsid w:val="001C5DF0"/>
    <w:rsid w:val="001C6FB0"/>
    <w:rsid w:val="001E04B4"/>
    <w:rsid w:val="001E0B70"/>
    <w:rsid w:val="001E6146"/>
    <w:rsid w:val="001E76AA"/>
    <w:rsid w:val="001E78A2"/>
    <w:rsid w:val="001F3477"/>
    <w:rsid w:val="0020068C"/>
    <w:rsid w:val="00202716"/>
    <w:rsid w:val="002037E2"/>
    <w:rsid w:val="00207BA2"/>
    <w:rsid w:val="00207DC2"/>
    <w:rsid w:val="00213D1C"/>
    <w:rsid w:val="00222E8C"/>
    <w:rsid w:val="00227333"/>
    <w:rsid w:val="00232012"/>
    <w:rsid w:val="00233444"/>
    <w:rsid w:val="00233D4A"/>
    <w:rsid w:val="00237ECF"/>
    <w:rsid w:val="00247028"/>
    <w:rsid w:val="002509CD"/>
    <w:rsid w:val="00252F26"/>
    <w:rsid w:val="0025320C"/>
    <w:rsid w:val="0025365A"/>
    <w:rsid w:val="002563DF"/>
    <w:rsid w:val="00256FD1"/>
    <w:rsid w:val="00260C69"/>
    <w:rsid w:val="002626EE"/>
    <w:rsid w:val="00262773"/>
    <w:rsid w:val="00264310"/>
    <w:rsid w:val="002754E4"/>
    <w:rsid w:val="0028027E"/>
    <w:rsid w:val="00280516"/>
    <w:rsid w:val="0028515E"/>
    <w:rsid w:val="00291721"/>
    <w:rsid w:val="0029399C"/>
    <w:rsid w:val="00293CD2"/>
    <w:rsid w:val="002A0EF5"/>
    <w:rsid w:val="002A2383"/>
    <w:rsid w:val="002A282C"/>
    <w:rsid w:val="002A399E"/>
    <w:rsid w:val="002B44BC"/>
    <w:rsid w:val="002B57BD"/>
    <w:rsid w:val="002B739F"/>
    <w:rsid w:val="002C0588"/>
    <w:rsid w:val="002C45E4"/>
    <w:rsid w:val="002C5E03"/>
    <w:rsid w:val="002C6AB2"/>
    <w:rsid w:val="002D4629"/>
    <w:rsid w:val="002D514C"/>
    <w:rsid w:val="002D7906"/>
    <w:rsid w:val="002D796D"/>
    <w:rsid w:val="002E163C"/>
    <w:rsid w:val="002E2837"/>
    <w:rsid w:val="002F0746"/>
    <w:rsid w:val="002F11E4"/>
    <w:rsid w:val="002F1DF4"/>
    <w:rsid w:val="002F20A8"/>
    <w:rsid w:val="002F7C21"/>
    <w:rsid w:val="00300D14"/>
    <w:rsid w:val="00301209"/>
    <w:rsid w:val="0030211B"/>
    <w:rsid w:val="00303F33"/>
    <w:rsid w:val="00312551"/>
    <w:rsid w:val="00314C1F"/>
    <w:rsid w:val="0032097C"/>
    <w:rsid w:val="00320AA5"/>
    <w:rsid w:val="003218FF"/>
    <w:rsid w:val="0033173D"/>
    <w:rsid w:val="00333135"/>
    <w:rsid w:val="003370BA"/>
    <w:rsid w:val="00343753"/>
    <w:rsid w:val="00350E0A"/>
    <w:rsid w:val="003510D9"/>
    <w:rsid w:val="00351176"/>
    <w:rsid w:val="00367970"/>
    <w:rsid w:val="0037293B"/>
    <w:rsid w:val="00384E4E"/>
    <w:rsid w:val="003A7674"/>
    <w:rsid w:val="003B4713"/>
    <w:rsid w:val="003B6210"/>
    <w:rsid w:val="003B641A"/>
    <w:rsid w:val="003B6520"/>
    <w:rsid w:val="003B65F8"/>
    <w:rsid w:val="003C7C82"/>
    <w:rsid w:val="003D5726"/>
    <w:rsid w:val="003E00E3"/>
    <w:rsid w:val="003F07FF"/>
    <w:rsid w:val="00402CA9"/>
    <w:rsid w:val="00402E13"/>
    <w:rsid w:val="004078A1"/>
    <w:rsid w:val="00412C6A"/>
    <w:rsid w:val="0041466C"/>
    <w:rsid w:val="004167E2"/>
    <w:rsid w:val="00420E8C"/>
    <w:rsid w:val="00422D55"/>
    <w:rsid w:val="00423211"/>
    <w:rsid w:val="00431961"/>
    <w:rsid w:val="00432D3D"/>
    <w:rsid w:val="00434198"/>
    <w:rsid w:val="0043492E"/>
    <w:rsid w:val="00436D31"/>
    <w:rsid w:val="0044421F"/>
    <w:rsid w:val="00453AB1"/>
    <w:rsid w:val="00455687"/>
    <w:rsid w:val="0045574D"/>
    <w:rsid w:val="00457903"/>
    <w:rsid w:val="004668F5"/>
    <w:rsid w:val="00470419"/>
    <w:rsid w:val="00470452"/>
    <w:rsid w:val="00470A44"/>
    <w:rsid w:val="00470EA5"/>
    <w:rsid w:val="00471DCE"/>
    <w:rsid w:val="00476C62"/>
    <w:rsid w:val="00483014"/>
    <w:rsid w:val="00484DBB"/>
    <w:rsid w:val="00485327"/>
    <w:rsid w:val="00486055"/>
    <w:rsid w:val="004873C6"/>
    <w:rsid w:val="00492952"/>
    <w:rsid w:val="00492F14"/>
    <w:rsid w:val="004976E9"/>
    <w:rsid w:val="004A0366"/>
    <w:rsid w:val="004A22AF"/>
    <w:rsid w:val="004A7C39"/>
    <w:rsid w:val="004B40A4"/>
    <w:rsid w:val="004B4603"/>
    <w:rsid w:val="004B64CF"/>
    <w:rsid w:val="004B7786"/>
    <w:rsid w:val="004C0360"/>
    <w:rsid w:val="004D4181"/>
    <w:rsid w:val="004D481D"/>
    <w:rsid w:val="004D5479"/>
    <w:rsid w:val="004D700A"/>
    <w:rsid w:val="004D7A5F"/>
    <w:rsid w:val="004E3105"/>
    <w:rsid w:val="004E3C16"/>
    <w:rsid w:val="004F2476"/>
    <w:rsid w:val="004F3D4A"/>
    <w:rsid w:val="004F4D9F"/>
    <w:rsid w:val="004F7784"/>
    <w:rsid w:val="00503613"/>
    <w:rsid w:val="00503E26"/>
    <w:rsid w:val="0050701F"/>
    <w:rsid w:val="00507942"/>
    <w:rsid w:val="00510E56"/>
    <w:rsid w:val="00510FB4"/>
    <w:rsid w:val="005131F1"/>
    <w:rsid w:val="00521276"/>
    <w:rsid w:val="0052176A"/>
    <w:rsid w:val="00522404"/>
    <w:rsid w:val="00524522"/>
    <w:rsid w:val="00531256"/>
    <w:rsid w:val="005367E7"/>
    <w:rsid w:val="0054202B"/>
    <w:rsid w:val="005435F4"/>
    <w:rsid w:val="00544395"/>
    <w:rsid w:val="00546490"/>
    <w:rsid w:val="00550F26"/>
    <w:rsid w:val="005530C2"/>
    <w:rsid w:val="005545F7"/>
    <w:rsid w:val="00557D0D"/>
    <w:rsid w:val="00560EB8"/>
    <w:rsid w:val="00564D27"/>
    <w:rsid w:val="00567E34"/>
    <w:rsid w:val="00571DAF"/>
    <w:rsid w:val="0057347A"/>
    <w:rsid w:val="005878E1"/>
    <w:rsid w:val="0059260D"/>
    <w:rsid w:val="00593511"/>
    <w:rsid w:val="005938ED"/>
    <w:rsid w:val="005941D4"/>
    <w:rsid w:val="00594A25"/>
    <w:rsid w:val="0059538C"/>
    <w:rsid w:val="0059786D"/>
    <w:rsid w:val="005A7A11"/>
    <w:rsid w:val="005C2AA1"/>
    <w:rsid w:val="005C35EF"/>
    <w:rsid w:val="005C4211"/>
    <w:rsid w:val="005C446E"/>
    <w:rsid w:val="005D226F"/>
    <w:rsid w:val="005D5C20"/>
    <w:rsid w:val="005D65B3"/>
    <w:rsid w:val="005E1107"/>
    <w:rsid w:val="005E1FC1"/>
    <w:rsid w:val="005E215C"/>
    <w:rsid w:val="005E3876"/>
    <w:rsid w:val="005E5C65"/>
    <w:rsid w:val="005E5EEB"/>
    <w:rsid w:val="005E757F"/>
    <w:rsid w:val="005F0FAB"/>
    <w:rsid w:val="005F2733"/>
    <w:rsid w:val="005F6256"/>
    <w:rsid w:val="005F6B02"/>
    <w:rsid w:val="00601D49"/>
    <w:rsid w:val="0060209B"/>
    <w:rsid w:val="00602358"/>
    <w:rsid w:val="006041F5"/>
    <w:rsid w:val="00604280"/>
    <w:rsid w:val="00631168"/>
    <w:rsid w:val="00636E64"/>
    <w:rsid w:val="00637850"/>
    <w:rsid w:val="00640470"/>
    <w:rsid w:val="00641079"/>
    <w:rsid w:val="006411E5"/>
    <w:rsid w:val="0064189C"/>
    <w:rsid w:val="00642045"/>
    <w:rsid w:val="00643C3E"/>
    <w:rsid w:val="00644849"/>
    <w:rsid w:val="00644FB3"/>
    <w:rsid w:val="006470CF"/>
    <w:rsid w:val="00650D6A"/>
    <w:rsid w:val="006516BC"/>
    <w:rsid w:val="00660EAF"/>
    <w:rsid w:val="00661A23"/>
    <w:rsid w:val="00671A5E"/>
    <w:rsid w:val="006743FF"/>
    <w:rsid w:val="00682CEE"/>
    <w:rsid w:val="006830AB"/>
    <w:rsid w:val="00685FBC"/>
    <w:rsid w:val="0069412B"/>
    <w:rsid w:val="00697842"/>
    <w:rsid w:val="006A2E6D"/>
    <w:rsid w:val="006A66F4"/>
    <w:rsid w:val="006B01EC"/>
    <w:rsid w:val="006B0E55"/>
    <w:rsid w:val="006B41C0"/>
    <w:rsid w:val="006B520E"/>
    <w:rsid w:val="006B53D4"/>
    <w:rsid w:val="006D2D4E"/>
    <w:rsid w:val="006D76AB"/>
    <w:rsid w:val="006E7070"/>
    <w:rsid w:val="006F79CB"/>
    <w:rsid w:val="00700628"/>
    <w:rsid w:val="00701BAA"/>
    <w:rsid w:val="00703310"/>
    <w:rsid w:val="00707871"/>
    <w:rsid w:val="00716536"/>
    <w:rsid w:val="007218CB"/>
    <w:rsid w:val="007225AB"/>
    <w:rsid w:val="00724D59"/>
    <w:rsid w:val="00727314"/>
    <w:rsid w:val="007362D9"/>
    <w:rsid w:val="00737340"/>
    <w:rsid w:val="0074647E"/>
    <w:rsid w:val="007503A8"/>
    <w:rsid w:val="0075490D"/>
    <w:rsid w:val="00754CF8"/>
    <w:rsid w:val="00761FD9"/>
    <w:rsid w:val="00762FC6"/>
    <w:rsid w:val="0076599D"/>
    <w:rsid w:val="00766D80"/>
    <w:rsid w:val="0076792B"/>
    <w:rsid w:val="007739C8"/>
    <w:rsid w:val="0077598E"/>
    <w:rsid w:val="007777B6"/>
    <w:rsid w:val="00791E8E"/>
    <w:rsid w:val="00791EED"/>
    <w:rsid w:val="00794A90"/>
    <w:rsid w:val="00797DA9"/>
    <w:rsid w:val="007A1937"/>
    <w:rsid w:val="007A3B7B"/>
    <w:rsid w:val="007A754C"/>
    <w:rsid w:val="007B14B7"/>
    <w:rsid w:val="007B16DA"/>
    <w:rsid w:val="007B1A23"/>
    <w:rsid w:val="007B7FF5"/>
    <w:rsid w:val="007C1562"/>
    <w:rsid w:val="007C31DD"/>
    <w:rsid w:val="007D1A33"/>
    <w:rsid w:val="007D21AC"/>
    <w:rsid w:val="007E1C50"/>
    <w:rsid w:val="007E6AB9"/>
    <w:rsid w:val="007E7BE1"/>
    <w:rsid w:val="007E7FF7"/>
    <w:rsid w:val="007F5992"/>
    <w:rsid w:val="008075E9"/>
    <w:rsid w:val="008138EF"/>
    <w:rsid w:val="008149EF"/>
    <w:rsid w:val="008156A6"/>
    <w:rsid w:val="00817E5F"/>
    <w:rsid w:val="00821277"/>
    <w:rsid w:val="0082441D"/>
    <w:rsid w:val="00824BC4"/>
    <w:rsid w:val="00827E61"/>
    <w:rsid w:val="008330CC"/>
    <w:rsid w:val="00837F24"/>
    <w:rsid w:val="00842287"/>
    <w:rsid w:val="00843935"/>
    <w:rsid w:val="00846D7B"/>
    <w:rsid w:val="0085403A"/>
    <w:rsid w:val="0085587D"/>
    <w:rsid w:val="00856AEE"/>
    <w:rsid w:val="00857589"/>
    <w:rsid w:val="00865385"/>
    <w:rsid w:val="00867C2D"/>
    <w:rsid w:val="008703B3"/>
    <w:rsid w:val="00872109"/>
    <w:rsid w:val="0087405A"/>
    <w:rsid w:val="00874476"/>
    <w:rsid w:val="00880D36"/>
    <w:rsid w:val="008823C5"/>
    <w:rsid w:val="00891034"/>
    <w:rsid w:val="008944E5"/>
    <w:rsid w:val="00894B08"/>
    <w:rsid w:val="008958AB"/>
    <w:rsid w:val="008A2306"/>
    <w:rsid w:val="008A3B88"/>
    <w:rsid w:val="008A43F0"/>
    <w:rsid w:val="008C358B"/>
    <w:rsid w:val="008C544B"/>
    <w:rsid w:val="008D1050"/>
    <w:rsid w:val="008D3431"/>
    <w:rsid w:val="008D4ECA"/>
    <w:rsid w:val="008D7018"/>
    <w:rsid w:val="008D7CDD"/>
    <w:rsid w:val="008E040B"/>
    <w:rsid w:val="008E24BF"/>
    <w:rsid w:val="008E5C88"/>
    <w:rsid w:val="008E6453"/>
    <w:rsid w:val="008F0987"/>
    <w:rsid w:val="008F44C9"/>
    <w:rsid w:val="008F7244"/>
    <w:rsid w:val="00903CA0"/>
    <w:rsid w:val="009058A6"/>
    <w:rsid w:val="0091313E"/>
    <w:rsid w:val="009157DA"/>
    <w:rsid w:val="0092152B"/>
    <w:rsid w:val="00921973"/>
    <w:rsid w:val="009230E9"/>
    <w:rsid w:val="0092363F"/>
    <w:rsid w:val="00926C06"/>
    <w:rsid w:val="009330D1"/>
    <w:rsid w:val="00937285"/>
    <w:rsid w:val="00940DC5"/>
    <w:rsid w:val="00942385"/>
    <w:rsid w:val="00942B81"/>
    <w:rsid w:val="00944414"/>
    <w:rsid w:val="00944C95"/>
    <w:rsid w:val="009452E3"/>
    <w:rsid w:val="00947C50"/>
    <w:rsid w:val="00951C1F"/>
    <w:rsid w:val="00954860"/>
    <w:rsid w:val="00955484"/>
    <w:rsid w:val="00960A95"/>
    <w:rsid w:val="00961A4D"/>
    <w:rsid w:val="0097065A"/>
    <w:rsid w:val="00971ED0"/>
    <w:rsid w:val="00972E74"/>
    <w:rsid w:val="00973A75"/>
    <w:rsid w:val="009741EE"/>
    <w:rsid w:val="00976BFB"/>
    <w:rsid w:val="009776D0"/>
    <w:rsid w:val="00982893"/>
    <w:rsid w:val="00984F06"/>
    <w:rsid w:val="00986EE2"/>
    <w:rsid w:val="009879EE"/>
    <w:rsid w:val="00991286"/>
    <w:rsid w:val="009930AA"/>
    <w:rsid w:val="009958E1"/>
    <w:rsid w:val="00996B1C"/>
    <w:rsid w:val="009A18C5"/>
    <w:rsid w:val="009A289A"/>
    <w:rsid w:val="009A30E2"/>
    <w:rsid w:val="009B1EBF"/>
    <w:rsid w:val="009B210C"/>
    <w:rsid w:val="009B268D"/>
    <w:rsid w:val="009B2CFB"/>
    <w:rsid w:val="009C3ABD"/>
    <w:rsid w:val="009C659F"/>
    <w:rsid w:val="009D1296"/>
    <w:rsid w:val="009D2AF8"/>
    <w:rsid w:val="009D4E01"/>
    <w:rsid w:val="009D5A96"/>
    <w:rsid w:val="009E044D"/>
    <w:rsid w:val="009E329C"/>
    <w:rsid w:val="009E739A"/>
    <w:rsid w:val="009F43C1"/>
    <w:rsid w:val="00A02663"/>
    <w:rsid w:val="00A1169A"/>
    <w:rsid w:val="00A137B0"/>
    <w:rsid w:val="00A13B58"/>
    <w:rsid w:val="00A152CF"/>
    <w:rsid w:val="00A17C0D"/>
    <w:rsid w:val="00A17EBA"/>
    <w:rsid w:val="00A23C6D"/>
    <w:rsid w:val="00A24742"/>
    <w:rsid w:val="00A2576E"/>
    <w:rsid w:val="00A275B4"/>
    <w:rsid w:val="00A37FB5"/>
    <w:rsid w:val="00A42141"/>
    <w:rsid w:val="00A427D6"/>
    <w:rsid w:val="00A4415A"/>
    <w:rsid w:val="00A713D8"/>
    <w:rsid w:val="00A72F00"/>
    <w:rsid w:val="00A73A9A"/>
    <w:rsid w:val="00A74CAB"/>
    <w:rsid w:val="00A96872"/>
    <w:rsid w:val="00AB1DC1"/>
    <w:rsid w:val="00AB4761"/>
    <w:rsid w:val="00AC5244"/>
    <w:rsid w:val="00AC67C7"/>
    <w:rsid w:val="00AD08F9"/>
    <w:rsid w:val="00AD0B90"/>
    <w:rsid w:val="00AD1D1E"/>
    <w:rsid w:val="00AD2A46"/>
    <w:rsid w:val="00AD5DB9"/>
    <w:rsid w:val="00AE1A74"/>
    <w:rsid w:val="00AE7C86"/>
    <w:rsid w:val="00AF1948"/>
    <w:rsid w:val="00AF3618"/>
    <w:rsid w:val="00AF46AD"/>
    <w:rsid w:val="00AF7A32"/>
    <w:rsid w:val="00B0077C"/>
    <w:rsid w:val="00B0086A"/>
    <w:rsid w:val="00B118C8"/>
    <w:rsid w:val="00B1245E"/>
    <w:rsid w:val="00B152B1"/>
    <w:rsid w:val="00B15B52"/>
    <w:rsid w:val="00B20A3C"/>
    <w:rsid w:val="00B21F50"/>
    <w:rsid w:val="00B22577"/>
    <w:rsid w:val="00B24F1E"/>
    <w:rsid w:val="00B274B0"/>
    <w:rsid w:val="00B34345"/>
    <w:rsid w:val="00B3531B"/>
    <w:rsid w:val="00B3693E"/>
    <w:rsid w:val="00B40FEE"/>
    <w:rsid w:val="00B41FDB"/>
    <w:rsid w:val="00B42BE8"/>
    <w:rsid w:val="00B45A61"/>
    <w:rsid w:val="00B45B39"/>
    <w:rsid w:val="00B52D55"/>
    <w:rsid w:val="00B549A9"/>
    <w:rsid w:val="00B56DEE"/>
    <w:rsid w:val="00B5702B"/>
    <w:rsid w:val="00B60729"/>
    <w:rsid w:val="00B61213"/>
    <w:rsid w:val="00B61BD7"/>
    <w:rsid w:val="00B62922"/>
    <w:rsid w:val="00B63FF3"/>
    <w:rsid w:val="00B64AFB"/>
    <w:rsid w:val="00B7334C"/>
    <w:rsid w:val="00B73D46"/>
    <w:rsid w:val="00B810D4"/>
    <w:rsid w:val="00B83224"/>
    <w:rsid w:val="00B8489D"/>
    <w:rsid w:val="00B8591C"/>
    <w:rsid w:val="00B87511"/>
    <w:rsid w:val="00B92405"/>
    <w:rsid w:val="00B92B11"/>
    <w:rsid w:val="00B93C01"/>
    <w:rsid w:val="00B946BB"/>
    <w:rsid w:val="00B96107"/>
    <w:rsid w:val="00B96F93"/>
    <w:rsid w:val="00BA70EA"/>
    <w:rsid w:val="00BA77C1"/>
    <w:rsid w:val="00BB08D9"/>
    <w:rsid w:val="00BB139A"/>
    <w:rsid w:val="00BB14CC"/>
    <w:rsid w:val="00BB1D34"/>
    <w:rsid w:val="00BB1DAA"/>
    <w:rsid w:val="00BB2B2A"/>
    <w:rsid w:val="00BB5ADC"/>
    <w:rsid w:val="00BC03A3"/>
    <w:rsid w:val="00BD07F3"/>
    <w:rsid w:val="00BD3682"/>
    <w:rsid w:val="00BD5081"/>
    <w:rsid w:val="00BE0B27"/>
    <w:rsid w:val="00BE1F55"/>
    <w:rsid w:val="00BF1C10"/>
    <w:rsid w:val="00BF2184"/>
    <w:rsid w:val="00BF5D5C"/>
    <w:rsid w:val="00C00274"/>
    <w:rsid w:val="00C039AF"/>
    <w:rsid w:val="00C050F5"/>
    <w:rsid w:val="00C1218E"/>
    <w:rsid w:val="00C128A2"/>
    <w:rsid w:val="00C14953"/>
    <w:rsid w:val="00C15780"/>
    <w:rsid w:val="00C21355"/>
    <w:rsid w:val="00C24A1A"/>
    <w:rsid w:val="00C30150"/>
    <w:rsid w:val="00C341ED"/>
    <w:rsid w:val="00C34AF1"/>
    <w:rsid w:val="00C415CA"/>
    <w:rsid w:val="00C43FCF"/>
    <w:rsid w:val="00C46ADA"/>
    <w:rsid w:val="00C46B8C"/>
    <w:rsid w:val="00C47272"/>
    <w:rsid w:val="00C52F99"/>
    <w:rsid w:val="00C54443"/>
    <w:rsid w:val="00C54B61"/>
    <w:rsid w:val="00C5509B"/>
    <w:rsid w:val="00C56904"/>
    <w:rsid w:val="00C62623"/>
    <w:rsid w:val="00C64E17"/>
    <w:rsid w:val="00C6537A"/>
    <w:rsid w:val="00C66523"/>
    <w:rsid w:val="00C70A1B"/>
    <w:rsid w:val="00C75086"/>
    <w:rsid w:val="00C756AA"/>
    <w:rsid w:val="00C76EE3"/>
    <w:rsid w:val="00C775CC"/>
    <w:rsid w:val="00C810F0"/>
    <w:rsid w:val="00C8272C"/>
    <w:rsid w:val="00C857F0"/>
    <w:rsid w:val="00C87DA1"/>
    <w:rsid w:val="00C94D9E"/>
    <w:rsid w:val="00CA1C39"/>
    <w:rsid w:val="00CA48CC"/>
    <w:rsid w:val="00CA4B0E"/>
    <w:rsid w:val="00CA5BF6"/>
    <w:rsid w:val="00CA666E"/>
    <w:rsid w:val="00CC1FEF"/>
    <w:rsid w:val="00CC333F"/>
    <w:rsid w:val="00CC4BED"/>
    <w:rsid w:val="00CD08A6"/>
    <w:rsid w:val="00CD13EC"/>
    <w:rsid w:val="00CD31EA"/>
    <w:rsid w:val="00CD7CF2"/>
    <w:rsid w:val="00CE3345"/>
    <w:rsid w:val="00CE4F06"/>
    <w:rsid w:val="00CE5555"/>
    <w:rsid w:val="00CE779F"/>
    <w:rsid w:val="00CF6DB2"/>
    <w:rsid w:val="00D00341"/>
    <w:rsid w:val="00D03E8D"/>
    <w:rsid w:val="00D06286"/>
    <w:rsid w:val="00D070F0"/>
    <w:rsid w:val="00D122A3"/>
    <w:rsid w:val="00D167DA"/>
    <w:rsid w:val="00D205B5"/>
    <w:rsid w:val="00D21F56"/>
    <w:rsid w:val="00D22262"/>
    <w:rsid w:val="00D27C51"/>
    <w:rsid w:val="00D32E4F"/>
    <w:rsid w:val="00D34D21"/>
    <w:rsid w:val="00D62749"/>
    <w:rsid w:val="00D64BCA"/>
    <w:rsid w:val="00D65F84"/>
    <w:rsid w:val="00D705E5"/>
    <w:rsid w:val="00D77DE8"/>
    <w:rsid w:val="00D803F4"/>
    <w:rsid w:val="00D84CFC"/>
    <w:rsid w:val="00D9025E"/>
    <w:rsid w:val="00D96842"/>
    <w:rsid w:val="00DA3701"/>
    <w:rsid w:val="00DA6E4F"/>
    <w:rsid w:val="00DB01D6"/>
    <w:rsid w:val="00DB0AFF"/>
    <w:rsid w:val="00DB3E77"/>
    <w:rsid w:val="00DB4D32"/>
    <w:rsid w:val="00DB6E3F"/>
    <w:rsid w:val="00DB7595"/>
    <w:rsid w:val="00DB79D5"/>
    <w:rsid w:val="00DC1D74"/>
    <w:rsid w:val="00DC2276"/>
    <w:rsid w:val="00DC6271"/>
    <w:rsid w:val="00DD3BD6"/>
    <w:rsid w:val="00DD4B64"/>
    <w:rsid w:val="00DD5374"/>
    <w:rsid w:val="00DD74FD"/>
    <w:rsid w:val="00DD7F10"/>
    <w:rsid w:val="00DE025B"/>
    <w:rsid w:val="00DE1B71"/>
    <w:rsid w:val="00DE349E"/>
    <w:rsid w:val="00E013DF"/>
    <w:rsid w:val="00E03BD6"/>
    <w:rsid w:val="00E07586"/>
    <w:rsid w:val="00E103D8"/>
    <w:rsid w:val="00E15AB7"/>
    <w:rsid w:val="00E17DB2"/>
    <w:rsid w:val="00E23908"/>
    <w:rsid w:val="00E252EF"/>
    <w:rsid w:val="00E32B49"/>
    <w:rsid w:val="00E3435F"/>
    <w:rsid w:val="00E353B1"/>
    <w:rsid w:val="00E4020F"/>
    <w:rsid w:val="00E42C11"/>
    <w:rsid w:val="00E511B7"/>
    <w:rsid w:val="00E5120F"/>
    <w:rsid w:val="00E555A7"/>
    <w:rsid w:val="00E57DAF"/>
    <w:rsid w:val="00E60698"/>
    <w:rsid w:val="00E62F2D"/>
    <w:rsid w:val="00E63E3C"/>
    <w:rsid w:val="00E64E10"/>
    <w:rsid w:val="00E73E69"/>
    <w:rsid w:val="00E766EA"/>
    <w:rsid w:val="00E81D52"/>
    <w:rsid w:val="00E943C4"/>
    <w:rsid w:val="00E96A13"/>
    <w:rsid w:val="00E96D02"/>
    <w:rsid w:val="00E97017"/>
    <w:rsid w:val="00EA0094"/>
    <w:rsid w:val="00EA010F"/>
    <w:rsid w:val="00EB25BF"/>
    <w:rsid w:val="00EB3143"/>
    <w:rsid w:val="00EB3488"/>
    <w:rsid w:val="00EB4EC9"/>
    <w:rsid w:val="00EB58BF"/>
    <w:rsid w:val="00EB768A"/>
    <w:rsid w:val="00EC14F6"/>
    <w:rsid w:val="00ED6ED3"/>
    <w:rsid w:val="00EE156A"/>
    <w:rsid w:val="00EE1F06"/>
    <w:rsid w:val="00EE7B70"/>
    <w:rsid w:val="00EF2DE9"/>
    <w:rsid w:val="00EF4304"/>
    <w:rsid w:val="00F00CF1"/>
    <w:rsid w:val="00F01D31"/>
    <w:rsid w:val="00F04B2E"/>
    <w:rsid w:val="00F061C9"/>
    <w:rsid w:val="00F06BC8"/>
    <w:rsid w:val="00F10391"/>
    <w:rsid w:val="00F14DCF"/>
    <w:rsid w:val="00F2074E"/>
    <w:rsid w:val="00F22C55"/>
    <w:rsid w:val="00F2482E"/>
    <w:rsid w:val="00F258B2"/>
    <w:rsid w:val="00F26567"/>
    <w:rsid w:val="00F36685"/>
    <w:rsid w:val="00F4004F"/>
    <w:rsid w:val="00F53F1E"/>
    <w:rsid w:val="00F55A35"/>
    <w:rsid w:val="00F6183C"/>
    <w:rsid w:val="00F64BFE"/>
    <w:rsid w:val="00F66181"/>
    <w:rsid w:val="00F66C21"/>
    <w:rsid w:val="00F6761C"/>
    <w:rsid w:val="00F6779F"/>
    <w:rsid w:val="00F74483"/>
    <w:rsid w:val="00F81C87"/>
    <w:rsid w:val="00F85BA0"/>
    <w:rsid w:val="00F9407C"/>
    <w:rsid w:val="00F96061"/>
    <w:rsid w:val="00FA0237"/>
    <w:rsid w:val="00FA0719"/>
    <w:rsid w:val="00FA5503"/>
    <w:rsid w:val="00FB48AF"/>
    <w:rsid w:val="00FB7ED5"/>
    <w:rsid w:val="00FC13BA"/>
    <w:rsid w:val="00FC1A30"/>
    <w:rsid w:val="00FC742C"/>
    <w:rsid w:val="00FD3D55"/>
    <w:rsid w:val="00FD3FFB"/>
    <w:rsid w:val="00FD5522"/>
    <w:rsid w:val="00FD7402"/>
    <w:rsid w:val="00FE0917"/>
    <w:rsid w:val="00FE1AC0"/>
    <w:rsid w:val="00FE433A"/>
    <w:rsid w:val="00FE5C6D"/>
    <w:rsid w:val="00FE745A"/>
    <w:rsid w:val="00FF2229"/>
    <w:rsid w:val="00FF25A2"/>
    <w:rsid w:val="00FF4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126C9B9E"/>
  <w15:docId w15:val="{6055B748-E597-48BB-9094-33D27996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420E8C"/>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1"/>
    <w:qFormat/>
    <w:rsid w:val="00601D49"/>
    <w:pPr>
      <w:ind w:left="720"/>
      <w:contextualSpacing/>
    </w:pPr>
  </w:style>
  <w:style w:type="paragraph" w:styleId="TOCHeading">
    <w:name w:val="TOC Heading"/>
    <w:basedOn w:val="Heading1"/>
    <w:next w:val="Normal"/>
    <w:uiPriority w:val="39"/>
    <w:unhideWhenUsed/>
    <w:qFormat/>
    <w:rsid w:val="001C5DF0"/>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17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2508">
      <w:bodyDiv w:val="1"/>
      <w:marLeft w:val="0"/>
      <w:marRight w:val="0"/>
      <w:marTop w:val="0"/>
      <w:marBottom w:val="0"/>
      <w:divBdr>
        <w:top w:val="none" w:sz="0" w:space="0" w:color="auto"/>
        <w:left w:val="none" w:sz="0" w:space="0" w:color="auto"/>
        <w:bottom w:val="none" w:sz="0" w:space="0" w:color="auto"/>
        <w:right w:val="none" w:sz="0" w:space="0" w:color="auto"/>
      </w:divBdr>
    </w:div>
    <w:div w:id="807548461">
      <w:bodyDiv w:val="1"/>
      <w:marLeft w:val="0"/>
      <w:marRight w:val="0"/>
      <w:marTop w:val="0"/>
      <w:marBottom w:val="0"/>
      <w:divBdr>
        <w:top w:val="none" w:sz="0" w:space="0" w:color="auto"/>
        <w:left w:val="none" w:sz="0" w:space="0" w:color="auto"/>
        <w:bottom w:val="none" w:sz="0" w:space="0" w:color="auto"/>
        <w:right w:val="none" w:sz="0" w:space="0" w:color="auto"/>
      </w:divBdr>
    </w:div>
    <w:div w:id="983198923">
      <w:bodyDiv w:val="1"/>
      <w:marLeft w:val="0"/>
      <w:marRight w:val="0"/>
      <w:marTop w:val="0"/>
      <w:marBottom w:val="0"/>
      <w:divBdr>
        <w:top w:val="none" w:sz="0" w:space="0" w:color="auto"/>
        <w:left w:val="none" w:sz="0" w:space="0" w:color="auto"/>
        <w:bottom w:val="none" w:sz="0" w:space="0" w:color="auto"/>
        <w:right w:val="none" w:sz="0" w:space="0" w:color="auto"/>
      </w:divBdr>
    </w:div>
    <w:div w:id="1123575472">
      <w:bodyDiv w:val="1"/>
      <w:marLeft w:val="0"/>
      <w:marRight w:val="0"/>
      <w:marTop w:val="0"/>
      <w:marBottom w:val="0"/>
      <w:divBdr>
        <w:top w:val="none" w:sz="0" w:space="0" w:color="auto"/>
        <w:left w:val="none" w:sz="0" w:space="0" w:color="auto"/>
        <w:bottom w:val="none" w:sz="0" w:space="0" w:color="auto"/>
        <w:right w:val="none" w:sz="0" w:space="0" w:color="auto"/>
      </w:divBdr>
    </w:div>
    <w:div w:id="1294481695">
      <w:bodyDiv w:val="1"/>
      <w:marLeft w:val="0"/>
      <w:marRight w:val="0"/>
      <w:marTop w:val="0"/>
      <w:marBottom w:val="0"/>
      <w:divBdr>
        <w:top w:val="none" w:sz="0" w:space="0" w:color="auto"/>
        <w:left w:val="none" w:sz="0" w:space="0" w:color="auto"/>
        <w:bottom w:val="none" w:sz="0" w:space="0" w:color="auto"/>
        <w:right w:val="none" w:sz="0" w:space="0" w:color="auto"/>
      </w:divBdr>
    </w:div>
    <w:div w:id="1310283222">
      <w:bodyDiv w:val="1"/>
      <w:marLeft w:val="0"/>
      <w:marRight w:val="0"/>
      <w:marTop w:val="0"/>
      <w:marBottom w:val="0"/>
      <w:divBdr>
        <w:top w:val="none" w:sz="0" w:space="0" w:color="auto"/>
        <w:left w:val="none" w:sz="0" w:space="0" w:color="auto"/>
        <w:bottom w:val="none" w:sz="0" w:space="0" w:color="auto"/>
        <w:right w:val="none" w:sz="0" w:space="0" w:color="auto"/>
      </w:divBdr>
    </w:div>
    <w:div w:id="1425687692">
      <w:bodyDiv w:val="1"/>
      <w:marLeft w:val="0"/>
      <w:marRight w:val="0"/>
      <w:marTop w:val="0"/>
      <w:marBottom w:val="0"/>
      <w:divBdr>
        <w:top w:val="none" w:sz="0" w:space="0" w:color="auto"/>
        <w:left w:val="none" w:sz="0" w:space="0" w:color="auto"/>
        <w:bottom w:val="none" w:sz="0" w:space="0" w:color="auto"/>
        <w:right w:val="none" w:sz="0" w:space="0" w:color="auto"/>
      </w:divBdr>
    </w:div>
    <w:div w:id="1495878159">
      <w:bodyDiv w:val="1"/>
      <w:marLeft w:val="0"/>
      <w:marRight w:val="0"/>
      <w:marTop w:val="0"/>
      <w:marBottom w:val="0"/>
      <w:divBdr>
        <w:top w:val="none" w:sz="0" w:space="0" w:color="auto"/>
        <w:left w:val="none" w:sz="0" w:space="0" w:color="auto"/>
        <w:bottom w:val="none" w:sz="0" w:space="0" w:color="auto"/>
        <w:right w:val="none" w:sz="0" w:space="0" w:color="auto"/>
      </w:divBdr>
    </w:div>
    <w:div w:id="14979135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0786">
      <w:bodyDiv w:val="1"/>
      <w:marLeft w:val="0"/>
      <w:marRight w:val="0"/>
      <w:marTop w:val="0"/>
      <w:marBottom w:val="0"/>
      <w:divBdr>
        <w:top w:val="none" w:sz="0" w:space="0" w:color="auto"/>
        <w:left w:val="none" w:sz="0" w:space="0" w:color="auto"/>
        <w:bottom w:val="none" w:sz="0" w:space="0" w:color="auto"/>
        <w:right w:val="none" w:sz="0" w:space="0" w:color="auto"/>
      </w:divBdr>
    </w:div>
    <w:div w:id="1668552059">
      <w:bodyDiv w:val="1"/>
      <w:marLeft w:val="0"/>
      <w:marRight w:val="0"/>
      <w:marTop w:val="0"/>
      <w:marBottom w:val="0"/>
      <w:divBdr>
        <w:top w:val="none" w:sz="0" w:space="0" w:color="auto"/>
        <w:left w:val="none" w:sz="0" w:space="0" w:color="auto"/>
        <w:bottom w:val="none" w:sz="0" w:space="0" w:color="auto"/>
        <w:right w:val="none" w:sz="0" w:space="0" w:color="auto"/>
      </w:divBdr>
    </w:div>
    <w:div w:id="206000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www.pinclipart.com/maxpin/ibJwboo/" TargetMode="External"/><Relationship Id="rId16" Type="http://schemas.openxmlformats.org/officeDocument/2006/relationships/image" Target="media/image6.png"/><Relationship Id="rId107" Type="http://schemas.openxmlformats.org/officeDocument/2006/relationships/hyperlink" Target="https://thietbiso24h.com/quy-trinh-thiet-ke-he-thong-mang-cho-doanh-nghiep"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vnpro.vn/tin-tuc/chung-thuc-tap-trung-va-chung-thuc-8021x-trong-wireless-1019.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www.researchgate.net/publication/285537089_Design_and_Simulation_of_a_Banking_Network_System" TargetMode="External"/><Relationship Id="rId108" Type="http://schemas.openxmlformats.org/officeDocument/2006/relationships/hyperlink" Target="https://sites.google.com/site/tuvanmang/giai-phap-he-thong-mang-domain/he-thong-mang-cho-doanh-nghiep-vua-va-nh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itsystems.vn/thiet-ke-he-thong-mang-cho-doanh-nghiep/" TargetMode="External"/><Relationship Id="rId114"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text.xemtailieu.net/tai-lieu/xay-dung-he-thong-mang-cho-doanh-nghiep-vua-va-nho-286991.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www.cisco.com/c/dam/en/us/td/docs/solutions/Verticals/Financial_Services/Financial_Branch_Banking/financial_banking.pdf"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ittoday.vn/trien-khai-he-thong-mang/" TargetMode="External"/><Relationship Id="rId115"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hyperlink" Target="https://fptshop.com.vn"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hotroontap.com/bai-tap-lon-xay-dung-he-thong-mang-cho-ngan-hang/"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hgsi.com.vn/cac-chuan-wifi-802-11b-802-11a-802-11g-802-11n-va-802-11ac-c2-710-734--23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20HOANG%20TRUC\Document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166FE-ABA3-40A6-B007-DD5134587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49</TotalTime>
  <Pages>119</Pages>
  <Words>10728</Words>
  <Characters>61154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HOANG TRUC</dc:creator>
  <cp:lastModifiedBy>NGUYEN HOANG TRUC</cp:lastModifiedBy>
  <cp:revision>20</cp:revision>
  <dcterms:created xsi:type="dcterms:W3CDTF">2021-12-30T15:14:00Z</dcterms:created>
  <dcterms:modified xsi:type="dcterms:W3CDTF">2021-12-31T09:03:00Z</dcterms:modified>
</cp:coreProperties>
</file>